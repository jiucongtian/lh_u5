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528F" w:rsidRPr="00B229D0" w:rsidRDefault="00D84814">
      <w:r>
        <w:pict>
          <v:rect id="文本框 465" o:spid="_x0000_s1035" style="position:absolute;left:0;text-align:left;margin-left:270.7pt;margin-top:555.7pt;width:214.2pt;height:28.35pt;z-index:251663360;mso-position-horizontal-relative:page;mso-position-vertical-relative:page" o:preferrelative="t" filled="f" stroked="f">
            <v:textbox style="mso-fit-shape-to-text:t">
              <w:txbxContent>
                <w:p w:rsidR="00D84814" w:rsidRDefault="00D84814">
                  <w:pPr>
                    <w:pStyle w:val="12"/>
                    <w:rPr>
                      <w:rFonts w:ascii="微软雅黑" w:eastAsia="微软雅黑" w:hAnsi="微软雅黑"/>
                      <w:color w:val="1F497D"/>
                    </w:rPr>
                  </w:pPr>
                  <w:r>
                    <w:rPr>
                      <w:rFonts w:ascii="微软雅黑" w:hAnsi="微软雅黑" w:hint="eastAsia"/>
                      <w:color w:val="1F497D"/>
                    </w:rPr>
                    <w:t>Microsoft</w:t>
                  </w:r>
                </w:p>
              </w:txbxContent>
            </v:textbox>
            <w10:wrap type="square" anchorx="page" anchory="page"/>
          </v:rect>
        </w:pict>
      </w:r>
      <w:r>
        <w:pict>
          <v:rect id="矩形 466" o:spid="_x0000_s1036" style="position:absolute;left:0;text-align:left;margin-left:0;margin-top:0;width:565.25pt;height:799.9pt;z-index:-251654144;mso-position-horizontal:center;mso-position-horizontal-relative:page;mso-position-vertical:center;mso-position-vertical-relative:page" o:preferrelative="t" fillcolor="#dae5f1" stroked="f">
            <v:fill rotate="t" colors="0 #dae5f1;1 #93b3d7" type="gradient">
              <o:fill v:ext="view" type="gradientUnscaled"/>
            </v:fill>
            <v:textbox inset="21.6pt,,21.6pt">
              <w:txbxContent>
                <w:p w:rsidR="00D84814" w:rsidRDefault="00D84814"/>
              </w:txbxContent>
            </v:textbox>
            <w10:wrap anchorx="page" anchory="page"/>
          </v:rect>
        </w:pict>
      </w:r>
      <w:r>
        <w:pict>
          <v:rect id="矩形 467" o:spid="_x0000_s1037" style="position:absolute;left:0;text-align:left;margin-left:270.7pt;margin-top:21.05pt;width:220.15pt;height:252.6pt;z-index:251659264;mso-position-horizontal-relative:page;mso-position-vertical-relative:page" o:preferrelative="t" fillcolor="#1f497d" stroked="f">
            <v:textbox inset="14.4pt,14.4pt,14.4pt,28.8pt">
              <w:txbxContent>
                <w:p w:rsidR="00D84814" w:rsidRDefault="00D84814">
                  <w:pPr>
                    <w:spacing w:before="240"/>
                    <w:jc w:val="center"/>
                    <w:rPr>
                      <w:color w:val="FFFFFF"/>
                    </w:rPr>
                  </w:pPr>
                  <w:r>
                    <w:rPr>
                      <w:rFonts w:hint="eastAsia"/>
                      <w:color w:val="FFFFFF"/>
                    </w:rPr>
                    <w:t>U5</w:t>
                  </w:r>
                  <w:r>
                    <w:rPr>
                      <w:rFonts w:hint="eastAsia"/>
                      <w:color w:val="FFFFFF"/>
                    </w:rPr>
                    <w:t>产品前端通过</w:t>
                  </w:r>
                  <w:r>
                    <w:rPr>
                      <w:rFonts w:hint="eastAsia"/>
                      <w:color w:val="FFFFFF"/>
                    </w:rPr>
                    <w:t>WebApi</w:t>
                  </w:r>
                  <w:r>
                    <w:rPr>
                      <w:rFonts w:hint="eastAsia"/>
                      <w:color w:val="FFFFFF"/>
                    </w:rPr>
                    <w:t>获取数据并执行操作，本文档描述</w:t>
                  </w:r>
                  <w:r>
                    <w:rPr>
                      <w:rFonts w:hint="eastAsia"/>
                      <w:color w:val="FFFFFF"/>
                    </w:rPr>
                    <w:t>U5</w:t>
                  </w:r>
                  <w:proofErr w:type="gramStart"/>
                  <w:r>
                    <w:rPr>
                      <w:rFonts w:hint="eastAsia"/>
                      <w:color w:val="FFFFFF"/>
                    </w:rPr>
                    <w:t>产涉及</w:t>
                  </w:r>
                  <w:proofErr w:type="gramEnd"/>
                  <w:r>
                    <w:rPr>
                      <w:rFonts w:hint="eastAsia"/>
                      <w:color w:val="FFFFFF"/>
                    </w:rPr>
                    <w:t>的数据结构和交互接口。</w:t>
                  </w:r>
                </w:p>
              </w:txbxContent>
            </v:textbox>
            <w10:wrap anchorx="page" anchory="page"/>
          </v:rect>
        </w:pict>
      </w:r>
      <w:r>
        <w:pict>
          <v:rect id="矩形 468" o:spid="_x0000_s1038" style="position:absolute;left:0;text-align:left;margin-left:261.8pt;margin-top:21.05pt;width:238pt;height:589.4pt;z-index:251658240;mso-position-horizontal-relative:page;mso-position-vertical-relative:page" o:preferrelative="t" strokecolor="#938953" strokeweight="1.25pt">
            <v:stroke miterlimit="2"/>
            <w10:wrap anchorx="page" anchory="page"/>
          </v:rect>
        </w:pict>
      </w:r>
      <w:r>
        <w:pict>
          <v:rect id="矩形 469" o:spid="_x0000_s1039" style="position:absolute;left:0;text-align:left;margin-left:270.7pt;margin-top:580.95pt;width:220.15pt;height:9.35pt;z-index:251661312;mso-position-horizontal-relative:page;mso-position-vertical-relative:page" o:preferrelative="t" fillcolor="#4f81bd" stroked="f">
            <w10:wrap anchorx="page" anchory="page"/>
          </v:rect>
        </w:pict>
      </w:r>
      <w:r>
        <w:pict>
          <v:rect id="文本框 470" o:spid="_x0000_s1040" style="position:absolute;left:0;text-align:left;margin-left:270.7pt;margin-top:294.7pt;width:214.2pt;height:235.75pt;z-index:251660288;mso-position-horizontal-relative:page;mso-position-vertical-relative:page" o:preferrelative="t" filled="f" stroked="f">
            <v:textbox style="mso-fit-shape-to-text:t">
              <w:txbxContent>
                <w:p w:rsidR="00D84814" w:rsidRDefault="00D84814">
                  <w:pPr>
                    <w:jc w:val="left"/>
                    <w:rPr>
                      <w:rFonts w:ascii="Calibri" w:hAnsi="Calibri"/>
                      <w:color w:val="4F81BD"/>
                      <w:sz w:val="72"/>
                      <w:szCs w:val="72"/>
                    </w:rPr>
                  </w:pPr>
                  <w:r>
                    <w:rPr>
                      <w:rFonts w:ascii="Arial" w:eastAsia="微软雅黑 Light" w:hAnsi="Arial" w:cs="Arial" w:hint="eastAsia"/>
                      <w:color w:val="4F81BD"/>
                      <w:sz w:val="72"/>
                      <w:szCs w:val="72"/>
                    </w:rPr>
                    <w:t xml:space="preserve">U5 </w:t>
                  </w:r>
                  <w:r>
                    <w:rPr>
                      <w:rFonts w:ascii="Arial" w:eastAsia="微软雅黑 Light" w:hAnsi="Arial" w:cs="Arial" w:hint="eastAsia"/>
                      <w:color w:val="4F81BD"/>
                      <w:sz w:val="72"/>
                      <w:szCs w:val="72"/>
                    </w:rPr>
                    <w:t>产品</w:t>
                  </w:r>
                  <w:r>
                    <w:rPr>
                      <w:rFonts w:ascii="Arial" w:eastAsia="微软雅黑 Light" w:hAnsi="Arial" w:cs="Arial" w:hint="eastAsia"/>
                      <w:color w:val="4F81BD"/>
                      <w:sz w:val="72"/>
                      <w:szCs w:val="72"/>
                    </w:rPr>
                    <w:t>webApi</w:t>
                  </w:r>
                  <w:r>
                    <w:rPr>
                      <w:rFonts w:ascii="Arial" w:eastAsia="微软雅黑 Light" w:hAnsi="Arial" w:cs="Arial" w:hint="eastAsia"/>
                      <w:color w:val="4F81BD"/>
                      <w:sz w:val="72"/>
                      <w:szCs w:val="72"/>
                    </w:rPr>
                    <w:t>说明</w:t>
                  </w:r>
                </w:p>
                <w:p w:rsidR="00D84814" w:rsidRDefault="00D84814">
                  <w:pPr>
                    <w:rPr>
                      <w:rFonts w:ascii="微软雅黑" w:eastAsia="微软雅黑" w:hAnsi="微软雅黑"/>
                      <w:color w:val="1F497D"/>
                      <w:sz w:val="32"/>
                      <w:szCs w:val="32"/>
                    </w:rPr>
                  </w:pPr>
                  <w:r>
                    <w:rPr>
                      <w:rFonts w:ascii="微软雅黑" w:hAnsi="微软雅黑" w:hint="eastAsia"/>
                      <w:color w:val="1F497D"/>
                      <w:sz w:val="32"/>
                      <w:szCs w:val="32"/>
                    </w:rPr>
                    <w:t>V1.0</w:t>
                  </w:r>
                  <w:r>
                    <w:rPr>
                      <w:rFonts w:ascii="微软雅黑" w:eastAsia="微软雅黑" w:hAnsi="微软雅黑" w:hint="eastAsia"/>
                      <w:color w:val="1F497D"/>
                      <w:sz w:val="32"/>
                      <w:szCs w:val="32"/>
                    </w:rPr>
                    <w:t xml:space="preserve"> -</w:t>
                  </w:r>
                  <w:r>
                    <w:rPr>
                      <w:rFonts w:ascii="微软雅黑" w:hAnsi="微软雅黑" w:hint="eastAsia"/>
                      <w:color w:val="1F497D"/>
                      <w:sz w:val="32"/>
                      <w:szCs w:val="32"/>
                    </w:rPr>
                    <w:t>2015.9.8</w:t>
                  </w:r>
                </w:p>
              </w:txbxContent>
            </v:textbox>
            <w10:wrap type="square" anchorx="page" anchory="page"/>
          </v:rect>
        </w:pict>
      </w:r>
    </w:p>
    <w:p w:rsidR="002D528F" w:rsidRPr="00B229D0" w:rsidRDefault="00B92BA1">
      <w:pPr>
        <w:widowControl/>
        <w:jc w:val="left"/>
        <w:rPr>
          <w:rFonts w:ascii="Calibri" w:eastAsia="微软雅黑" w:hAnsi="Calibri"/>
          <w:b/>
          <w:bCs/>
          <w:sz w:val="32"/>
          <w:szCs w:val="32"/>
        </w:rPr>
      </w:pPr>
      <w:r w:rsidRPr="00B229D0">
        <w:rPr>
          <w:rFonts w:ascii="Calibri" w:eastAsia="微软雅黑" w:hAnsi="Calibri"/>
          <w:b/>
          <w:bCs/>
          <w:sz w:val="32"/>
          <w:szCs w:val="32"/>
        </w:rPr>
        <w:br w:type="page"/>
      </w:r>
    </w:p>
    <w:p w:rsidR="002D528F" w:rsidRPr="00B229D0" w:rsidRDefault="002D528F">
      <w:pPr>
        <w:jc w:val="center"/>
        <w:rPr>
          <w:rFonts w:ascii="微软雅黑" w:hAnsi="微软雅黑"/>
          <w:b/>
          <w:sz w:val="52"/>
          <w:szCs w:val="52"/>
        </w:rPr>
      </w:pPr>
    </w:p>
    <w:p w:rsidR="002D528F" w:rsidRPr="00B229D0" w:rsidRDefault="00B92BA1">
      <w:pPr>
        <w:jc w:val="center"/>
        <w:outlineLvl w:val="0"/>
        <w:rPr>
          <w:rFonts w:ascii="微软雅黑" w:hAnsi="微软雅黑"/>
          <w:b/>
          <w:sz w:val="52"/>
          <w:szCs w:val="52"/>
        </w:rPr>
      </w:pPr>
      <w:bookmarkStart w:id="0" w:name="_Toc443295252"/>
      <w:r w:rsidRPr="00B229D0">
        <w:rPr>
          <w:rFonts w:ascii="微软雅黑" w:hAnsi="微软雅黑" w:hint="eastAsia"/>
          <w:b/>
          <w:sz w:val="52"/>
          <w:szCs w:val="52"/>
        </w:rPr>
        <w:t>U5</w:t>
      </w:r>
      <w:r w:rsidRPr="00B229D0">
        <w:rPr>
          <w:rFonts w:ascii="微软雅黑" w:eastAsia="微软雅黑" w:hAnsi="微软雅黑" w:hint="eastAsia"/>
          <w:b/>
          <w:sz w:val="52"/>
          <w:szCs w:val="52"/>
        </w:rPr>
        <w:t>产品</w:t>
      </w:r>
      <w:r w:rsidR="003E0459" w:rsidRPr="00B229D0">
        <w:rPr>
          <w:rFonts w:ascii="微软雅黑" w:eastAsia="微软雅黑" w:hAnsi="微软雅黑" w:hint="eastAsia"/>
          <w:b/>
          <w:sz w:val="52"/>
          <w:szCs w:val="52"/>
        </w:rPr>
        <w:t>数据及接口文档</w:t>
      </w:r>
      <w:bookmarkEnd w:id="0"/>
    </w:p>
    <w:p w:rsidR="002D528F" w:rsidRPr="00B229D0" w:rsidRDefault="00B92BA1">
      <w:pPr>
        <w:ind w:firstLine="640"/>
        <w:jc w:val="center"/>
        <w:outlineLvl w:val="0"/>
        <w:rPr>
          <w:rFonts w:ascii="微软雅黑 Light" w:eastAsia="微软雅黑 Light" w:hAnsi="微软雅黑 Light" w:cs="Arial"/>
          <w:bCs/>
          <w:sz w:val="32"/>
          <w:szCs w:val="32"/>
        </w:rPr>
      </w:pPr>
      <w:bookmarkStart w:id="1" w:name="_Toc443295253"/>
      <w:r w:rsidRPr="00B229D0">
        <w:rPr>
          <w:rFonts w:ascii="微软雅黑 Light" w:eastAsia="微软雅黑 Light" w:hAnsi="微软雅黑 Light" w:cs="Arial" w:hint="eastAsia"/>
          <w:bCs/>
          <w:sz w:val="32"/>
          <w:szCs w:val="32"/>
        </w:rPr>
        <w:t>V1.0-2015.9.8</w:t>
      </w:r>
      <w:bookmarkEnd w:id="1"/>
    </w:p>
    <w:p w:rsidR="002D528F" w:rsidRPr="00B229D0" w:rsidRDefault="002D528F">
      <w:pPr>
        <w:ind w:firstLine="420"/>
        <w:jc w:val="center"/>
        <w:rPr>
          <w:rFonts w:ascii="微软雅黑" w:hAnsi="微软雅黑" w:cs="Arial"/>
          <w:b/>
          <w:bCs/>
          <w:szCs w:val="18"/>
        </w:rPr>
      </w:pPr>
    </w:p>
    <w:p w:rsidR="002D528F" w:rsidRPr="00B229D0" w:rsidRDefault="002D528F">
      <w:pPr>
        <w:ind w:firstLine="420"/>
        <w:jc w:val="center"/>
        <w:rPr>
          <w:rFonts w:ascii="微软雅黑" w:hAnsi="微软雅黑" w:cs="Arial"/>
          <w:b/>
          <w:bCs/>
          <w:szCs w:val="18"/>
        </w:rPr>
      </w:pPr>
    </w:p>
    <w:p w:rsidR="002D528F" w:rsidRPr="00B229D0" w:rsidRDefault="002D528F">
      <w:pPr>
        <w:ind w:firstLine="420"/>
        <w:jc w:val="center"/>
        <w:rPr>
          <w:rFonts w:ascii="微软雅黑" w:hAnsi="微软雅黑" w:cs="Arial"/>
          <w:b/>
          <w:bCs/>
          <w:szCs w:val="18"/>
        </w:rPr>
      </w:pPr>
    </w:p>
    <w:p w:rsidR="002D528F" w:rsidRPr="00B229D0" w:rsidRDefault="002D528F">
      <w:pPr>
        <w:ind w:firstLine="420"/>
        <w:jc w:val="center"/>
        <w:rPr>
          <w:rFonts w:ascii="微软雅黑" w:hAnsi="微软雅黑" w:cs="Arial"/>
          <w:b/>
          <w:bCs/>
          <w:szCs w:val="18"/>
        </w:rPr>
      </w:pPr>
    </w:p>
    <w:p w:rsidR="002D528F" w:rsidRPr="00B229D0" w:rsidRDefault="002D528F">
      <w:pPr>
        <w:ind w:firstLine="420"/>
        <w:jc w:val="center"/>
        <w:rPr>
          <w:rFonts w:ascii="微软雅黑" w:hAnsi="微软雅黑" w:cs="Arial"/>
          <w:b/>
          <w:bCs/>
          <w:szCs w:val="18"/>
        </w:rPr>
      </w:pPr>
    </w:p>
    <w:p w:rsidR="002D528F" w:rsidRPr="00B229D0" w:rsidRDefault="002D528F">
      <w:pPr>
        <w:ind w:firstLine="420"/>
        <w:jc w:val="center"/>
        <w:rPr>
          <w:rFonts w:ascii="微软雅黑" w:hAnsi="微软雅黑" w:cs="Arial"/>
          <w:b/>
          <w:bCs/>
          <w:szCs w:val="18"/>
        </w:rPr>
      </w:pPr>
    </w:p>
    <w:p w:rsidR="002D528F" w:rsidRPr="00B229D0" w:rsidRDefault="002D528F">
      <w:pPr>
        <w:ind w:firstLine="420"/>
        <w:jc w:val="center"/>
        <w:rPr>
          <w:rFonts w:ascii="微软雅黑" w:hAnsi="微软雅黑" w:cs="Arial"/>
          <w:b/>
          <w:bCs/>
          <w:szCs w:val="18"/>
        </w:rPr>
      </w:pPr>
    </w:p>
    <w:p w:rsidR="002D528F" w:rsidRPr="00B229D0" w:rsidRDefault="002D528F">
      <w:pPr>
        <w:ind w:firstLine="420"/>
        <w:jc w:val="center"/>
        <w:rPr>
          <w:rFonts w:ascii="微软雅黑" w:hAnsi="微软雅黑" w:cs="Arial"/>
          <w:b/>
          <w:bCs/>
          <w:szCs w:val="18"/>
        </w:rPr>
      </w:pPr>
    </w:p>
    <w:p w:rsidR="002D528F" w:rsidRPr="00B229D0" w:rsidRDefault="002D528F">
      <w:pPr>
        <w:ind w:firstLine="420"/>
        <w:jc w:val="center"/>
        <w:rPr>
          <w:rFonts w:ascii="微软雅黑" w:hAnsi="微软雅黑" w:cs="Arial"/>
          <w:b/>
          <w:bCs/>
          <w:szCs w:val="18"/>
        </w:rPr>
      </w:pPr>
    </w:p>
    <w:p w:rsidR="002D528F" w:rsidRPr="00B229D0" w:rsidRDefault="002D528F">
      <w:pPr>
        <w:ind w:firstLine="420"/>
        <w:jc w:val="center"/>
        <w:rPr>
          <w:rFonts w:ascii="微软雅黑" w:hAnsi="微软雅黑" w:cs="Arial"/>
          <w:b/>
          <w:bCs/>
          <w:szCs w:val="18"/>
        </w:rPr>
      </w:pPr>
    </w:p>
    <w:p w:rsidR="002D528F" w:rsidRPr="00B229D0" w:rsidRDefault="002D528F">
      <w:pPr>
        <w:ind w:firstLine="420"/>
        <w:jc w:val="center"/>
        <w:rPr>
          <w:rFonts w:ascii="微软雅黑" w:hAnsi="微软雅黑" w:cs="Arial"/>
          <w:b/>
          <w:bCs/>
          <w:szCs w:val="18"/>
        </w:rPr>
      </w:pPr>
    </w:p>
    <w:p w:rsidR="002D528F" w:rsidRPr="00B229D0" w:rsidRDefault="002D528F">
      <w:pPr>
        <w:ind w:firstLine="360"/>
        <w:jc w:val="center"/>
        <w:rPr>
          <w:rFonts w:ascii="微软雅黑" w:hAnsi="微软雅黑" w:cs="Arial"/>
          <w:b/>
          <w:bCs/>
          <w:sz w:val="18"/>
          <w:szCs w:val="18"/>
        </w:rPr>
      </w:pPr>
    </w:p>
    <w:tbl>
      <w:tblPr>
        <w:tblpPr w:leftFromText="180" w:rightFromText="180" w:vertAnchor="text" w:horzAnchor="page" w:tblpX="2606" w:tblpY="16"/>
        <w:tblOverlap w:val="never"/>
        <w:tblW w:w="71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09"/>
        <w:gridCol w:w="1344"/>
        <w:gridCol w:w="3657"/>
      </w:tblGrid>
      <w:tr w:rsidR="002D528F" w:rsidRPr="00B229D0">
        <w:trPr>
          <w:cantSplit/>
          <w:trHeight w:val="319"/>
        </w:trPr>
        <w:tc>
          <w:tcPr>
            <w:tcW w:w="2109" w:type="dxa"/>
            <w:vMerge w:val="restart"/>
            <w:shd w:val="clear" w:color="auto" w:fill="auto"/>
          </w:tcPr>
          <w:p w:rsidR="002D528F" w:rsidRPr="00B229D0" w:rsidRDefault="00B92BA1">
            <w:pPr>
              <w:ind w:firstLineChars="95" w:firstLine="171"/>
              <w:rPr>
                <w:rFonts w:ascii="微软雅黑 Light" w:eastAsia="微软雅黑 Light" w:hAnsi="微软雅黑 Light" w:cs="Arial"/>
                <w:sz w:val="18"/>
                <w:szCs w:val="18"/>
              </w:rPr>
            </w:pPr>
            <w:r w:rsidRPr="00B229D0">
              <w:rPr>
                <w:rFonts w:ascii="微软雅黑 Light" w:eastAsia="微软雅黑 Light" w:hAnsi="微软雅黑 Light" w:cs="LucidaGrande"/>
                <w:kern w:val="0"/>
                <w:sz w:val="18"/>
                <w:szCs w:val="18"/>
              </w:rPr>
              <w:t>状态</w:t>
            </w:r>
            <w:r w:rsidRPr="00B229D0">
              <w:rPr>
                <w:rFonts w:ascii="微软雅黑 Light" w:eastAsia="微软雅黑 Light" w:hAnsi="微软雅黑 Light" w:cs="Arial"/>
                <w:sz w:val="18"/>
                <w:szCs w:val="18"/>
              </w:rPr>
              <w:t xml:space="preserve"> ：</w:t>
            </w:r>
          </w:p>
          <w:p w:rsidR="002D528F" w:rsidRPr="00B229D0" w:rsidRDefault="00B92BA1">
            <w:pPr>
              <w:ind w:firstLineChars="100" w:firstLine="180"/>
              <w:rPr>
                <w:rFonts w:ascii="微软雅黑 Light" w:eastAsia="微软雅黑 Light" w:hAnsi="微软雅黑 Light" w:cs="Arial"/>
                <w:sz w:val="18"/>
                <w:szCs w:val="18"/>
              </w:rPr>
            </w:pPr>
            <w:r w:rsidRPr="00B229D0">
              <w:rPr>
                <w:rFonts w:ascii="微软雅黑 Light" w:eastAsia="微软雅黑 Light" w:hAnsi="微软雅黑 Light" w:cs="Arial"/>
                <w:sz w:val="18"/>
                <w:szCs w:val="18"/>
              </w:rPr>
              <w:t>[</w:t>
            </w:r>
            <w:r w:rsidRPr="00B229D0">
              <w:rPr>
                <w:rFonts w:ascii="微软雅黑 Light" w:eastAsia="微软雅黑 Light" w:hAnsi="微软雅黑 Light" w:cs="Arial" w:hint="eastAsia"/>
                <w:sz w:val="18"/>
                <w:szCs w:val="18"/>
              </w:rPr>
              <w:t xml:space="preserve"> √</w:t>
            </w:r>
            <w:r w:rsidRPr="00B229D0">
              <w:rPr>
                <w:rFonts w:ascii="微软雅黑 Light" w:eastAsia="微软雅黑 Light" w:hAnsi="微软雅黑 Light" w:cs="Arial"/>
                <w:sz w:val="18"/>
                <w:szCs w:val="18"/>
              </w:rPr>
              <w:t xml:space="preserve">] </w:t>
            </w:r>
            <w:r w:rsidRPr="00B229D0">
              <w:rPr>
                <w:rFonts w:ascii="微软雅黑 Light" w:eastAsia="微软雅黑 Light" w:hAnsi="微软雅黑 Light" w:cs="LucidaGrande"/>
                <w:kern w:val="0"/>
                <w:sz w:val="18"/>
                <w:szCs w:val="18"/>
              </w:rPr>
              <w:t>草稿</w:t>
            </w:r>
          </w:p>
          <w:p w:rsidR="002D528F" w:rsidRPr="00B229D0" w:rsidRDefault="00B92BA1">
            <w:pPr>
              <w:ind w:firstLineChars="100" w:firstLine="180"/>
              <w:rPr>
                <w:rFonts w:ascii="微软雅黑 Light" w:eastAsia="微软雅黑 Light" w:hAnsi="微软雅黑 Light" w:cs="Arial"/>
                <w:sz w:val="18"/>
                <w:szCs w:val="18"/>
              </w:rPr>
            </w:pPr>
            <w:r w:rsidRPr="00B229D0">
              <w:rPr>
                <w:rFonts w:ascii="微软雅黑 Light" w:eastAsia="微软雅黑 Light" w:hAnsi="微软雅黑 Light" w:cs="Arial"/>
                <w:sz w:val="18"/>
                <w:szCs w:val="18"/>
              </w:rPr>
              <w:t>[] 修改中</w:t>
            </w:r>
          </w:p>
          <w:p w:rsidR="002D528F" w:rsidRPr="00B229D0" w:rsidRDefault="00B92BA1">
            <w:pPr>
              <w:ind w:firstLineChars="100" w:firstLine="180"/>
              <w:rPr>
                <w:rFonts w:ascii="微软雅黑 Light" w:eastAsia="微软雅黑 Light" w:hAnsi="微软雅黑 Light" w:cs="Arial"/>
                <w:sz w:val="18"/>
                <w:szCs w:val="18"/>
              </w:rPr>
            </w:pPr>
            <w:r w:rsidRPr="00B229D0">
              <w:rPr>
                <w:rFonts w:ascii="微软雅黑 Light" w:eastAsia="微软雅黑 Light" w:hAnsi="微软雅黑 Light" w:cs="Arial"/>
                <w:sz w:val="18"/>
                <w:szCs w:val="18"/>
              </w:rPr>
              <w:t xml:space="preserve">[  ] </w:t>
            </w:r>
            <w:r w:rsidRPr="00B229D0">
              <w:rPr>
                <w:rFonts w:ascii="微软雅黑 Light" w:eastAsia="微软雅黑 Light" w:hAnsi="微软雅黑 Light" w:cs="LucidaGrande"/>
                <w:kern w:val="0"/>
                <w:sz w:val="18"/>
                <w:szCs w:val="18"/>
              </w:rPr>
              <w:t>定稿</w:t>
            </w:r>
          </w:p>
        </w:tc>
        <w:tc>
          <w:tcPr>
            <w:tcW w:w="1344" w:type="dxa"/>
            <w:shd w:val="clear" w:color="auto" w:fill="D9D9D9"/>
          </w:tcPr>
          <w:p w:rsidR="002D528F" w:rsidRPr="00B229D0" w:rsidRDefault="00B92BA1">
            <w:pPr>
              <w:rPr>
                <w:rFonts w:ascii="微软雅黑 Light" w:eastAsia="微软雅黑 Light" w:hAnsi="微软雅黑 Light" w:cs="Arial"/>
                <w:sz w:val="18"/>
                <w:szCs w:val="18"/>
              </w:rPr>
            </w:pPr>
            <w:r w:rsidRPr="00B229D0">
              <w:rPr>
                <w:rFonts w:ascii="微软雅黑 Light" w:eastAsia="微软雅黑 Light" w:hAnsi="微软雅黑 Light" w:cs="Arial" w:hint="eastAsia"/>
                <w:sz w:val="18"/>
                <w:szCs w:val="18"/>
              </w:rPr>
              <w:t>文件标签</w:t>
            </w:r>
            <w:r w:rsidRPr="00B229D0">
              <w:rPr>
                <w:rFonts w:ascii="微软雅黑 Light" w:eastAsia="微软雅黑 Light" w:hAnsi="微软雅黑 Light" w:cs="Arial"/>
                <w:sz w:val="18"/>
                <w:szCs w:val="18"/>
              </w:rPr>
              <w:t>：</w:t>
            </w:r>
          </w:p>
        </w:tc>
        <w:tc>
          <w:tcPr>
            <w:tcW w:w="3657" w:type="dxa"/>
          </w:tcPr>
          <w:p w:rsidR="002D528F" w:rsidRPr="00B229D0" w:rsidRDefault="00B92BA1">
            <w:pPr>
              <w:ind w:leftChars="-10" w:left="-2" w:hangingChars="12" w:hanging="22"/>
              <w:rPr>
                <w:rFonts w:ascii="微软雅黑 Light" w:eastAsia="微软雅黑 Light" w:hAnsi="微软雅黑 Light" w:cs="Arial"/>
                <w:sz w:val="18"/>
                <w:szCs w:val="18"/>
              </w:rPr>
            </w:pPr>
            <w:r w:rsidRPr="00B229D0">
              <w:rPr>
                <w:rFonts w:ascii="微软雅黑 Light" w:eastAsia="微软雅黑 Light" w:hAnsi="微软雅黑 Light" w:cs="Arial" w:hint="eastAsia"/>
                <w:sz w:val="18"/>
                <w:szCs w:val="18"/>
              </w:rPr>
              <w:t>WebApi</w:t>
            </w:r>
          </w:p>
        </w:tc>
      </w:tr>
      <w:tr w:rsidR="002D528F" w:rsidRPr="00B229D0">
        <w:trPr>
          <w:cantSplit/>
          <w:trHeight w:val="319"/>
        </w:trPr>
        <w:tc>
          <w:tcPr>
            <w:tcW w:w="2109" w:type="dxa"/>
            <w:vMerge/>
            <w:shd w:val="clear" w:color="auto" w:fill="auto"/>
          </w:tcPr>
          <w:p w:rsidR="002D528F" w:rsidRPr="00B229D0" w:rsidRDefault="002D528F">
            <w:pPr>
              <w:ind w:firstLine="360"/>
              <w:rPr>
                <w:rFonts w:ascii="微软雅黑 Light" w:eastAsia="微软雅黑 Light" w:hAnsi="微软雅黑 Light" w:cs="Arial"/>
                <w:sz w:val="18"/>
                <w:szCs w:val="18"/>
              </w:rPr>
            </w:pPr>
          </w:p>
        </w:tc>
        <w:tc>
          <w:tcPr>
            <w:tcW w:w="1344" w:type="dxa"/>
            <w:shd w:val="clear" w:color="auto" w:fill="D9D9D9"/>
          </w:tcPr>
          <w:p w:rsidR="002D528F" w:rsidRPr="00B229D0" w:rsidRDefault="00B92BA1">
            <w:pPr>
              <w:rPr>
                <w:rFonts w:ascii="微软雅黑 Light" w:eastAsia="微软雅黑 Light" w:hAnsi="微软雅黑 Light" w:cs="Arial"/>
                <w:sz w:val="18"/>
                <w:szCs w:val="18"/>
              </w:rPr>
            </w:pPr>
            <w:r w:rsidRPr="00B229D0">
              <w:rPr>
                <w:rFonts w:ascii="微软雅黑 Light" w:eastAsia="微软雅黑 Light" w:hAnsi="微软雅黑 Light" w:cs="LucidaGrande"/>
                <w:bCs/>
                <w:kern w:val="0"/>
                <w:sz w:val="18"/>
                <w:szCs w:val="18"/>
              </w:rPr>
              <w:t>版本</w:t>
            </w:r>
            <w:r w:rsidRPr="00B229D0">
              <w:rPr>
                <w:rFonts w:ascii="微软雅黑 Light" w:eastAsia="微软雅黑 Light" w:hAnsi="微软雅黑 Light" w:cs="Arial"/>
                <w:sz w:val="18"/>
                <w:szCs w:val="18"/>
              </w:rPr>
              <w:t>：</w:t>
            </w:r>
          </w:p>
        </w:tc>
        <w:tc>
          <w:tcPr>
            <w:tcW w:w="3657" w:type="dxa"/>
          </w:tcPr>
          <w:p w:rsidR="002D528F" w:rsidRPr="00B229D0" w:rsidRDefault="00B92BA1">
            <w:pPr>
              <w:rPr>
                <w:rFonts w:ascii="微软雅黑 Light" w:eastAsia="微软雅黑 Light" w:hAnsi="微软雅黑 Light" w:cs="Arial"/>
                <w:sz w:val="18"/>
                <w:szCs w:val="18"/>
              </w:rPr>
            </w:pPr>
            <w:r w:rsidRPr="00B229D0">
              <w:rPr>
                <w:rFonts w:ascii="微软雅黑 Light" w:eastAsia="微软雅黑 Light" w:hAnsi="微软雅黑 Light" w:cs="Arial" w:hint="eastAsia"/>
                <w:sz w:val="18"/>
                <w:szCs w:val="18"/>
              </w:rPr>
              <w:t>2015(1.0)</w:t>
            </w:r>
          </w:p>
        </w:tc>
      </w:tr>
      <w:tr w:rsidR="002D528F" w:rsidRPr="00B229D0">
        <w:trPr>
          <w:cantSplit/>
        </w:trPr>
        <w:tc>
          <w:tcPr>
            <w:tcW w:w="2109" w:type="dxa"/>
            <w:vMerge/>
            <w:shd w:val="clear" w:color="auto" w:fill="auto"/>
          </w:tcPr>
          <w:p w:rsidR="002D528F" w:rsidRPr="00B229D0" w:rsidRDefault="002D528F">
            <w:pPr>
              <w:ind w:firstLine="360"/>
              <w:rPr>
                <w:rFonts w:ascii="微软雅黑 Light" w:eastAsia="微软雅黑 Light" w:hAnsi="微软雅黑 Light" w:cs="Arial"/>
                <w:sz w:val="18"/>
                <w:szCs w:val="18"/>
              </w:rPr>
            </w:pPr>
          </w:p>
        </w:tc>
        <w:tc>
          <w:tcPr>
            <w:tcW w:w="1344" w:type="dxa"/>
            <w:shd w:val="clear" w:color="auto" w:fill="D9D9D9"/>
          </w:tcPr>
          <w:p w:rsidR="002D528F" w:rsidRPr="00B229D0" w:rsidRDefault="00B92BA1">
            <w:pPr>
              <w:rPr>
                <w:rFonts w:ascii="微软雅黑 Light" w:eastAsia="微软雅黑 Light" w:hAnsi="微软雅黑 Light" w:cs="Arial"/>
                <w:sz w:val="18"/>
                <w:szCs w:val="18"/>
              </w:rPr>
            </w:pPr>
            <w:r w:rsidRPr="00B229D0">
              <w:rPr>
                <w:rFonts w:ascii="微软雅黑 Light" w:eastAsia="微软雅黑 Light" w:hAnsi="微软雅黑 Light" w:cs="LucidaGrande"/>
                <w:kern w:val="0"/>
                <w:sz w:val="18"/>
                <w:szCs w:val="18"/>
              </w:rPr>
              <w:t>作者</w:t>
            </w:r>
            <w:r w:rsidRPr="00B229D0">
              <w:rPr>
                <w:rFonts w:ascii="微软雅黑 Light" w:eastAsia="微软雅黑 Light" w:hAnsi="微软雅黑 Light" w:cs="Arial"/>
                <w:sz w:val="18"/>
                <w:szCs w:val="18"/>
              </w:rPr>
              <w:t>：</w:t>
            </w:r>
          </w:p>
        </w:tc>
        <w:tc>
          <w:tcPr>
            <w:tcW w:w="3657" w:type="dxa"/>
          </w:tcPr>
          <w:p w:rsidR="002D528F" w:rsidRPr="00B229D0" w:rsidRDefault="00B92BA1">
            <w:pPr>
              <w:ind w:leftChars="-10" w:left="-2" w:hangingChars="12" w:hanging="22"/>
              <w:rPr>
                <w:rFonts w:ascii="微软雅黑 Light" w:eastAsia="微软雅黑 Light" w:hAnsi="微软雅黑 Light" w:cs="Arial"/>
                <w:sz w:val="18"/>
                <w:szCs w:val="18"/>
              </w:rPr>
            </w:pPr>
            <w:r w:rsidRPr="00B229D0">
              <w:rPr>
                <w:rFonts w:ascii="微软雅黑 Light" w:eastAsia="微软雅黑 Light" w:hAnsi="微软雅黑 Light" w:cs="Arial" w:hint="eastAsia"/>
                <w:sz w:val="18"/>
                <w:szCs w:val="18"/>
              </w:rPr>
              <w:t>李</w:t>
            </w:r>
            <w:proofErr w:type="gramStart"/>
            <w:r w:rsidRPr="00B229D0">
              <w:rPr>
                <w:rFonts w:ascii="微软雅黑 Light" w:eastAsia="微软雅黑 Light" w:hAnsi="微软雅黑 Light" w:cs="Arial" w:hint="eastAsia"/>
                <w:sz w:val="18"/>
                <w:szCs w:val="18"/>
              </w:rPr>
              <w:t>世</w:t>
            </w:r>
            <w:proofErr w:type="gramEnd"/>
            <w:r w:rsidRPr="00B229D0">
              <w:rPr>
                <w:rFonts w:ascii="微软雅黑 Light" w:eastAsia="微软雅黑 Light" w:hAnsi="微软雅黑 Light" w:cs="Arial" w:hint="eastAsia"/>
                <w:sz w:val="18"/>
                <w:szCs w:val="18"/>
              </w:rPr>
              <w:t>垚</w:t>
            </w:r>
          </w:p>
        </w:tc>
      </w:tr>
      <w:tr w:rsidR="002D528F" w:rsidRPr="00B229D0">
        <w:trPr>
          <w:cantSplit/>
        </w:trPr>
        <w:tc>
          <w:tcPr>
            <w:tcW w:w="2109" w:type="dxa"/>
            <w:vMerge/>
            <w:shd w:val="clear" w:color="auto" w:fill="auto"/>
          </w:tcPr>
          <w:p w:rsidR="002D528F" w:rsidRPr="00B229D0" w:rsidRDefault="002D528F">
            <w:pPr>
              <w:ind w:firstLine="360"/>
              <w:rPr>
                <w:rFonts w:ascii="微软雅黑 Light" w:eastAsia="微软雅黑 Light" w:hAnsi="微软雅黑 Light" w:cs="Arial"/>
                <w:sz w:val="18"/>
                <w:szCs w:val="18"/>
              </w:rPr>
            </w:pPr>
          </w:p>
        </w:tc>
        <w:tc>
          <w:tcPr>
            <w:tcW w:w="1344" w:type="dxa"/>
            <w:shd w:val="clear" w:color="auto" w:fill="D9D9D9"/>
          </w:tcPr>
          <w:p w:rsidR="002D528F" w:rsidRPr="00B229D0" w:rsidRDefault="00B92BA1">
            <w:pPr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B229D0">
              <w:rPr>
                <w:rFonts w:ascii="微软雅黑 Light" w:eastAsia="微软雅黑 Light" w:hAnsi="微软雅黑 Light" w:cs="LucidaGrande"/>
                <w:kern w:val="0"/>
                <w:sz w:val="18"/>
                <w:szCs w:val="18"/>
              </w:rPr>
              <w:t>日期：</w:t>
            </w:r>
          </w:p>
        </w:tc>
        <w:tc>
          <w:tcPr>
            <w:tcW w:w="3657" w:type="dxa"/>
          </w:tcPr>
          <w:p w:rsidR="002D528F" w:rsidRPr="00B229D0" w:rsidRDefault="00B92BA1">
            <w:pPr>
              <w:ind w:leftChars="-10" w:left="-2" w:hangingChars="12" w:hanging="22"/>
              <w:rPr>
                <w:rFonts w:ascii="微软雅黑 Light" w:eastAsia="微软雅黑 Light" w:hAnsi="微软雅黑 Light" w:cs="Arial"/>
                <w:sz w:val="18"/>
                <w:szCs w:val="18"/>
              </w:rPr>
            </w:pPr>
            <w:r w:rsidRPr="00B229D0">
              <w:rPr>
                <w:rFonts w:ascii="微软雅黑 Light" w:eastAsia="微软雅黑 Light" w:hAnsi="微软雅黑 Light" w:cs="Arial" w:hint="eastAsia"/>
                <w:sz w:val="18"/>
                <w:szCs w:val="18"/>
              </w:rPr>
              <w:t>2015-9-8</w:t>
            </w:r>
          </w:p>
        </w:tc>
      </w:tr>
    </w:tbl>
    <w:p w:rsidR="002D528F" w:rsidRPr="00B229D0" w:rsidRDefault="002D528F">
      <w:pPr>
        <w:ind w:firstLine="420"/>
      </w:pPr>
    </w:p>
    <w:p w:rsidR="002D528F" w:rsidRPr="00B229D0" w:rsidRDefault="002D528F">
      <w:pPr>
        <w:widowControl/>
        <w:jc w:val="left"/>
        <w:rPr>
          <w:rFonts w:ascii="Calibri" w:eastAsia="微软雅黑" w:hAnsi="Calibri"/>
          <w:b/>
          <w:bCs/>
          <w:sz w:val="32"/>
          <w:szCs w:val="32"/>
        </w:rPr>
      </w:pPr>
    </w:p>
    <w:p w:rsidR="002D528F" w:rsidRPr="00B229D0" w:rsidRDefault="002D528F">
      <w:pPr>
        <w:widowControl/>
        <w:jc w:val="left"/>
        <w:rPr>
          <w:rFonts w:ascii="Calibri" w:eastAsia="微软雅黑" w:hAnsi="Calibri"/>
          <w:b/>
          <w:bCs/>
          <w:sz w:val="32"/>
          <w:szCs w:val="32"/>
        </w:rPr>
      </w:pPr>
    </w:p>
    <w:p w:rsidR="002D528F" w:rsidRPr="00B229D0" w:rsidRDefault="002D528F">
      <w:bookmarkStart w:id="2" w:name="_Toc398393110"/>
    </w:p>
    <w:p w:rsidR="002D528F" w:rsidRPr="00B229D0" w:rsidRDefault="00B92BA1">
      <w:pPr>
        <w:widowControl/>
        <w:jc w:val="left"/>
        <w:rPr>
          <w:rFonts w:ascii="Calibri" w:hAnsi="Calibri"/>
          <w:b/>
          <w:bCs/>
          <w:sz w:val="32"/>
          <w:szCs w:val="32"/>
        </w:rPr>
      </w:pPr>
      <w:r w:rsidRPr="00B229D0">
        <w:br w:type="page"/>
      </w:r>
    </w:p>
    <w:p w:rsidR="002D528F" w:rsidRPr="00B229D0" w:rsidRDefault="002D528F"/>
    <w:bookmarkEnd w:id="2"/>
    <w:p w:rsidR="002D528F" w:rsidRPr="00B229D0" w:rsidRDefault="00B92BA1">
      <w:pPr>
        <w:jc w:val="center"/>
        <w:rPr>
          <w:rFonts w:ascii="微软雅黑" w:eastAsia="微软雅黑" w:hAnsi="微软雅黑"/>
          <w:b/>
          <w:sz w:val="44"/>
          <w:szCs w:val="44"/>
        </w:rPr>
      </w:pPr>
      <w:r w:rsidRPr="00B229D0">
        <w:rPr>
          <w:rFonts w:ascii="微软雅黑" w:eastAsia="微软雅黑" w:hAnsi="微软雅黑"/>
          <w:b/>
          <w:sz w:val="44"/>
          <w:szCs w:val="44"/>
        </w:rPr>
        <w:t>编辑历史</w:t>
      </w:r>
    </w:p>
    <w:p w:rsidR="002D528F" w:rsidRPr="00B229D0" w:rsidRDefault="002D528F">
      <w:pPr>
        <w:ind w:firstLine="420"/>
      </w:pPr>
    </w:p>
    <w:tbl>
      <w:tblPr>
        <w:tblW w:w="9095" w:type="dxa"/>
        <w:jc w:val="center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1418"/>
        <w:gridCol w:w="1417"/>
        <w:gridCol w:w="3622"/>
        <w:gridCol w:w="1367"/>
      </w:tblGrid>
      <w:tr w:rsidR="002D528F" w:rsidRPr="00B229D0">
        <w:trPr>
          <w:trHeight w:val="454"/>
          <w:jc w:val="center"/>
        </w:trPr>
        <w:tc>
          <w:tcPr>
            <w:tcW w:w="9095" w:type="dxa"/>
            <w:gridSpan w:val="5"/>
            <w:shd w:val="clear" w:color="auto" w:fill="F2F2F2"/>
            <w:vAlign w:val="center"/>
          </w:tcPr>
          <w:p w:rsidR="002D528F" w:rsidRPr="00B229D0" w:rsidRDefault="00B92BA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B229D0">
              <w:rPr>
                <w:rFonts w:ascii="微软雅黑" w:eastAsia="微软雅黑" w:hAnsi="微软雅黑" w:cs="Arial" w:hint="eastAsia"/>
                <w:bCs/>
                <w:sz w:val="18"/>
                <w:szCs w:val="18"/>
              </w:rPr>
              <w:t>文件名称</w:t>
            </w:r>
            <w:r w:rsidRPr="00B229D0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</w:tc>
      </w:tr>
      <w:tr w:rsidR="002D528F" w:rsidRPr="00B229D0">
        <w:trPr>
          <w:trHeight w:val="454"/>
          <w:jc w:val="center"/>
        </w:trPr>
        <w:tc>
          <w:tcPr>
            <w:tcW w:w="9095" w:type="dxa"/>
            <w:gridSpan w:val="5"/>
            <w:tcBorders>
              <w:bottom w:val="single" w:sz="4" w:space="0" w:color="BFBFBF"/>
            </w:tcBorders>
            <w:vAlign w:val="center"/>
          </w:tcPr>
          <w:p w:rsidR="002D528F" w:rsidRPr="00B229D0" w:rsidRDefault="00B92BA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B229D0">
              <w:rPr>
                <w:rFonts w:ascii="微软雅黑" w:hAnsi="微软雅黑" w:hint="eastAsia"/>
                <w:sz w:val="18"/>
                <w:szCs w:val="18"/>
              </w:rPr>
              <w:t>U5</w:t>
            </w:r>
            <w:r w:rsidRPr="00B229D0">
              <w:rPr>
                <w:rFonts w:ascii="微软雅黑" w:eastAsia="微软雅黑" w:hAnsi="微软雅黑" w:hint="eastAsia"/>
                <w:sz w:val="18"/>
                <w:szCs w:val="18"/>
              </w:rPr>
              <w:t>产品</w:t>
            </w:r>
            <w:r w:rsidRPr="00B229D0">
              <w:rPr>
                <w:rFonts w:ascii="微软雅黑" w:hAnsi="微软雅黑" w:hint="eastAsia"/>
                <w:sz w:val="18"/>
                <w:szCs w:val="18"/>
              </w:rPr>
              <w:t>WebApi</w:t>
            </w:r>
            <w:r w:rsidRPr="00B229D0">
              <w:rPr>
                <w:rFonts w:ascii="微软雅黑" w:eastAsia="微软雅黑" w:hAnsi="微软雅黑" w:hint="eastAsia"/>
                <w:sz w:val="18"/>
                <w:szCs w:val="18"/>
              </w:rPr>
              <w:t>文档</w:t>
            </w:r>
          </w:p>
        </w:tc>
      </w:tr>
      <w:tr w:rsidR="002D528F" w:rsidRPr="00B229D0">
        <w:trPr>
          <w:trHeight w:val="454"/>
          <w:jc w:val="center"/>
        </w:trPr>
        <w:tc>
          <w:tcPr>
            <w:tcW w:w="9095" w:type="dxa"/>
            <w:gridSpan w:val="5"/>
            <w:shd w:val="clear" w:color="auto" w:fill="F2F2F2"/>
            <w:vAlign w:val="center"/>
          </w:tcPr>
          <w:p w:rsidR="002D528F" w:rsidRPr="00B229D0" w:rsidRDefault="00B92BA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B229D0">
              <w:rPr>
                <w:rFonts w:ascii="微软雅黑" w:eastAsia="微软雅黑" w:hAnsi="微软雅黑"/>
                <w:sz w:val="18"/>
                <w:szCs w:val="18"/>
              </w:rPr>
              <w:t>文件说明：</w:t>
            </w:r>
          </w:p>
        </w:tc>
      </w:tr>
      <w:tr w:rsidR="002D528F" w:rsidRPr="00B229D0">
        <w:trPr>
          <w:trHeight w:val="454"/>
          <w:jc w:val="center"/>
        </w:trPr>
        <w:tc>
          <w:tcPr>
            <w:tcW w:w="9095" w:type="dxa"/>
            <w:gridSpan w:val="5"/>
            <w:tcBorders>
              <w:bottom w:val="single" w:sz="4" w:space="0" w:color="BFBFBF"/>
            </w:tcBorders>
            <w:vAlign w:val="center"/>
          </w:tcPr>
          <w:p w:rsidR="002D528F" w:rsidRPr="00B229D0" w:rsidRDefault="00B92BA1">
            <w:pPr>
              <w:jc w:val="left"/>
              <w:rPr>
                <w:rFonts w:ascii="微软雅黑" w:hAnsi="微软雅黑"/>
                <w:sz w:val="18"/>
                <w:szCs w:val="18"/>
              </w:rPr>
            </w:pPr>
            <w:r w:rsidRPr="00B229D0">
              <w:rPr>
                <w:rFonts w:ascii="微软雅黑" w:hAnsi="微软雅黑" w:hint="eastAsia"/>
                <w:sz w:val="18"/>
                <w:szCs w:val="18"/>
              </w:rPr>
              <w:t>U5</w:t>
            </w:r>
            <w:r w:rsidRPr="00B229D0">
              <w:rPr>
                <w:rFonts w:ascii="微软雅黑" w:hAnsi="微软雅黑" w:hint="eastAsia"/>
                <w:sz w:val="18"/>
                <w:szCs w:val="18"/>
              </w:rPr>
              <w:t>产品的前端通过</w:t>
            </w:r>
            <w:r w:rsidRPr="00B229D0">
              <w:rPr>
                <w:rFonts w:ascii="微软雅黑" w:hAnsi="微软雅黑" w:hint="eastAsia"/>
                <w:sz w:val="18"/>
                <w:szCs w:val="18"/>
              </w:rPr>
              <w:t>web api</w:t>
            </w:r>
            <w:r w:rsidRPr="00B229D0">
              <w:rPr>
                <w:rFonts w:ascii="微软雅黑" w:hAnsi="微软雅黑" w:hint="eastAsia"/>
                <w:sz w:val="18"/>
                <w:szCs w:val="18"/>
              </w:rPr>
              <w:t>与后端获取和更新数据以完成需要的功能。该文档是前端和后端交互的详细接口说明。</w:t>
            </w:r>
          </w:p>
        </w:tc>
      </w:tr>
      <w:tr w:rsidR="002D528F" w:rsidRPr="00B229D0">
        <w:trPr>
          <w:trHeight w:val="454"/>
          <w:jc w:val="center"/>
        </w:trPr>
        <w:tc>
          <w:tcPr>
            <w:tcW w:w="9095" w:type="dxa"/>
            <w:gridSpan w:val="5"/>
            <w:shd w:val="clear" w:color="auto" w:fill="F2F2F2"/>
            <w:vAlign w:val="center"/>
          </w:tcPr>
          <w:p w:rsidR="002D528F" w:rsidRPr="00B229D0" w:rsidRDefault="00B92BA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B229D0">
              <w:rPr>
                <w:rFonts w:ascii="微软雅黑" w:eastAsia="微软雅黑" w:hAnsi="微软雅黑"/>
                <w:sz w:val="18"/>
                <w:szCs w:val="18"/>
              </w:rPr>
              <w:t>编辑历史：</w:t>
            </w:r>
          </w:p>
        </w:tc>
      </w:tr>
      <w:tr w:rsidR="002D528F" w:rsidRPr="00B229D0">
        <w:trPr>
          <w:trHeight w:val="454"/>
          <w:jc w:val="center"/>
        </w:trPr>
        <w:tc>
          <w:tcPr>
            <w:tcW w:w="1271" w:type="dxa"/>
            <w:vAlign w:val="center"/>
          </w:tcPr>
          <w:p w:rsidR="002D528F" w:rsidRPr="00B229D0" w:rsidRDefault="00B92BA1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B229D0">
              <w:rPr>
                <w:rFonts w:ascii="微软雅黑" w:eastAsia="微软雅黑" w:hAnsi="微软雅黑" w:hint="eastAsia"/>
                <w:sz w:val="18"/>
                <w:szCs w:val="18"/>
              </w:rPr>
              <w:t>编辑时间</w:t>
            </w:r>
          </w:p>
        </w:tc>
        <w:tc>
          <w:tcPr>
            <w:tcW w:w="1418" w:type="dxa"/>
            <w:vAlign w:val="center"/>
          </w:tcPr>
          <w:p w:rsidR="002D528F" w:rsidRPr="00B229D0" w:rsidRDefault="00B92BA1">
            <w:pPr>
              <w:ind w:firstLineChars="18" w:firstLine="32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B229D0">
              <w:rPr>
                <w:rFonts w:ascii="微软雅黑" w:eastAsia="微软雅黑" w:hAnsi="微软雅黑" w:hint="eastAsia"/>
                <w:sz w:val="18"/>
                <w:szCs w:val="18"/>
              </w:rPr>
              <w:t>版本</w:t>
            </w:r>
          </w:p>
        </w:tc>
        <w:tc>
          <w:tcPr>
            <w:tcW w:w="1417" w:type="dxa"/>
            <w:vAlign w:val="center"/>
          </w:tcPr>
          <w:p w:rsidR="002D528F" w:rsidRPr="00B229D0" w:rsidRDefault="00B92BA1">
            <w:pPr>
              <w:ind w:firstLineChars="18" w:firstLine="32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B229D0">
              <w:rPr>
                <w:rFonts w:ascii="微软雅黑" w:eastAsia="微软雅黑" w:hAnsi="微软雅黑" w:hint="eastAsia"/>
                <w:sz w:val="18"/>
                <w:szCs w:val="18"/>
              </w:rPr>
              <w:t>作者</w:t>
            </w:r>
          </w:p>
        </w:tc>
        <w:tc>
          <w:tcPr>
            <w:tcW w:w="3622" w:type="dxa"/>
            <w:vAlign w:val="center"/>
          </w:tcPr>
          <w:p w:rsidR="002D528F" w:rsidRPr="00B229D0" w:rsidRDefault="00B92BA1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B229D0">
              <w:rPr>
                <w:rFonts w:ascii="微软雅黑" w:eastAsia="微软雅黑" w:hAnsi="微软雅黑" w:hint="eastAsia"/>
                <w:sz w:val="18"/>
                <w:szCs w:val="18"/>
              </w:rPr>
              <w:t>编辑内容</w:t>
            </w:r>
          </w:p>
        </w:tc>
        <w:tc>
          <w:tcPr>
            <w:tcW w:w="1367" w:type="dxa"/>
            <w:vAlign w:val="center"/>
          </w:tcPr>
          <w:p w:rsidR="002D528F" w:rsidRPr="00B229D0" w:rsidRDefault="00B92BA1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B229D0">
              <w:rPr>
                <w:rFonts w:ascii="微软雅黑" w:eastAsia="微软雅黑" w:hAnsi="微软雅黑" w:hint="eastAsia"/>
                <w:sz w:val="18"/>
                <w:szCs w:val="18"/>
              </w:rPr>
              <w:t>标记</w:t>
            </w:r>
          </w:p>
        </w:tc>
      </w:tr>
      <w:tr w:rsidR="002D528F" w:rsidRPr="00B229D0">
        <w:trPr>
          <w:trHeight w:val="454"/>
          <w:jc w:val="center"/>
        </w:trPr>
        <w:tc>
          <w:tcPr>
            <w:tcW w:w="1271" w:type="dxa"/>
            <w:vAlign w:val="center"/>
          </w:tcPr>
          <w:p w:rsidR="002D528F" w:rsidRPr="00B229D0" w:rsidRDefault="00B92BA1">
            <w:pPr>
              <w:jc w:val="left"/>
              <w:rPr>
                <w:rFonts w:ascii="微软雅黑" w:hAnsi="微软雅黑"/>
                <w:sz w:val="18"/>
                <w:szCs w:val="18"/>
              </w:rPr>
            </w:pPr>
            <w:r w:rsidRPr="00B229D0">
              <w:rPr>
                <w:rFonts w:ascii="微软雅黑" w:hAnsi="微软雅黑" w:hint="eastAsia"/>
                <w:sz w:val="18"/>
                <w:szCs w:val="18"/>
              </w:rPr>
              <w:t>2015.9.8</w:t>
            </w:r>
          </w:p>
        </w:tc>
        <w:tc>
          <w:tcPr>
            <w:tcW w:w="1418" w:type="dxa"/>
            <w:vAlign w:val="center"/>
          </w:tcPr>
          <w:p w:rsidR="002D528F" w:rsidRPr="00B229D0" w:rsidRDefault="00B92BA1">
            <w:pPr>
              <w:ind w:firstLineChars="18" w:firstLine="32"/>
              <w:jc w:val="left"/>
              <w:rPr>
                <w:rFonts w:ascii="微软雅黑" w:hAnsi="微软雅黑"/>
                <w:sz w:val="18"/>
                <w:szCs w:val="18"/>
              </w:rPr>
            </w:pPr>
            <w:r w:rsidRPr="00B229D0">
              <w:rPr>
                <w:rFonts w:ascii="微软雅黑" w:hAnsi="微软雅黑" w:hint="eastAsia"/>
                <w:sz w:val="18"/>
                <w:szCs w:val="18"/>
              </w:rPr>
              <w:t>1.0</w:t>
            </w:r>
          </w:p>
        </w:tc>
        <w:tc>
          <w:tcPr>
            <w:tcW w:w="1417" w:type="dxa"/>
            <w:vAlign w:val="center"/>
          </w:tcPr>
          <w:p w:rsidR="002D528F" w:rsidRPr="00B229D0" w:rsidRDefault="00B92BA1">
            <w:pPr>
              <w:ind w:firstLineChars="18" w:firstLine="32"/>
              <w:jc w:val="left"/>
              <w:rPr>
                <w:rFonts w:ascii="微软雅黑" w:hAnsi="微软雅黑"/>
                <w:sz w:val="18"/>
                <w:szCs w:val="18"/>
              </w:rPr>
            </w:pPr>
            <w:r w:rsidRPr="00B229D0">
              <w:rPr>
                <w:rFonts w:ascii="微软雅黑" w:hAnsi="微软雅黑" w:hint="eastAsia"/>
                <w:sz w:val="18"/>
                <w:szCs w:val="18"/>
              </w:rPr>
              <w:t>李</w:t>
            </w:r>
            <w:proofErr w:type="gramStart"/>
            <w:r w:rsidRPr="00B229D0">
              <w:rPr>
                <w:rFonts w:ascii="微软雅黑" w:hAnsi="微软雅黑" w:hint="eastAsia"/>
                <w:sz w:val="18"/>
                <w:szCs w:val="18"/>
              </w:rPr>
              <w:t>世</w:t>
            </w:r>
            <w:proofErr w:type="gramEnd"/>
            <w:r w:rsidRPr="00B229D0">
              <w:rPr>
                <w:rFonts w:ascii="微软雅黑" w:hAnsi="微软雅黑" w:hint="eastAsia"/>
                <w:sz w:val="18"/>
                <w:szCs w:val="18"/>
              </w:rPr>
              <w:t>垚</w:t>
            </w:r>
          </w:p>
        </w:tc>
        <w:tc>
          <w:tcPr>
            <w:tcW w:w="3622" w:type="dxa"/>
            <w:vAlign w:val="center"/>
          </w:tcPr>
          <w:p w:rsidR="002D528F" w:rsidRPr="00B229D0" w:rsidRDefault="00B92BA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B229D0">
              <w:rPr>
                <w:rFonts w:ascii="微软雅黑" w:eastAsia="微软雅黑" w:hAnsi="微软雅黑" w:cs="LucidaGrande" w:hint="eastAsia"/>
                <w:kern w:val="0"/>
                <w:sz w:val="18"/>
                <w:szCs w:val="18"/>
              </w:rPr>
              <w:t>建立文档</w:t>
            </w:r>
          </w:p>
        </w:tc>
        <w:tc>
          <w:tcPr>
            <w:tcW w:w="1367" w:type="dxa"/>
            <w:vAlign w:val="center"/>
          </w:tcPr>
          <w:p w:rsidR="002D528F" w:rsidRPr="00B229D0" w:rsidRDefault="00B92BA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B229D0">
              <w:rPr>
                <w:rFonts w:ascii="微软雅黑" w:eastAsia="微软雅黑" w:hAnsi="微软雅黑" w:hint="eastAsia"/>
                <w:sz w:val="18"/>
                <w:szCs w:val="18"/>
              </w:rPr>
              <w:t>正常</w:t>
            </w:r>
          </w:p>
        </w:tc>
      </w:tr>
      <w:tr w:rsidR="002D528F" w:rsidRPr="00B229D0">
        <w:trPr>
          <w:trHeight w:val="454"/>
          <w:jc w:val="center"/>
        </w:trPr>
        <w:tc>
          <w:tcPr>
            <w:tcW w:w="1271" w:type="dxa"/>
            <w:vAlign w:val="center"/>
          </w:tcPr>
          <w:p w:rsidR="002D528F" w:rsidRPr="00B229D0" w:rsidRDefault="00B54A69">
            <w:pPr>
              <w:jc w:val="left"/>
              <w:rPr>
                <w:rFonts w:ascii="微软雅黑" w:hAnsi="微软雅黑"/>
                <w:sz w:val="18"/>
                <w:szCs w:val="18"/>
              </w:rPr>
            </w:pPr>
            <w:r w:rsidRPr="00B229D0">
              <w:rPr>
                <w:rFonts w:ascii="微软雅黑" w:hAnsi="微软雅黑" w:hint="eastAsia"/>
                <w:sz w:val="18"/>
                <w:szCs w:val="18"/>
              </w:rPr>
              <w:t>2015.11.25</w:t>
            </w:r>
          </w:p>
        </w:tc>
        <w:tc>
          <w:tcPr>
            <w:tcW w:w="1418" w:type="dxa"/>
            <w:vAlign w:val="center"/>
          </w:tcPr>
          <w:p w:rsidR="002D528F" w:rsidRPr="00B229D0" w:rsidRDefault="00B54A69">
            <w:pPr>
              <w:ind w:firstLineChars="18" w:firstLine="32"/>
              <w:jc w:val="left"/>
              <w:rPr>
                <w:rFonts w:ascii="微软雅黑" w:hAnsi="微软雅黑"/>
                <w:sz w:val="18"/>
                <w:szCs w:val="18"/>
              </w:rPr>
            </w:pPr>
            <w:r w:rsidRPr="00B229D0">
              <w:rPr>
                <w:rFonts w:ascii="微软雅黑" w:hAnsi="微软雅黑" w:hint="eastAsia"/>
                <w:sz w:val="18"/>
                <w:szCs w:val="18"/>
              </w:rPr>
              <w:t>1.1</w:t>
            </w:r>
          </w:p>
        </w:tc>
        <w:tc>
          <w:tcPr>
            <w:tcW w:w="1417" w:type="dxa"/>
            <w:vAlign w:val="center"/>
          </w:tcPr>
          <w:p w:rsidR="002D528F" w:rsidRPr="00B229D0" w:rsidRDefault="00B54A69">
            <w:pPr>
              <w:ind w:firstLineChars="18" w:firstLine="32"/>
              <w:jc w:val="left"/>
              <w:rPr>
                <w:rFonts w:ascii="微软雅黑" w:hAnsi="微软雅黑"/>
                <w:sz w:val="18"/>
                <w:szCs w:val="18"/>
              </w:rPr>
            </w:pPr>
            <w:r w:rsidRPr="00B229D0">
              <w:rPr>
                <w:rFonts w:ascii="微软雅黑" w:hAnsi="微软雅黑"/>
                <w:sz w:val="18"/>
                <w:szCs w:val="18"/>
              </w:rPr>
              <w:t>张琨</w:t>
            </w:r>
          </w:p>
        </w:tc>
        <w:tc>
          <w:tcPr>
            <w:tcW w:w="3622" w:type="dxa"/>
            <w:vAlign w:val="center"/>
          </w:tcPr>
          <w:p w:rsidR="002D528F" w:rsidRPr="00B229D0" w:rsidRDefault="00B54A6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B229D0">
              <w:rPr>
                <w:rFonts w:ascii="微软雅黑" w:eastAsia="微软雅黑" w:hAnsi="微软雅黑"/>
                <w:sz w:val="18"/>
                <w:szCs w:val="18"/>
              </w:rPr>
              <w:t>增加数据流</w:t>
            </w:r>
          </w:p>
        </w:tc>
        <w:tc>
          <w:tcPr>
            <w:tcW w:w="1367" w:type="dxa"/>
            <w:vAlign w:val="center"/>
          </w:tcPr>
          <w:p w:rsidR="002D528F" w:rsidRPr="00B229D0" w:rsidRDefault="00B54A6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B229D0">
              <w:rPr>
                <w:rFonts w:ascii="微软雅黑" w:eastAsia="微软雅黑" w:hAnsi="微软雅黑"/>
                <w:sz w:val="18"/>
                <w:szCs w:val="18"/>
              </w:rPr>
              <w:t>正常</w:t>
            </w:r>
          </w:p>
        </w:tc>
      </w:tr>
      <w:tr w:rsidR="002D528F" w:rsidRPr="00B229D0">
        <w:trPr>
          <w:trHeight w:val="454"/>
          <w:jc w:val="center"/>
        </w:trPr>
        <w:tc>
          <w:tcPr>
            <w:tcW w:w="1271" w:type="dxa"/>
            <w:vAlign w:val="center"/>
          </w:tcPr>
          <w:p w:rsidR="002D528F" w:rsidRPr="00B229D0" w:rsidRDefault="00B54A69">
            <w:pPr>
              <w:jc w:val="left"/>
              <w:rPr>
                <w:rFonts w:ascii="微软雅黑" w:hAnsi="微软雅黑"/>
                <w:sz w:val="18"/>
                <w:szCs w:val="18"/>
              </w:rPr>
            </w:pPr>
            <w:r w:rsidRPr="00B229D0">
              <w:rPr>
                <w:rFonts w:ascii="微软雅黑" w:hAnsi="微软雅黑" w:hint="eastAsia"/>
                <w:sz w:val="18"/>
                <w:szCs w:val="18"/>
              </w:rPr>
              <w:t>2015.11.27</w:t>
            </w:r>
          </w:p>
        </w:tc>
        <w:tc>
          <w:tcPr>
            <w:tcW w:w="1418" w:type="dxa"/>
            <w:vAlign w:val="center"/>
          </w:tcPr>
          <w:p w:rsidR="002D528F" w:rsidRPr="00B229D0" w:rsidRDefault="00B54A69">
            <w:pPr>
              <w:jc w:val="left"/>
              <w:rPr>
                <w:rFonts w:ascii="微软雅黑" w:hAnsi="微软雅黑"/>
                <w:sz w:val="18"/>
                <w:szCs w:val="18"/>
              </w:rPr>
            </w:pPr>
            <w:r w:rsidRPr="00B229D0">
              <w:rPr>
                <w:rFonts w:ascii="微软雅黑" w:hAnsi="微软雅黑" w:hint="eastAsia"/>
                <w:sz w:val="18"/>
                <w:szCs w:val="18"/>
              </w:rPr>
              <w:t>1.2</w:t>
            </w:r>
          </w:p>
        </w:tc>
        <w:tc>
          <w:tcPr>
            <w:tcW w:w="1417" w:type="dxa"/>
            <w:vAlign w:val="center"/>
          </w:tcPr>
          <w:p w:rsidR="002D528F" w:rsidRPr="00B229D0" w:rsidRDefault="00B54A69">
            <w:pPr>
              <w:jc w:val="left"/>
              <w:rPr>
                <w:rFonts w:ascii="微软雅黑" w:hAnsi="微软雅黑"/>
                <w:sz w:val="18"/>
                <w:szCs w:val="18"/>
              </w:rPr>
            </w:pPr>
            <w:proofErr w:type="gramStart"/>
            <w:r w:rsidRPr="00B229D0">
              <w:rPr>
                <w:rFonts w:ascii="微软雅黑" w:hAnsi="微软雅黑"/>
                <w:sz w:val="18"/>
                <w:szCs w:val="18"/>
              </w:rPr>
              <w:t>段超</w:t>
            </w:r>
            <w:proofErr w:type="gramEnd"/>
          </w:p>
        </w:tc>
        <w:tc>
          <w:tcPr>
            <w:tcW w:w="3622" w:type="dxa"/>
            <w:vAlign w:val="center"/>
          </w:tcPr>
          <w:p w:rsidR="002D528F" w:rsidRPr="00B229D0" w:rsidRDefault="00B54A69">
            <w:pPr>
              <w:jc w:val="left"/>
              <w:rPr>
                <w:rFonts w:ascii="微软雅黑" w:hAnsi="微软雅黑"/>
                <w:sz w:val="18"/>
                <w:szCs w:val="18"/>
              </w:rPr>
            </w:pPr>
            <w:r w:rsidRPr="00B229D0">
              <w:rPr>
                <w:rFonts w:ascii="微软雅黑" w:hAnsi="微软雅黑"/>
                <w:sz w:val="18"/>
                <w:szCs w:val="18"/>
              </w:rPr>
              <w:t>修正返回值</w:t>
            </w:r>
          </w:p>
        </w:tc>
        <w:tc>
          <w:tcPr>
            <w:tcW w:w="1367" w:type="dxa"/>
            <w:vAlign w:val="center"/>
          </w:tcPr>
          <w:p w:rsidR="002D528F" w:rsidRPr="00B229D0" w:rsidRDefault="00B54A69">
            <w:pPr>
              <w:jc w:val="left"/>
            </w:pPr>
            <w:r w:rsidRPr="00B229D0">
              <w:t>正常</w:t>
            </w:r>
          </w:p>
        </w:tc>
      </w:tr>
      <w:tr w:rsidR="002D528F" w:rsidRPr="00B229D0">
        <w:trPr>
          <w:trHeight w:val="454"/>
          <w:jc w:val="center"/>
        </w:trPr>
        <w:tc>
          <w:tcPr>
            <w:tcW w:w="1271" w:type="dxa"/>
            <w:vAlign w:val="center"/>
          </w:tcPr>
          <w:p w:rsidR="002D528F" w:rsidRPr="00B229D0" w:rsidRDefault="00CC4CF7">
            <w:pPr>
              <w:jc w:val="left"/>
              <w:rPr>
                <w:rFonts w:ascii="微软雅黑" w:hAnsi="微软雅黑"/>
                <w:sz w:val="18"/>
                <w:szCs w:val="18"/>
              </w:rPr>
            </w:pPr>
            <w:r w:rsidRPr="00B229D0">
              <w:rPr>
                <w:rFonts w:ascii="微软雅黑" w:hAnsi="微软雅黑" w:hint="eastAsia"/>
                <w:sz w:val="18"/>
                <w:szCs w:val="18"/>
              </w:rPr>
              <w:t>2015.12.</w:t>
            </w:r>
            <w:r w:rsidRPr="00B229D0">
              <w:rPr>
                <w:rFonts w:ascii="微软雅黑" w:hAnsi="微软雅黑"/>
                <w:sz w:val="18"/>
                <w:szCs w:val="18"/>
              </w:rPr>
              <w:t>4</w:t>
            </w:r>
          </w:p>
        </w:tc>
        <w:tc>
          <w:tcPr>
            <w:tcW w:w="1418" w:type="dxa"/>
            <w:vAlign w:val="center"/>
          </w:tcPr>
          <w:p w:rsidR="002D528F" w:rsidRPr="00B229D0" w:rsidRDefault="00CC4CF7">
            <w:pPr>
              <w:jc w:val="left"/>
              <w:rPr>
                <w:rFonts w:ascii="微软雅黑" w:hAnsi="微软雅黑"/>
                <w:sz w:val="18"/>
                <w:szCs w:val="18"/>
              </w:rPr>
            </w:pPr>
            <w:r w:rsidRPr="00B229D0">
              <w:rPr>
                <w:rFonts w:ascii="微软雅黑" w:hAnsi="微软雅黑" w:hint="eastAsia"/>
                <w:sz w:val="18"/>
                <w:szCs w:val="18"/>
              </w:rPr>
              <w:t>1.3</w:t>
            </w:r>
          </w:p>
        </w:tc>
        <w:tc>
          <w:tcPr>
            <w:tcW w:w="1417" w:type="dxa"/>
            <w:vAlign w:val="center"/>
          </w:tcPr>
          <w:p w:rsidR="002D528F" w:rsidRPr="00B229D0" w:rsidRDefault="00CC4CF7">
            <w:pPr>
              <w:jc w:val="left"/>
              <w:rPr>
                <w:rFonts w:ascii="微软雅黑" w:hAnsi="微软雅黑"/>
                <w:sz w:val="18"/>
                <w:szCs w:val="18"/>
              </w:rPr>
            </w:pPr>
            <w:r w:rsidRPr="00B229D0">
              <w:rPr>
                <w:rFonts w:ascii="微软雅黑" w:hAnsi="微软雅黑"/>
                <w:sz w:val="18"/>
                <w:szCs w:val="18"/>
              </w:rPr>
              <w:t>张琨</w:t>
            </w:r>
          </w:p>
        </w:tc>
        <w:tc>
          <w:tcPr>
            <w:tcW w:w="3622" w:type="dxa"/>
            <w:vAlign w:val="center"/>
          </w:tcPr>
          <w:p w:rsidR="002D528F" w:rsidRPr="00B229D0" w:rsidRDefault="00CC4CF7">
            <w:pPr>
              <w:jc w:val="left"/>
              <w:rPr>
                <w:rFonts w:ascii="微软雅黑" w:hAnsi="微软雅黑"/>
                <w:sz w:val="18"/>
                <w:szCs w:val="18"/>
              </w:rPr>
            </w:pPr>
            <w:r w:rsidRPr="00B229D0">
              <w:rPr>
                <w:rFonts w:ascii="微软雅黑" w:hAnsi="微软雅黑"/>
                <w:sz w:val="18"/>
                <w:szCs w:val="18"/>
              </w:rPr>
              <w:t>新增动态相关接口和登陆相关接口</w:t>
            </w:r>
          </w:p>
        </w:tc>
        <w:tc>
          <w:tcPr>
            <w:tcW w:w="1367" w:type="dxa"/>
            <w:vAlign w:val="center"/>
          </w:tcPr>
          <w:p w:rsidR="002D528F" w:rsidRPr="00B229D0" w:rsidRDefault="00CC4CF7">
            <w:pPr>
              <w:jc w:val="left"/>
            </w:pPr>
            <w:r w:rsidRPr="00B229D0">
              <w:t>正常</w:t>
            </w:r>
          </w:p>
        </w:tc>
      </w:tr>
      <w:tr w:rsidR="002D528F" w:rsidRPr="00B229D0">
        <w:trPr>
          <w:trHeight w:val="454"/>
          <w:jc w:val="center"/>
        </w:trPr>
        <w:tc>
          <w:tcPr>
            <w:tcW w:w="1271" w:type="dxa"/>
            <w:vAlign w:val="center"/>
          </w:tcPr>
          <w:p w:rsidR="002D528F" w:rsidRPr="00B229D0" w:rsidRDefault="002D528F">
            <w:pPr>
              <w:jc w:val="left"/>
              <w:rPr>
                <w:rFonts w:ascii="微软雅黑" w:hAnsi="微软雅黑"/>
                <w:sz w:val="18"/>
                <w:szCs w:val="18"/>
              </w:rPr>
            </w:pPr>
          </w:p>
        </w:tc>
        <w:tc>
          <w:tcPr>
            <w:tcW w:w="1418" w:type="dxa"/>
            <w:vAlign w:val="center"/>
          </w:tcPr>
          <w:p w:rsidR="002D528F" w:rsidRPr="00B229D0" w:rsidRDefault="002D528F">
            <w:pPr>
              <w:jc w:val="left"/>
              <w:rPr>
                <w:rFonts w:ascii="微软雅黑" w:hAnsi="微软雅黑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:rsidR="002D528F" w:rsidRPr="00B229D0" w:rsidRDefault="002D528F">
            <w:pPr>
              <w:jc w:val="left"/>
              <w:rPr>
                <w:rFonts w:ascii="微软雅黑" w:hAnsi="微软雅黑"/>
                <w:sz w:val="18"/>
                <w:szCs w:val="18"/>
              </w:rPr>
            </w:pPr>
          </w:p>
        </w:tc>
        <w:tc>
          <w:tcPr>
            <w:tcW w:w="3622" w:type="dxa"/>
            <w:vAlign w:val="center"/>
          </w:tcPr>
          <w:p w:rsidR="002D528F" w:rsidRPr="00B229D0" w:rsidRDefault="002D528F">
            <w:pPr>
              <w:jc w:val="left"/>
              <w:rPr>
                <w:rFonts w:ascii="微软雅黑" w:hAnsi="微软雅黑"/>
                <w:sz w:val="18"/>
                <w:szCs w:val="18"/>
              </w:rPr>
            </w:pPr>
          </w:p>
        </w:tc>
        <w:tc>
          <w:tcPr>
            <w:tcW w:w="1367" w:type="dxa"/>
            <w:vAlign w:val="center"/>
          </w:tcPr>
          <w:p w:rsidR="002D528F" w:rsidRPr="00B229D0" w:rsidRDefault="002D528F">
            <w:pPr>
              <w:jc w:val="left"/>
            </w:pPr>
          </w:p>
        </w:tc>
      </w:tr>
    </w:tbl>
    <w:p w:rsidR="002D528F" w:rsidRPr="00B229D0" w:rsidRDefault="002D528F">
      <w:pPr>
        <w:widowControl/>
        <w:jc w:val="left"/>
      </w:pPr>
    </w:p>
    <w:p w:rsidR="002D528F" w:rsidRPr="00B229D0" w:rsidRDefault="00B92BA1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proofErr w:type="gramStart"/>
      <w:r w:rsidRPr="00B229D0">
        <w:rPr>
          <w:rFonts w:ascii="微软雅黑" w:hAnsi="微软雅黑" w:hint="eastAsia"/>
          <w:sz w:val="18"/>
          <w:szCs w:val="18"/>
        </w:rPr>
        <w:t>龙华普信</w:t>
      </w:r>
      <w:r w:rsidRPr="00B229D0">
        <w:rPr>
          <w:rFonts w:ascii="微软雅黑" w:eastAsia="微软雅黑" w:hAnsi="微软雅黑"/>
          <w:sz w:val="18"/>
          <w:szCs w:val="18"/>
        </w:rPr>
        <w:t>公司</w:t>
      </w:r>
      <w:proofErr w:type="gramEnd"/>
      <w:r w:rsidRPr="00B229D0">
        <w:rPr>
          <w:rFonts w:ascii="微软雅黑" w:eastAsia="微软雅黑" w:hAnsi="微软雅黑"/>
          <w:sz w:val="18"/>
          <w:szCs w:val="18"/>
        </w:rPr>
        <w:t>保密文件，请勿外传</w:t>
      </w:r>
    </w:p>
    <w:p w:rsidR="002D528F" w:rsidRPr="00B229D0" w:rsidRDefault="002D528F"/>
    <w:p w:rsidR="002D528F" w:rsidRPr="00B229D0" w:rsidRDefault="00B92BA1">
      <w:pPr>
        <w:widowControl/>
        <w:jc w:val="left"/>
        <w:rPr>
          <w:rFonts w:eastAsia="微软雅黑"/>
          <w:b/>
          <w:bCs/>
          <w:kern w:val="44"/>
          <w:sz w:val="44"/>
          <w:szCs w:val="44"/>
        </w:rPr>
      </w:pPr>
      <w:r w:rsidRPr="00B229D0">
        <w:br w:type="page"/>
      </w:r>
    </w:p>
    <w:p w:rsidR="002D528F" w:rsidRPr="00B229D0" w:rsidRDefault="00B92BA1">
      <w:pPr>
        <w:pStyle w:val="TOC1"/>
        <w:outlineLvl w:val="0"/>
        <w:rPr>
          <w:color w:val="auto"/>
          <w:lang w:val="zh-CN"/>
        </w:rPr>
      </w:pPr>
      <w:bookmarkStart w:id="3" w:name="_Toc443295254"/>
      <w:r w:rsidRPr="00B229D0">
        <w:rPr>
          <w:color w:val="auto"/>
          <w:lang w:val="zh-CN"/>
        </w:rPr>
        <w:lastRenderedPageBreak/>
        <w:t>目录</w:t>
      </w:r>
      <w:bookmarkEnd w:id="3"/>
    </w:p>
    <w:p w:rsidR="00B229D0" w:rsidRDefault="00FD3096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 w:rsidRPr="00B229D0">
        <w:rPr>
          <w:lang w:val="zh-CN"/>
        </w:rPr>
        <w:fldChar w:fldCharType="begin"/>
      </w:r>
      <w:r w:rsidR="00B92BA1" w:rsidRPr="00B229D0">
        <w:rPr>
          <w:lang w:val="zh-CN"/>
        </w:rPr>
        <w:instrText xml:space="preserve"> TOC \o "1-3" \h \z \u </w:instrText>
      </w:r>
      <w:r w:rsidRPr="00B229D0">
        <w:rPr>
          <w:lang w:val="zh-CN"/>
        </w:rPr>
        <w:fldChar w:fldCharType="separate"/>
      </w:r>
      <w:hyperlink w:anchor="_Toc443295252" w:history="1">
        <w:r w:rsidR="00B229D0" w:rsidRPr="00261E2C">
          <w:rPr>
            <w:rStyle w:val="ab"/>
            <w:rFonts w:ascii="微软雅黑" w:hAnsi="微软雅黑"/>
            <w:b/>
            <w:noProof/>
          </w:rPr>
          <w:t>U5</w:t>
        </w:r>
        <w:r w:rsidR="00B229D0" w:rsidRPr="00261E2C">
          <w:rPr>
            <w:rStyle w:val="ab"/>
            <w:rFonts w:ascii="微软雅黑" w:hAnsi="微软雅黑" w:hint="eastAsia"/>
            <w:b/>
            <w:noProof/>
          </w:rPr>
          <w:t>产品数据及接口文档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_Toc443295252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253" w:history="1">
        <w:r w:rsidR="00B229D0" w:rsidRPr="00261E2C">
          <w:rPr>
            <w:rStyle w:val="ab"/>
            <w:rFonts w:ascii="微软雅黑 Light" w:eastAsia="微软雅黑 Light" w:hAnsi="微软雅黑 Light" w:cs="Arial"/>
            <w:bCs/>
            <w:noProof/>
          </w:rPr>
          <w:t>V1.0-2015.9.8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_Toc443295253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254" w:history="1">
        <w:r w:rsidR="00B229D0" w:rsidRPr="00261E2C">
          <w:rPr>
            <w:rStyle w:val="ab"/>
            <w:rFonts w:hint="eastAsia"/>
            <w:noProof/>
            <w:lang w:val="zh-CN"/>
          </w:rPr>
          <w:t>目录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_Toc443295254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3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255" w:history="1">
        <w:r w:rsidR="00B229D0" w:rsidRPr="00261E2C">
          <w:rPr>
            <w:rStyle w:val="ab"/>
            <w:noProof/>
          </w:rPr>
          <w:t>1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ascii="宋体" w:eastAsia="宋体" w:hAnsi="宋体" w:cs="宋体" w:hint="eastAsia"/>
            <w:noProof/>
          </w:rPr>
          <w:t>概述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_Toc443295255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11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256" w:history="1">
        <w:r w:rsidR="00B229D0" w:rsidRPr="00261E2C">
          <w:rPr>
            <w:rStyle w:val="ab"/>
            <w:noProof/>
            <w:lang w:val="zh-CN"/>
          </w:rPr>
          <w:t>1.1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  <w:lang w:val="zh-CN"/>
          </w:rPr>
          <w:t>目的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_Toc443295256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11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257" w:history="1">
        <w:r w:rsidR="00B229D0" w:rsidRPr="00261E2C">
          <w:rPr>
            <w:rStyle w:val="ab"/>
            <w:noProof/>
            <w:lang w:val="zh-CN"/>
          </w:rPr>
          <w:t>1.2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  <w:lang w:val="zh-CN"/>
          </w:rPr>
          <w:t>背景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_Toc443295257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11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258" w:history="1">
        <w:r w:rsidR="00B229D0" w:rsidRPr="00261E2C">
          <w:rPr>
            <w:rStyle w:val="ab"/>
            <w:noProof/>
            <w:lang w:val="zh-CN"/>
          </w:rPr>
          <w:t>1.3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  <w:lang w:val="zh-CN"/>
          </w:rPr>
          <w:t>名次解释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_Toc443295258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11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259" w:history="1">
        <w:r w:rsidR="00B229D0" w:rsidRPr="00261E2C">
          <w:rPr>
            <w:rStyle w:val="ab"/>
            <w:noProof/>
            <w:lang w:val="zh-CN"/>
          </w:rPr>
          <w:t>1.4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  <w:lang w:val="zh-CN"/>
          </w:rPr>
          <w:t>修改记录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_Toc443295259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11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260" w:history="1">
        <w:r w:rsidR="00B229D0" w:rsidRPr="00261E2C">
          <w:rPr>
            <w:rStyle w:val="ab"/>
            <w:rFonts w:ascii="微软雅黑" w:hAnsi="微软雅黑"/>
            <w:noProof/>
            <w:lang w:val="zh-CN"/>
          </w:rPr>
          <w:t>1.4.1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noProof/>
            <w:lang w:val="zh-CN"/>
          </w:rPr>
          <w:t xml:space="preserve">2016.2.15 </w:t>
        </w:r>
        <w:r w:rsidR="00B229D0" w:rsidRPr="00261E2C">
          <w:rPr>
            <w:rStyle w:val="ab"/>
            <w:rFonts w:hint="eastAsia"/>
            <w:noProof/>
            <w:lang w:val="zh-CN"/>
          </w:rPr>
          <w:t>现金红包修改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_Toc443295260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11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261" w:history="1">
        <w:r w:rsidR="00B229D0" w:rsidRPr="00261E2C">
          <w:rPr>
            <w:rStyle w:val="ab"/>
            <w:noProof/>
          </w:rPr>
          <w:t>2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数据结构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_Toc443295261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12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262" w:history="1">
        <w:r w:rsidR="00B229D0" w:rsidRPr="00261E2C">
          <w:rPr>
            <w:rStyle w:val="ab"/>
            <w:noProof/>
          </w:rPr>
          <w:t>2.1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基础数据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_Toc443295262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12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263" w:history="1">
        <w:r w:rsidR="00B229D0" w:rsidRPr="00261E2C">
          <w:rPr>
            <w:rStyle w:val="ab"/>
            <w:rFonts w:ascii="微软雅黑" w:hAnsi="微软雅黑"/>
            <w:noProof/>
          </w:rPr>
          <w:t>2.1.1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常量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_Toc443295263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12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264" w:history="1">
        <w:r w:rsidR="00B229D0" w:rsidRPr="00261E2C">
          <w:rPr>
            <w:rStyle w:val="ab"/>
            <w:rFonts w:ascii="微软雅黑" w:hAnsi="微软雅黑"/>
            <w:noProof/>
          </w:rPr>
          <w:t>2.1.2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前缀说明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_Toc443295264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12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265" w:history="1">
        <w:r w:rsidR="00B229D0" w:rsidRPr="00261E2C">
          <w:rPr>
            <w:rStyle w:val="ab"/>
            <w:rFonts w:ascii="微软雅黑" w:hAnsi="微软雅黑"/>
            <w:noProof/>
          </w:rPr>
          <w:t>2.1.3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后缀说明：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_Toc443295265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12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266" w:history="1">
        <w:r w:rsidR="00B229D0" w:rsidRPr="00261E2C">
          <w:rPr>
            <w:rStyle w:val="ab"/>
            <w:rFonts w:ascii="微软雅黑" w:hAnsi="微软雅黑"/>
            <w:noProof/>
          </w:rPr>
          <w:t>2.1.4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编码说明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_Toc443295266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12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267" w:history="1">
        <w:r w:rsidR="00B229D0" w:rsidRPr="00261E2C">
          <w:rPr>
            <w:rStyle w:val="ab"/>
            <w:rFonts w:ascii="微软雅黑" w:hAnsi="微软雅黑"/>
            <w:noProof/>
          </w:rPr>
          <w:t>2.1.5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行政区划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_Toc443295267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12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268" w:history="1">
        <w:r w:rsidR="00B229D0" w:rsidRPr="00261E2C">
          <w:rPr>
            <w:rStyle w:val="ab"/>
            <w:rFonts w:ascii="微软雅黑" w:hAnsi="微软雅黑"/>
            <w:noProof/>
          </w:rPr>
          <w:t>2.1.6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标签分类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_Toc443295268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13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269" w:history="1">
        <w:r w:rsidR="00B229D0" w:rsidRPr="00261E2C">
          <w:rPr>
            <w:rStyle w:val="ab"/>
            <w:rFonts w:ascii="微软雅黑" w:hAnsi="微软雅黑"/>
            <w:noProof/>
          </w:rPr>
          <w:t>2.1.7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行业分类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_Toc443295269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13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270" w:history="1">
        <w:r w:rsidR="00B229D0" w:rsidRPr="00261E2C">
          <w:rPr>
            <w:rStyle w:val="ab"/>
            <w:rFonts w:ascii="微软雅黑" w:hAnsi="微软雅黑"/>
            <w:noProof/>
          </w:rPr>
          <w:t>2.1.8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敏感字符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_Toc443295270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13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271" w:history="1">
        <w:r w:rsidR="00B229D0" w:rsidRPr="00261E2C">
          <w:rPr>
            <w:rStyle w:val="ab"/>
            <w:rFonts w:ascii="微软雅黑" w:hAnsi="微软雅黑"/>
            <w:noProof/>
          </w:rPr>
          <w:t>2.1.9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消息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_Toc443295271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13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272" w:history="1">
        <w:r w:rsidR="00B229D0" w:rsidRPr="00261E2C">
          <w:rPr>
            <w:rStyle w:val="ab"/>
            <w:rFonts w:ascii="微软雅黑" w:hAnsi="微软雅黑"/>
            <w:noProof/>
          </w:rPr>
          <w:t>2.1.10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系统设置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_Toc443295272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14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273" w:history="1">
        <w:r w:rsidR="00B229D0" w:rsidRPr="00261E2C">
          <w:rPr>
            <w:rStyle w:val="ab"/>
            <w:rFonts w:ascii="微软雅黑" w:hAnsi="微软雅黑"/>
            <w:noProof/>
          </w:rPr>
          <w:t>2.1.11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图片数据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_Toc443295273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14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274" w:history="1">
        <w:r w:rsidR="00B229D0" w:rsidRPr="00261E2C">
          <w:rPr>
            <w:rStyle w:val="ab"/>
            <w:rFonts w:ascii="微软雅黑" w:hAnsi="微软雅黑"/>
            <w:noProof/>
          </w:rPr>
          <w:t>2.1.12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钱包操作记录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_Toc443295274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14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275" w:history="1">
        <w:r w:rsidR="00B229D0" w:rsidRPr="00261E2C">
          <w:rPr>
            <w:rStyle w:val="ab"/>
            <w:noProof/>
          </w:rPr>
          <w:t>2.2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个人数据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_Toc443295275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15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276" w:history="1">
        <w:r w:rsidR="00B229D0" w:rsidRPr="00261E2C">
          <w:rPr>
            <w:rStyle w:val="ab"/>
            <w:rFonts w:ascii="微软雅黑" w:hAnsi="微软雅黑"/>
            <w:noProof/>
          </w:rPr>
          <w:t>2.2.1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个人概要信息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_Toc443295276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15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277" w:history="1">
        <w:r w:rsidR="00B229D0" w:rsidRPr="00261E2C">
          <w:rPr>
            <w:rStyle w:val="ab"/>
            <w:rFonts w:ascii="微软雅黑" w:hAnsi="微软雅黑"/>
            <w:noProof/>
          </w:rPr>
          <w:t>2.2.2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个人综合信息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_Toc443295277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17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278" w:history="1">
        <w:r w:rsidR="00B229D0" w:rsidRPr="00261E2C">
          <w:rPr>
            <w:rStyle w:val="ab"/>
            <w:rFonts w:ascii="微软雅黑" w:hAnsi="微软雅黑"/>
            <w:noProof/>
          </w:rPr>
          <w:t>2.2.3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个人关注情况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_Toc443295278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19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279" w:history="1">
        <w:r w:rsidR="00B229D0" w:rsidRPr="00261E2C">
          <w:rPr>
            <w:rStyle w:val="ab"/>
            <w:rFonts w:ascii="微软雅黑" w:hAnsi="微软雅黑"/>
            <w:noProof/>
          </w:rPr>
          <w:t>2.2.4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商家关注情况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_Toc443295279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19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280" w:history="1">
        <w:r w:rsidR="00B229D0" w:rsidRPr="00261E2C">
          <w:rPr>
            <w:rStyle w:val="ab"/>
            <w:rFonts w:ascii="微软雅黑" w:hAnsi="微软雅黑"/>
            <w:noProof/>
          </w:rPr>
          <w:t>2.2.5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收货地址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_Toc443295280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19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281" w:history="1">
        <w:r w:rsidR="00B229D0" w:rsidRPr="00261E2C">
          <w:rPr>
            <w:rStyle w:val="ab"/>
            <w:rFonts w:ascii="微软雅黑" w:hAnsi="微软雅黑"/>
            <w:noProof/>
          </w:rPr>
          <w:t>2.2.6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银行卡绑定记录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_Toc443295281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20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282" w:history="1">
        <w:r w:rsidR="00B229D0" w:rsidRPr="00261E2C">
          <w:rPr>
            <w:rStyle w:val="ab"/>
            <w:rFonts w:ascii="微软雅黑" w:hAnsi="微软雅黑"/>
            <w:noProof/>
          </w:rPr>
          <w:t>2.2.7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银行卡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_Toc443295282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20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283" w:history="1">
        <w:r w:rsidR="00B229D0" w:rsidRPr="00261E2C">
          <w:rPr>
            <w:rStyle w:val="ab"/>
            <w:rFonts w:ascii="微软雅黑" w:hAnsi="微软雅黑"/>
            <w:noProof/>
          </w:rPr>
          <w:t>2.2.8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银行卡手动转账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_Toc443295283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21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284" w:history="1">
        <w:r w:rsidR="00B229D0" w:rsidRPr="00261E2C">
          <w:rPr>
            <w:rStyle w:val="ab"/>
            <w:noProof/>
          </w:rPr>
          <w:t>2.3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商家数据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_Toc443295284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21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285" w:history="1">
        <w:r w:rsidR="00B229D0" w:rsidRPr="00261E2C">
          <w:rPr>
            <w:rStyle w:val="ab"/>
            <w:rFonts w:ascii="微软雅黑" w:hAnsi="微软雅黑"/>
            <w:noProof/>
          </w:rPr>
          <w:t>2.3.1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商家分类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_Toc443295285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21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286" w:history="1">
        <w:r w:rsidR="00B229D0" w:rsidRPr="00261E2C">
          <w:rPr>
            <w:rStyle w:val="ab"/>
            <w:rFonts w:ascii="微软雅黑" w:hAnsi="微软雅黑"/>
            <w:noProof/>
          </w:rPr>
          <w:t>2.3.2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商家概要信息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_Toc443295286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21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287" w:history="1">
        <w:r w:rsidR="00B229D0" w:rsidRPr="00261E2C">
          <w:rPr>
            <w:rStyle w:val="ab"/>
            <w:rFonts w:ascii="微软雅黑" w:hAnsi="微软雅黑"/>
            <w:noProof/>
          </w:rPr>
          <w:t>2.3.3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商家综合信息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_Toc443295287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22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288" w:history="1">
        <w:r w:rsidR="00B229D0" w:rsidRPr="00261E2C">
          <w:rPr>
            <w:rStyle w:val="ab"/>
            <w:rFonts w:ascii="微软雅黑" w:hAnsi="微软雅黑"/>
            <w:noProof/>
          </w:rPr>
          <w:t>2.3.4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产品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_Toc443295288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23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289" w:history="1">
        <w:r w:rsidR="00B229D0" w:rsidRPr="00261E2C">
          <w:rPr>
            <w:rStyle w:val="ab"/>
            <w:rFonts w:ascii="微软雅黑" w:hAnsi="微软雅黑"/>
            <w:noProof/>
          </w:rPr>
          <w:t>2.3.5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预约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_Toc443295289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24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290" w:history="1">
        <w:r w:rsidR="00B229D0" w:rsidRPr="00261E2C">
          <w:rPr>
            <w:rStyle w:val="ab"/>
            <w:rFonts w:ascii="微软雅黑" w:hAnsi="微软雅黑"/>
            <w:noProof/>
          </w:rPr>
          <w:t>2.3.6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预约产品列表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_Toc443295290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25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291" w:history="1">
        <w:r w:rsidR="00B229D0" w:rsidRPr="00261E2C">
          <w:rPr>
            <w:rStyle w:val="ab"/>
            <w:noProof/>
          </w:rPr>
          <w:t>2.4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标签数据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_Toc443295291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25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292" w:history="1">
        <w:r w:rsidR="00B229D0" w:rsidRPr="00261E2C">
          <w:rPr>
            <w:rStyle w:val="ab"/>
            <w:rFonts w:ascii="微软雅黑" w:hAnsi="微软雅黑"/>
            <w:noProof/>
          </w:rPr>
          <w:t>2.4.1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标签基础信息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_Toc443295292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25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293" w:history="1">
        <w:r w:rsidR="00B229D0" w:rsidRPr="00261E2C">
          <w:rPr>
            <w:rStyle w:val="ab"/>
            <w:rFonts w:ascii="微软雅黑" w:hAnsi="微软雅黑"/>
            <w:noProof/>
          </w:rPr>
          <w:t>2.4.2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标签设置情况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_Toc443295293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26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294" w:history="1">
        <w:r w:rsidR="00B229D0" w:rsidRPr="00261E2C">
          <w:rPr>
            <w:rStyle w:val="ab"/>
            <w:rFonts w:ascii="微软雅黑" w:hAnsi="微软雅黑"/>
            <w:noProof/>
          </w:rPr>
          <w:t>2.4.3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标签栏购买记录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_Toc443295294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26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295" w:history="1">
        <w:r w:rsidR="00B229D0" w:rsidRPr="00261E2C">
          <w:rPr>
            <w:rStyle w:val="ab"/>
            <w:rFonts w:ascii="微软雅黑" w:hAnsi="微软雅黑"/>
            <w:noProof/>
          </w:rPr>
          <w:t>2.4.4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标签成长记录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_Toc443295295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27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296" w:history="1">
        <w:r w:rsidR="00B229D0" w:rsidRPr="00261E2C">
          <w:rPr>
            <w:rStyle w:val="ab"/>
            <w:rFonts w:ascii="微软雅黑" w:hAnsi="微软雅黑"/>
            <w:noProof/>
          </w:rPr>
          <w:t>2.4.5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标签使用统计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_Toc443295296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27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297" w:history="1">
        <w:r w:rsidR="00B229D0" w:rsidRPr="00261E2C">
          <w:rPr>
            <w:rStyle w:val="ab"/>
            <w:rFonts w:ascii="微软雅黑" w:hAnsi="微软雅黑"/>
            <w:noProof/>
          </w:rPr>
          <w:t>2.4.6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标签排行榜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_Toc443295297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28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298" w:history="1">
        <w:r w:rsidR="00B229D0" w:rsidRPr="00261E2C">
          <w:rPr>
            <w:rStyle w:val="ab"/>
            <w:noProof/>
          </w:rPr>
          <w:t>2.5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交易数据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_Toc443295298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28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299" w:history="1">
        <w:r w:rsidR="00B229D0" w:rsidRPr="00261E2C">
          <w:rPr>
            <w:rStyle w:val="ab"/>
            <w:rFonts w:ascii="微软雅黑" w:hAnsi="微软雅黑"/>
            <w:noProof/>
          </w:rPr>
          <w:t>2.5.1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活动交易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_Toc443295299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28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00" w:history="1">
        <w:r w:rsidR="00B229D0" w:rsidRPr="00261E2C">
          <w:rPr>
            <w:rStyle w:val="ab"/>
            <w:rFonts w:ascii="微软雅黑" w:hAnsi="微软雅黑"/>
            <w:noProof/>
          </w:rPr>
          <w:t>2.5.2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已完成交易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_Toc443295300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29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01" w:history="1">
        <w:r w:rsidR="00B229D0" w:rsidRPr="00261E2C">
          <w:rPr>
            <w:rStyle w:val="ab"/>
            <w:rFonts w:ascii="微软雅黑" w:hAnsi="微软雅黑"/>
            <w:noProof/>
          </w:rPr>
          <w:t>2.5.3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作废交易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_Toc443295301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30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02" w:history="1">
        <w:r w:rsidR="00B229D0" w:rsidRPr="00261E2C">
          <w:rPr>
            <w:rStyle w:val="ab"/>
            <w:noProof/>
          </w:rPr>
          <w:t>2.6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noProof/>
          </w:rPr>
          <w:t>U</w:t>
        </w:r>
        <w:r w:rsidR="00B229D0" w:rsidRPr="00261E2C">
          <w:rPr>
            <w:rStyle w:val="ab"/>
            <w:rFonts w:hint="eastAsia"/>
            <w:noProof/>
          </w:rPr>
          <w:t>豆数据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_Toc443295302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31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03" w:history="1">
        <w:r w:rsidR="00B229D0" w:rsidRPr="00261E2C">
          <w:rPr>
            <w:rStyle w:val="ab"/>
            <w:rFonts w:ascii="微软雅黑" w:hAnsi="微软雅黑"/>
            <w:noProof/>
          </w:rPr>
          <w:t>2.6.1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流水账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_Toc443295303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31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04" w:history="1">
        <w:r w:rsidR="00B229D0" w:rsidRPr="00261E2C">
          <w:rPr>
            <w:rStyle w:val="ab"/>
            <w:rFonts w:ascii="微软雅黑" w:hAnsi="微软雅黑"/>
            <w:noProof/>
          </w:rPr>
          <w:t>2.6.2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noProof/>
          </w:rPr>
          <w:t>U</w:t>
        </w:r>
        <w:r w:rsidR="00B229D0" w:rsidRPr="00261E2C">
          <w:rPr>
            <w:rStyle w:val="ab"/>
            <w:rFonts w:hint="eastAsia"/>
            <w:noProof/>
          </w:rPr>
          <w:t>豆购买记录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_Toc443295304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31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05" w:history="1">
        <w:r w:rsidR="00B229D0" w:rsidRPr="00261E2C">
          <w:rPr>
            <w:rStyle w:val="ab"/>
            <w:noProof/>
          </w:rPr>
          <w:t>2.7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折扣卷数据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_Toc443295305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32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06" w:history="1">
        <w:r w:rsidR="00B229D0" w:rsidRPr="00261E2C">
          <w:rPr>
            <w:rStyle w:val="ab"/>
            <w:rFonts w:ascii="微软雅黑" w:hAnsi="微软雅黑"/>
            <w:noProof/>
          </w:rPr>
          <w:t>2.7.1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折扣卷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_Toc443295306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32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07" w:history="1">
        <w:r w:rsidR="00B229D0" w:rsidRPr="00261E2C">
          <w:rPr>
            <w:rStyle w:val="ab"/>
            <w:rFonts w:ascii="微软雅黑" w:hAnsi="微软雅黑"/>
            <w:strike/>
            <w:noProof/>
          </w:rPr>
          <w:t>2.7.2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strike/>
            <w:noProof/>
          </w:rPr>
          <w:t>过期折扣卷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_Toc443295307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33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08" w:history="1">
        <w:r w:rsidR="00B229D0" w:rsidRPr="00261E2C">
          <w:rPr>
            <w:rStyle w:val="ab"/>
            <w:rFonts w:ascii="微软雅黑" w:hAnsi="微软雅黑"/>
            <w:strike/>
            <w:noProof/>
          </w:rPr>
          <w:t>2.7.3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strike/>
            <w:noProof/>
          </w:rPr>
          <w:t>折扣卷使用情况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_Toc443295308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33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09" w:history="1">
        <w:r w:rsidR="00B229D0" w:rsidRPr="00261E2C">
          <w:rPr>
            <w:rStyle w:val="ab"/>
            <w:rFonts w:ascii="微软雅黑" w:hAnsi="微软雅黑"/>
            <w:strike/>
            <w:noProof/>
          </w:rPr>
          <w:t>2.7.4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strike/>
            <w:noProof/>
          </w:rPr>
          <w:t>折扣卷草稿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_Toc443295309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34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10" w:history="1">
        <w:r w:rsidR="00B229D0" w:rsidRPr="00261E2C">
          <w:rPr>
            <w:rStyle w:val="ab"/>
            <w:rFonts w:ascii="微软雅黑" w:hAnsi="微软雅黑"/>
            <w:strike/>
            <w:noProof/>
          </w:rPr>
          <w:t>2.7.5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strike/>
            <w:noProof/>
          </w:rPr>
          <w:t>领用折扣卷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_Toc443295310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34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11" w:history="1">
        <w:r w:rsidR="00B229D0" w:rsidRPr="00261E2C">
          <w:rPr>
            <w:rStyle w:val="ab"/>
            <w:noProof/>
          </w:rPr>
          <w:t>2.8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消费数据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_Toc443295311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34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12" w:history="1">
        <w:r w:rsidR="00B229D0" w:rsidRPr="00261E2C">
          <w:rPr>
            <w:rStyle w:val="ab"/>
            <w:rFonts w:ascii="微软雅黑" w:hAnsi="微软雅黑"/>
            <w:noProof/>
          </w:rPr>
          <w:t>2.8.1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消费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_Toc443295312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34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13" w:history="1">
        <w:r w:rsidR="00B229D0" w:rsidRPr="00261E2C">
          <w:rPr>
            <w:rStyle w:val="ab"/>
            <w:rFonts w:ascii="微软雅黑" w:hAnsi="微软雅黑"/>
            <w:noProof/>
          </w:rPr>
          <w:t>2.8.2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作废消费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_Toc443295313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35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14" w:history="1">
        <w:r w:rsidR="00B229D0" w:rsidRPr="00261E2C">
          <w:rPr>
            <w:rStyle w:val="ab"/>
            <w:rFonts w:ascii="微软雅黑" w:hAnsi="微软雅黑"/>
            <w:noProof/>
          </w:rPr>
          <w:t>2.8.3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支付宝支付记录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_Toc443295314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35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15" w:history="1">
        <w:r w:rsidR="00B229D0" w:rsidRPr="00261E2C">
          <w:rPr>
            <w:rStyle w:val="ab"/>
            <w:noProof/>
          </w:rPr>
          <w:t>2.9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信息交流数据（需要进一步探讨）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_Toc443295315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35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16" w:history="1">
        <w:r w:rsidR="00B229D0" w:rsidRPr="00261E2C">
          <w:rPr>
            <w:rStyle w:val="ab"/>
            <w:rFonts w:ascii="微软雅黑" w:hAnsi="微软雅黑"/>
            <w:noProof/>
          </w:rPr>
          <w:t>2.9.1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系统通知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_Toc443295316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35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17" w:history="1">
        <w:r w:rsidR="00B229D0" w:rsidRPr="00261E2C">
          <w:rPr>
            <w:rStyle w:val="ab"/>
            <w:rFonts w:ascii="微软雅黑" w:hAnsi="微软雅黑"/>
            <w:noProof/>
          </w:rPr>
          <w:t>2.9.2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用户会话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_Toc443295317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36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18" w:history="1">
        <w:r w:rsidR="00B229D0" w:rsidRPr="00261E2C">
          <w:rPr>
            <w:rStyle w:val="ab"/>
            <w:rFonts w:ascii="微软雅黑" w:hAnsi="微软雅黑"/>
            <w:noProof/>
          </w:rPr>
          <w:t>2.9.3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留言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_Toc443295318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36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19" w:history="1">
        <w:r w:rsidR="00B229D0" w:rsidRPr="00261E2C">
          <w:rPr>
            <w:rStyle w:val="ab"/>
            <w:rFonts w:ascii="微软雅黑" w:hAnsi="微软雅黑"/>
            <w:noProof/>
          </w:rPr>
          <w:t>2.9.4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动态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_Toc443295319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37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20" w:history="1">
        <w:r w:rsidR="00B229D0" w:rsidRPr="00261E2C">
          <w:rPr>
            <w:rStyle w:val="ab"/>
            <w:rFonts w:ascii="微软雅黑" w:hAnsi="微软雅黑"/>
            <w:noProof/>
          </w:rPr>
          <w:t>2.9.5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动态评论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_Toc443295320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37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21" w:history="1">
        <w:r w:rsidR="00B229D0" w:rsidRPr="00261E2C">
          <w:rPr>
            <w:rStyle w:val="ab"/>
            <w:rFonts w:ascii="微软雅黑" w:hAnsi="微软雅黑"/>
            <w:noProof/>
          </w:rPr>
          <w:t>2.9.6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点赞情况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_Toc443295321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38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22" w:history="1">
        <w:r w:rsidR="00B229D0" w:rsidRPr="00261E2C">
          <w:rPr>
            <w:rStyle w:val="ab"/>
            <w:rFonts w:ascii="微软雅黑" w:hAnsi="微软雅黑"/>
            <w:noProof/>
          </w:rPr>
          <w:t>2.9.7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相关动态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_Toc443295322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38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23" w:history="1">
        <w:r w:rsidR="00B229D0" w:rsidRPr="00261E2C">
          <w:rPr>
            <w:rStyle w:val="ab"/>
            <w:rFonts w:ascii="微软雅黑" w:hAnsi="微软雅黑"/>
            <w:noProof/>
          </w:rPr>
          <w:t>2.9.8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群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_Toc443295323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38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24" w:history="1">
        <w:r w:rsidR="00B229D0" w:rsidRPr="00261E2C">
          <w:rPr>
            <w:rStyle w:val="ab"/>
            <w:rFonts w:ascii="微软雅黑" w:hAnsi="微软雅黑"/>
            <w:noProof/>
          </w:rPr>
          <w:t>2.9.9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群成员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_Toc443295324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39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25" w:history="1">
        <w:r w:rsidR="00B229D0" w:rsidRPr="00261E2C">
          <w:rPr>
            <w:rStyle w:val="ab"/>
            <w:rFonts w:ascii="微软雅黑" w:hAnsi="微软雅黑"/>
            <w:noProof/>
          </w:rPr>
          <w:t>2.9.10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红包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_Toc443295325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39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26" w:history="1">
        <w:r w:rsidR="00B229D0" w:rsidRPr="00261E2C">
          <w:rPr>
            <w:rStyle w:val="ab"/>
            <w:noProof/>
          </w:rPr>
          <w:t>2.10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运维数据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_Toc443295326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40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27" w:history="1">
        <w:r w:rsidR="00B229D0" w:rsidRPr="00261E2C">
          <w:rPr>
            <w:rStyle w:val="ab"/>
            <w:rFonts w:ascii="微软雅黑" w:hAnsi="微软雅黑"/>
            <w:noProof/>
          </w:rPr>
          <w:t>2.10.1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商户提现记录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_Toc443295327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40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28" w:history="1">
        <w:r w:rsidR="00B229D0" w:rsidRPr="00261E2C">
          <w:rPr>
            <w:rStyle w:val="ab"/>
            <w:rFonts w:ascii="微软雅黑" w:hAnsi="微软雅黑"/>
            <w:noProof/>
          </w:rPr>
          <w:t>2.10.2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用户留言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_Toc443295328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41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29" w:history="1">
        <w:r w:rsidR="00B229D0" w:rsidRPr="00261E2C">
          <w:rPr>
            <w:rStyle w:val="ab"/>
            <w:noProof/>
          </w:rPr>
          <w:t>2.11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决策分析数据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_Toc443295329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41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30" w:history="1">
        <w:r w:rsidR="00B229D0" w:rsidRPr="00261E2C">
          <w:rPr>
            <w:rStyle w:val="ab"/>
            <w:rFonts w:ascii="微软雅黑" w:hAnsi="微软雅黑"/>
            <w:noProof/>
          </w:rPr>
          <w:t>2.11.1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用户行为记录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_Toc443295330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41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31" w:history="1">
        <w:r w:rsidR="00B229D0" w:rsidRPr="00261E2C">
          <w:rPr>
            <w:rStyle w:val="ab"/>
            <w:rFonts w:ascii="微软雅黑" w:hAnsi="微软雅黑"/>
            <w:noProof/>
          </w:rPr>
          <w:t>2.11.2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用户非法操作记录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_Toc443295331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42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32" w:history="1">
        <w:r w:rsidR="00B229D0" w:rsidRPr="00261E2C">
          <w:rPr>
            <w:rStyle w:val="ab"/>
            <w:rFonts w:ascii="微软雅黑" w:hAnsi="微软雅黑"/>
            <w:noProof/>
          </w:rPr>
          <w:t>2.11.3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用户安全报警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_Toc443295332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42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33" w:history="1">
        <w:r w:rsidR="00B229D0" w:rsidRPr="00261E2C">
          <w:rPr>
            <w:rStyle w:val="ab"/>
            <w:rFonts w:ascii="微软雅黑" w:hAnsi="微软雅黑"/>
            <w:noProof/>
          </w:rPr>
          <w:t>2.11.4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项目收支情况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_Toc443295333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42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34" w:history="1">
        <w:r w:rsidR="00B229D0" w:rsidRPr="00261E2C">
          <w:rPr>
            <w:rStyle w:val="ab"/>
            <w:rFonts w:ascii="微软雅黑" w:hAnsi="微软雅黑"/>
            <w:noProof/>
          </w:rPr>
          <w:t>2.11.5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错误日志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_Toc443295334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42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35" w:history="1">
        <w:r w:rsidR="00B229D0" w:rsidRPr="00261E2C">
          <w:rPr>
            <w:rStyle w:val="ab"/>
            <w:noProof/>
          </w:rPr>
          <w:t>2.12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商品数据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_Toc443295335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43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36" w:history="1">
        <w:r w:rsidR="00B229D0" w:rsidRPr="00261E2C">
          <w:rPr>
            <w:rStyle w:val="ab"/>
            <w:rFonts w:ascii="微软雅黑" w:hAnsi="微软雅黑"/>
            <w:noProof/>
          </w:rPr>
          <w:t>2.12.1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商品信息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_Toc443295336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43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37" w:history="1">
        <w:r w:rsidR="00B229D0" w:rsidRPr="00261E2C">
          <w:rPr>
            <w:rStyle w:val="ab"/>
            <w:noProof/>
          </w:rPr>
          <w:t>2.13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平安银行客户数据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_Toc443295337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43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38" w:history="1">
        <w:r w:rsidR="00B229D0" w:rsidRPr="00261E2C">
          <w:rPr>
            <w:rStyle w:val="ab"/>
            <w:rFonts w:ascii="微软雅黑" w:hAnsi="微软雅黑"/>
            <w:noProof/>
          </w:rPr>
          <w:t>2.13.1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子账户数据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_Toc443295338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43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39" w:history="1">
        <w:r w:rsidR="00B229D0" w:rsidRPr="00261E2C">
          <w:rPr>
            <w:rStyle w:val="ab"/>
            <w:rFonts w:eastAsia="宋体"/>
            <w:noProof/>
          </w:rPr>
          <w:t>3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noProof/>
          </w:rPr>
          <w:t>WebApi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_Toc443295339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44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40" w:history="1">
        <w:r w:rsidR="00B229D0" w:rsidRPr="00261E2C">
          <w:rPr>
            <w:rStyle w:val="ab"/>
            <w:noProof/>
          </w:rPr>
          <w:t>3.1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基本数据接口</w:t>
        </w:r>
        <w:r w:rsidR="00B229D0" w:rsidRPr="00261E2C">
          <w:rPr>
            <w:rStyle w:val="ab"/>
            <w:noProof/>
          </w:rPr>
          <w:t>(basic)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_Toc443295340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44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41" w:history="1">
        <w:r w:rsidR="00B229D0" w:rsidRPr="00261E2C">
          <w:rPr>
            <w:rStyle w:val="ab"/>
            <w:rFonts w:ascii="微软雅黑" w:hAnsi="微软雅黑"/>
            <w:noProof/>
          </w:rPr>
          <w:t>3.1.1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获取行政区划数据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_Toc443295341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44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42" w:history="1">
        <w:r w:rsidR="00B229D0" w:rsidRPr="00261E2C">
          <w:rPr>
            <w:rStyle w:val="ab"/>
            <w:rFonts w:ascii="微软雅黑" w:hAnsi="微软雅黑"/>
            <w:noProof/>
          </w:rPr>
          <w:t>3.1.2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获取行业分类数据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_Toc443295342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45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43" w:history="1">
        <w:r w:rsidR="00B229D0" w:rsidRPr="00261E2C">
          <w:rPr>
            <w:rStyle w:val="ab"/>
            <w:rFonts w:ascii="微软雅黑" w:hAnsi="微软雅黑"/>
            <w:noProof/>
          </w:rPr>
          <w:t>3.1.3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上传图片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_Toc443295343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46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44" w:history="1">
        <w:r w:rsidR="00B229D0" w:rsidRPr="00261E2C">
          <w:rPr>
            <w:rStyle w:val="ab"/>
            <w:rFonts w:ascii="微软雅黑" w:hAnsi="微软雅黑"/>
            <w:noProof/>
          </w:rPr>
          <w:t>3.1.4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删除图片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_Toc443295344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46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45" w:history="1">
        <w:r w:rsidR="00B229D0" w:rsidRPr="00261E2C">
          <w:rPr>
            <w:rStyle w:val="ab"/>
            <w:rFonts w:ascii="微软雅黑" w:hAnsi="微软雅黑"/>
            <w:noProof/>
          </w:rPr>
          <w:t>3.1.5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获取图片路径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_Toc443295345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47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46" w:history="1">
        <w:r w:rsidR="00B229D0" w:rsidRPr="00261E2C">
          <w:rPr>
            <w:rStyle w:val="ab"/>
            <w:rFonts w:ascii="微软雅黑" w:hAnsi="微软雅黑"/>
            <w:noProof/>
          </w:rPr>
          <w:t>3.1.6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新增钱包操作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_Toc443295346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48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47" w:history="1">
        <w:r w:rsidR="00B229D0" w:rsidRPr="00261E2C">
          <w:rPr>
            <w:rStyle w:val="ab"/>
            <w:rFonts w:ascii="微软雅黑" w:hAnsi="微软雅黑"/>
            <w:noProof/>
          </w:rPr>
          <w:t>3.1.7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更新钱包操作结果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_Toc443295347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49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48" w:history="1">
        <w:r w:rsidR="00B229D0" w:rsidRPr="00261E2C">
          <w:rPr>
            <w:rStyle w:val="ab"/>
            <w:rFonts w:ascii="微软雅黑" w:hAnsi="微软雅黑"/>
            <w:noProof/>
          </w:rPr>
          <w:t>3.1.8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查询钱包操作结果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_Toc443295348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50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49" w:history="1">
        <w:r w:rsidR="00B229D0" w:rsidRPr="00261E2C">
          <w:rPr>
            <w:rStyle w:val="ab"/>
            <w:rFonts w:ascii="微软雅黑" w:hAnsi="微软雅黑"/>
            <w:noProof/>
          </w:rPr>
          <w:t>3.1.9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绑定银行卡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_Toc443295349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50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50" w:history="1">
        <w:r w:rsidR="00B229D0" w:rsidRPr="00261E2C">
          <w:rPr>
            <w:rStyle w:val="ab"/>
            <w:rFonts w:ascii="微软雅黑" w:hAnsi="微软雅黑"/>
            <w:noProof/>
          </w:rPr>
          <w:t>3.1.10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鉴权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_Toc443295350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51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51" w:history="1">
        <w:r w:rsidR="00B229D0" w:rsidRPr="00261E2C">
          <w:rPr>
            <w:rStyle w:val="ab"/>
            <w:noProof/>
          </w:rPr>
          <w:t>3.2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账号接口</w:t>
        </w:r>
        <w:r w:rsidR="00B229D0" w:rsidRPr="00261E2C">
          <w:rPr>
            <w:rStyle w:val="ab"/>
            <w:noProof/>
          </w:rPr>
          <w:t>(auth)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_Toc443295351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52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52" w:history="1">
        <w:r w:rsidR="00B229D0" w:rsidRPr="00261E2C">
          <w:rPr>
            <w:rStyle w:val="ab"/>
            <w:rFonts w:ascii="微软雅黑" w:hAnsi="微软雅黑"/>
            <w:noProof/>
          </w:rPr>
          <w:t>3.2.1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检查手机是否注册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_Toc443295352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52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53" w:history="1">
        <w:r w:rsidR="00B229D0" w:rsidRPr="00261E2C">
          <w:rPr>
            <w:rStyle w:val="ab"/>
            <w:rFonts w:ascii="微软雅黑" w:hAnsi="微软雅黑"/>
            <w:noProof/>
          </w:rPr>
          <w:t>3.2.2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发送验证码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_Toc443295353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52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54" w:history="1">
        <w:r w:rsidR="00B229D0" w:rsidRPr="00261E2C">
          <w:rPr>
            <w:rStyle w:val="ab"/>
            <w:rFonts w:ascii="微软雅黑" w:hAnsi="微软雅黑"/>
            <w:noProof/>
          </w:rPr>
          <w:t>3.2.3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手机登录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_Toc443295354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53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55" w:history="1">
        <w:r w:rsidR="00B229D0" w:rsidRPr="00261E2C">
          <w:rPr>
            <w:rStyle w:val="ab"/>
            <w:rFonts w:ascii="微软雅黑" w:hAnsi="微软雅黑"/>
            <w:noProof/>
          </w:rPr>
          <w:t>3.2.4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检查第三方账户是否已经导入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_Toc443295355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54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56" w:history="1">
        <w:r w:rsidR="00B229D0" w:rsidRPr="00261E2C">
          <w:rPr>
            <w:rStyle w:val="ab"/>
            <w:rFonts w:ascii="微软雅黑" w:hAnsi="微软雅黑"/>
            <w:noProof/>
          </w:rPr>
          <w:t>3.2.5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第三方导入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_Toc443295356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55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57" w:history="1">
        <w:r w:rsidR="00B229D0" w:rsidRPr="00261E2C">
          <w:rPr>
            <w:rStyle w:val="ab"/>
            <w:rFonts w:ascii="微软雅黑" w:hAnsi="微软雅黑"/>
            <w:noProof/>
          </w:rPr>
          <w:t>3.2.6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绑定手机号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_Toc443295357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56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58" w:history="1">
        <w:r w:rsidR="00B229D0" w:rsidRPr="00261E2C">
          <w:rPr>
            <w:rStyle w:val="ab"/>
            <w:rFonts w:ascii="微软雅黑" w:hAnsi="微软雅黑"/>
            <w:noProof/>
          </w:rPr>
          <w:t>3.2.7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获取用户综合信息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_Toc443295358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57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59" w:history="1">
        <w:r w:rsidR="00B229D0" w:rsidRPr="00261E2C">
          <w:rPr>
            <w:rStyle w:val="ab"/>
            <w:rFonts w:ascii="微软雅黑" w:hAnsi="微软雅黑"/>
            <w:noProof/>
          </w:rPr>
          <w:t>3.2.8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修改用户基本信息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_Toc443295359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58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60" w:history="1">
        <w:r w:rsidR="00B229D0" w:rsidRPr="00261E2C">
          <w:rPr>
            <w:rStyle w:val="ab"/>
            <w:rFonts w:ascii="微软雅黑" w:hAnsi="微软雅黑"/>
            <w:noProof/>
          </w:rPr>
          <w:t>3.2.9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上传头像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_Toc443295360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59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61" w:history="1">
        <w:r w:rsidR="00B229D0" w:rsidRPr="00261E2C">
          <w:rPr>
            <w:rStyle w:val="ab"/>
            <w:rFonts w:ascii="微软雅黑" w:hAnsi="微软雅黑"/>
            <w:noProof/>
          </w:rPr>
          <w:t>3.2.10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修改坐标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_Toc443295361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59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62" w:history="1">
        <w:r w:rsidR="00B229D0" w:rsidRPr="00261E2C">
          <w:rPr>
            <w:rStyle w:val="ab"/>
            <w:rFonts w:ascii="微软雅黑" w:hAnsi="微软雅黑"/>
            <w:noProof/>
          </w:rPr>
          <w:t>3.2.11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设置状态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_Toc443295362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60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63" w:history="1">
        <w:r w:rsidR="00B229D0" w:rsidRPr="00261E2C">
          <w:rPr>
            <w:rStyle w:val="ab"/>
            <w:rFonts w:ascii="微软雅黑" w:hAnsi="微软雅黑"/>
            <w:noProof/>
          </w:rPr>
          <w:t>3.2.12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账号登陆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_Toc443295363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61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64" w:history="1">
        <w:r w:rsidR="00B229D0" w:rsidRPr="00261E2C">
          <w:rPr>
            <w:rStyle w:val="ab"/>
            <w:rFonts w:ascii="微软雅黑" w:hAnsi="微软雅黑"/>
            <w:noProof/>
          </w:rPr>
          <w:t>3.2.13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账号设置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_Toc443295364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62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65" w:history="1">
        <w:r w:rsidR="00B229D0" w:rsidRPr="00261E2C">
          <w:rPr>
            <w:rStyle w:val="ab"/>
            <w:rFonts w:ascii="微软雅黑" w:hAnsi="微软雅黑"/>
            <w:noProof/>
          </w:rPr>
          <w:t>3.2.14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更换手机号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_Toc443295365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62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66" w:history="1">
        <w:r w:rsidR="00B229D0" w:rsidRPr="00261E2C">
          <w:rPr>
            <w:rStyle w:val="ab"/>
            <w:rFonts w:ascii="微软雅黑" w:hAnsi="微软雅黑"/>
            <w:noProof/>
          </w:rPr>
          <w:t>3.2.15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设置登陆密码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_Toc443295366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63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67" w:history="1">
        <w:r w:rsidR="00B229D0" w:rsidRPr="00261E2C">
          <w:rPr>
            <w:rStyle w:val="ab"/>
            <w:rFonts w:ascii="微软雅黑" w:hAnsi="微软雅黑"/>
            <w:noProof/>
          </w:rPr>
          <w:t>3.2.16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找回密码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_Toc443295367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64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68" w:history="1">
        <w:r w:rsidR="00B229D0" w:rsidRPr="00261E2C">
          <w:rPr>
            <w:rStyle w:val="ab"/>
            <w:rFonts w:ascii="微软雅黑" w:hAnsi="微软雅黑"/>
            <w:noProof/>
          </w:rPr>
          <w:t>3.2.17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新增收货地址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_Toc443295368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65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69" w:history="1">
        <w:r w:rsidR="00B229D0" w:rsidRPr="00261E2C">
          <w:rPr>
            <w:rStyle w:val="ab"/>
            <w:rFonts w:ascii="微软雅黑" w:hAnsi="微软雅黑"/>
            <w:noProof/>
          </w:rPr>
          <w:t>3.2.18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修改收货地址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_Toc443295369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65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70" w:history="1">
        <w:r w:rsidR="00B229D0" w:rsidRPr="00261E2C">
          <w:rPr>
            <w:rStyle w:val="ab"/>
            <w:rFonts w:ascii="微软雅黑" w:hAnsi="微软雅黑"/>
            <w:noProof/>
          </w:rPr>
          <w:t>3.2.19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删除收货地址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_Toc443295370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66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71" w:history="1">
        <w:r w:rsidR="00B229D0" w:rsidRPr="00261E2C">
          <w:rPr>
            <w:rStyle w:val="ab"/>
            <w:rFonts w:ascii="微软雅黑" w:hAnsi="微软雅黑"/>
            <w:noProof/>
          </w:rPr>
          <w:t>3.2.20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获取收货地址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_Toc443295371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66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72" w:history="1">
        <w:r w:rsidR="00B229D0" w:rsidRPr="00261E2C">
          <w:rPr>
            <w:rStyle w:val="ab"/>
            <w:noProof/>
          </w:rPr>
          <w:t>3.3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金豆接口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_Toc443295372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67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73" w:history="1">
        <w:r w:rsidR="00B229D0" w:rsidRPr="00261E2C">
          <w:rPr>
            <w:rStyle w:val="ab"/>
            <w:rFonts w:ascii="微软雅黑" w:hAnsi="微软雅黑"/>
            <w:noProof/>
          </w:rPr>
          <w:t>3.3.1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查看流水账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_Toc443295373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67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74" w:history="1">
        <w:r w:rsidR="00B229D0" w:rsidRPr="00261E2C">
          <w:rPr>
            <w:rStyle w:val="ab"/>
            <w:rFonts w:ascii="微软雅黑" w:hAnsi="微软雅黑"/>
            <w:noProof/>
          </w:rPr>
          <w:t>3.3.2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查看金豆购买记录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_Toc443295374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68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75" w:history="1">
        <w:r w:rsidR="00B229D0" w:rsidRPr="00261E2C">
          <w:rPr>
            <w:rStyle w:val="ab"/>
            <w:rFonts w:ascii="微软雅黑" w:hAnsi="微软雅黑"/>
            <w:noProof/>
          </w:rPr>
          <w:t>3.3.3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购买金豆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_Toc443295375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69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76" w:history="1">
        <w:r w:rsidR="00B229D0" w:rsidRPr="00261E2C">
          <w:rPr>
            <w:rStyle w:val="ab"/>
            <w:rFonts w:ascii="微软雅黑" w:hAnsi="微软雅黑"/>
            <w:strike/>
            <w:noProof/>
          </w:rPr>
          <w:t>3.3.4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strike/>
            <w:noProof/>
          </w:rPr>
          <w:t>确认支付结果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_Toc443295376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70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77" w:history="1">
        <w:r w:rsidR="00B229D0" w:rsidRPr="00261E2C">
          <w:rPr>
            <w:rStyle w:val="ab"/>
            <w:rFonts w:ascii="微软雅黑" w:hAnsi="微软雅黑"/>
            <w:strike/>
            <w:noProof/>
          </w:rPr>
          <w:t>3.3.5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strike/>
            <w:noProof/>
          </w:rPr>
          <w:t>查看支付结果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_Toc443295377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72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78" w:history="1">
        <w:r w:rsidR="00B229D0" w:rsidRPr="00261E2C">
          <w:rPr>
            <w:rStyle w:val="ab"/>
            <w:noProof/>
          </w:rPr>
          <w:t>3.4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标签接口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_Toc443295378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72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79" w:history="1">
        <w:r w:rsidR="00B229D0" w:rsidRPr="00261E2C">
          <w:rPr>
            <w:rStyle w:val="ab"/>
            <w:rFonts w:ascii="微软雅黑" w:hAnsi="微软雅黑"/>
            <w:noProof/>
          </w:rPr>
          <w:t>3.4.1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获取标签排行</w:t>
        </w:r>
        <w:r w:rsidR="00B229D0" w:rsidRPr="00261E2C">
          <w:rPr>
            <w:rStyle w:val="ab"/>
            <w:noProof/>
          </w:rPr>
          <w:t>(Label)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_Toc443295379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72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80" w:history="1">
        <w:r w:rsidR="00B229D0" w:rsidRPr="00261E2C">
          <w:rPr>
            <w:rStyle w:val="ab"/>
            <w:rFonts w:ascii="微软雅黑" w:hAnsi="微软雅黑"/>
            <w:noProof/>
          </w:rPr>
          <w:t>3.4.2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查询标签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_Toc443295380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73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81" w:history="1">
        <w:r w:rsidR="00B229D0" w:rsidRPr="00261E2C">
          <w:rPr>
            <w:rStyle w:val="ab"/>
            <w:rFonts w:ascii="微软雅黑" w:hAnsi="微软雅黑"/>
            <w:noProof/>
          </w:rPr>
          <w:t>3.4.3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关注用户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_Toc443295381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74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82" w:history="1">
        <w:r w:rsidR="00B229D0" w:rsidRPr="00261E2C">
          <w:rPr>
            <w:rStyle w:val="ab"/>
            <w:rFonts w:ascii="微软雅黑" w:hAnsi="微软雅黑"/>
            <w:noProof/>
          </w:rPr>
          <w:t>3.4.4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获取标签分类信息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_Toc443295382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75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83" w:history="1">
        <w:r w:rsidR="00B229D0" w:rsidRPr="00261E2C">
          <w:rPr>
            <w:rStyle w:val="ab"/>
            <w:rFonts w:ascii="微软雅黑" w:hAnsi="微软雅黑"/>
            <w:noProof/>
          </w:rPr>
          <w:t>3.4.5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获取标签基础信息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_Toc443295383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76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84" w:history="1">
        <w:r w:rsidR="00B229D0" w:rsidRPr="00261E2C">
          <w:rPr>
            <w:rStyle w:val="ab"/>
            <w:rFonts w:ascii="微软雅黑" w:hAnsi="微软雅黑"/>
            <w:noProof/>
          </w:rPr>
          <w:t>3.4.6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购买标签额度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_Toc443295384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77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85" w:history="1">
        <w:r w:rsidR="00B229D0" w:rsidRPr="00261E2C">
          <w:rPr>
            <w:rStyle w:val="ab"/>
            <w:rFonts w:ascii="微软雅黑" w:hAnsi="微软雅黑"/>
            <w:noProof/>
          </w:rPr>
          <w:t>3.4.7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购买标签额度确认</w:t>
        </w:r>
        <w:r w:rsidR="00B229D0" w:rsidRPr="00261E2C">
          <w:rPr>
            <w:rStyle w:val="ab"/>
            <w:noProof/>
          </w:rPr>
          <w:t>/</w:t>
        </w:r>
        <w:r w:rsidR="00B229D0" w:rsidRPr="00261E2C">
          <w:rPr>
            <w:rStyle w:val="ab"/>
            <w:rFonts w:hint="eastAsia"/>
            <w:noProof/>
          </w:rPr>
          <w:t>放弃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_Toc443295385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78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86" w:history="1">
        <w:r w:rsidR="00B229D0" w:rsidRPr="00261E2C">
          <w:rPr>
            <w:rStyle w:val="ab"/>
            <w:rFonts w:ascii="微软雅黑" w:hAnsi="微软雅黑"/>
            <w:noProof/>
          </w:rPr>
          <w:t>3.4.8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设置标签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_Toc443295386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79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87" w:history="1">
        <w:r w:rsidR="00B229D0" w:rsidRPr="00261E2C">
          <w:rPr>
            <w:rStyle w:val="ab"/>
            <w:rFonts w:ascii="微软雅黑" w:hAnsi="微软雅黑"/>
            <w:noProof/>
          </w:rPr>
          <w:t>3.4.9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获取标签购买记录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_Toc443295387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80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88" w:history="1">
        <w:r w:rsidR="00B229D0" w:rsidRPr="00261E2C">
          <w:rPr>
            <w:rStyle w:val="ab"/>
            <w:rFonts w:ascii="微软雅黑" w:hAnsi="微软雅黑"/>
            <w:noProof/>
          </w:rPr>
          <w:t>3.4.10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获取用户标签信息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_Toc443295388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81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89" w:history="1">
        <w:r w:rsidR="00B229D0" w:rsidRPr="00261E2C">
          <w:rPr>
            <w:rStyle w:val="ab"/>
            <w:rFonts w:ascii="微软雅黑" w:hAnsi="微软雅黑"/>
            <w:noProof/>
          </w:rPr>
          <w:t>3.4.11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获取标签成长记录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_Toc443295389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82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90" w:history="1">
        <w:r w:rsidR="00B229D0" w:rsidRPr="00261E2C">
          <w:rPr>
            <w:rStyle w:val="ab"/>
            <w:noProof/>
          </w:rPr>
          <w:t>3.5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交易接口</w:t>
        </w:r>
        <w:r w:rsidR="00B229D0" w:rsidRPr="00261E2C">
          <w:rPr>
            <w:rStyle w:val="ab"/>
            <w:noProof/>
          </w:rPr>
          <w:t>(Order)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_Toc443295390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83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91" w:history="1">
        <w:r w:rsidR="00B229D0" w:rsidRPr="00261E2C">
          <w:rPr>
            <w:rStyle w:val="ab"/>
            <w:rFonts w:ascii="微软雅黑" w:hAnsi="微软雅黑"/>
            <w:noProof/>
          </w:rPr>
          <w:t>3.5.1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查询个人交易记录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_Toc443295391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83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92" w:history="1">
        <w:r w:rsidR="00B229D0" w:rsidRPr="00261E2C">
          <w:rPr>
            <w:rStyle w:val="ab"/>
            <w:rFonts w:ascii="微软雅黑" w:hAnsi="微软雅黑"/>
            <w:noProof/>
          </w:rPr>
          <w:t>3.5.2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获取交易详情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_Toc443295392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84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93" w:history="1">
        <w:r w:rsidR="00B229D0" w:rsidRPr="00261E2C">
          <w:rPr>
            <w:rStyle w:val="ab"/>
            <w:rFonts w:ascii="微软雅黑" w:hAnsi="微软雅黑"/>
            <w:noProof/>
          </w:rPr>
          <w:t>3.5.3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发起交易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_Toc443295393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85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94" w:history="1">
        <w:r w:rsidR="00B229D0" w:rsidRPr="00261E2C">
          <w:rPr>
            <w:rStyle w:val="ab"/>
            <w:rFonts w:ascii="微软雅黑" w:hAnsi="微软雅黑"/>
            <w:noProof/>
          </w:rPr>
          <w:t>3.5.4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接受</w:t>
        </w:r>
        <w:r w:rsidR="00B229D0" w:rsidRPr="00261E2C">
          <w:rPr>
            <w:rStyle w:val="ab"/>
            <w:noProof/>
          </w:rPr>
          <w:t>/</w:t>
        </w:r>
        <w:r w:rsidR="00B229D0" w:rsidRPr="00261E2C">
          <w:rPr>
            <w:rStyle w:val="ab"/>
            <w:rFonts w:hint="eastAsia"/>
            <w:noProof/>
          </w:rPr>
          <w:t>拒绝交易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_Toc443295394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86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95" w:history="1">
        <w:r w:rsidR="00B229D0" w:rsidRPr="00261E2C">
          <w:rPr>
            <w:rStyle w:val="ab"/>
            <w:rFonts w:ascii="微软雅黑" w:hAnsi="微软雅黑"/>
            <w:noProof/>
          </w:rPr>
          <w:t>3.5.5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放弃交易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_Toc443295395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87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96" w:history="1">
        <w:r w:rsidR="00B229D0" w:rsidRPr="00261E2C">
          <w:rPr>
            <w:rStyle w:val="ab"/>
            <w:rFonts w:ascii="微软雅黑" w:hAnsi="微软雅黑"/>
            <w:noProof/>
          </w:rPr>
          <w:t>3.5.6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完成交易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_Toc443295396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88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97" w:history="1">
        <w:r w:rsidR="00B229D0" w:rsidRPr="00261E2C">
          <w:rPr>
            <w:rStyle w:val="ab"/>
            <w:noProof/>
          </w:rPr>
          <w:t>3.6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消费接口</w:t>
        </w:r>
        <w:r w:rsidR="00B229D0" w:rsidRPr="00261E2C">
          <w:rPr>
            <w:rStyle w:val="ab"/>
            <w:noProof/>
          </w:rPr>
          <w:t>(pay)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_Toc443295397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89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98" w:history="1">
        <w:r w:rsidR="00B229D0" w:rsidRPr="00261E2C">
          <w:rPr>
            <w:rStyle w:val="ab"/>
            <w:rFonts w:ascii="微软雅黑" w:hAnsi="微软雅黑"/>
            <w:noProof/>
          </w:rPr>
          <w:t>3.6.1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生成消费单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_Toc443295398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89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399" w:history="1">
        <w:r w:rsidR="00B229D0" w:rsidRPr="00261E2C">
          <w:rPr>
            <w:rStyle w:val="ab"/>
            <w:rFonts w:ascii="微软雅黑" w:hAnsi="微软雅黑"/>
            <w:strike/>
            <w:noProof/>
          </w:rPr>
          <w:t>3.6.2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strike/>
            <w:noProof/>
          </w:rPr>
          <w:t>完成消费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_Toc443295399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90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00" w:history="1">
        <w:r w:rsidR="00B229D0" w:rsidRPr="00261E2C">
          <w:rPr>
            <w:rStyle w:val="ab"/>
            <w:rFonts w:ascii="微软雅黑" w:hAnsi="微软雅黑"/>
            <w:strike/>
            <w:noProof/>
          </w:rPr>
          <w:t>3.6.3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strike/>
            <w:noProof/>
          </w:rPr>
          <w:t>查看现金支付结果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_Toc443295400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91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01" w:history="1">
        <w:r w:rsidR="00B229D0" w:rsidRPr="00261E2C">
          <w:rPr>
            <w:rStyle w:val="ab"/>
            <w:rFonts w:ascii="微软雅黑" w:hAnsi="微软雅黑"/>
            <w:noProof/>
          </w:rPr>
          <w:t>3.6.4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查看支付密码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_Toc443295401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92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02" w:history="1">
        <w:r w:rsidR="00B229D0" w:rsidRPr="00261E2C">
          <w:rPr>
            <w:rStyle w:val="ab"/>
            <w:rFonts w:ascii="微软雅黑" w:hAnsi="微软雅黑"/>
            <w:noProof/>
          </w:rPr>
          <w:t>3.6.5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设置支付密码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_Toc443295402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93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03" w:history="1">
        <w:r w:rsidR="00B229D0" w:rsidRPr="00261E2C">
          <w:rPr>
            <w:rStyle w:val="ab"/>
            <w:rFonts w:ascii="微软雅黑" w:hAnsi="微软雅黑"/>
            <w:noProof/>
          </w:rPr>
          <w:t>3.6.6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查询个人消费记录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_Toc443295403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93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04" w:history="1">
        <w:r w:rsidR="00B229D0" w:rsidRPr="00261E2C">
          <w:rPr>
            <w:rStyle w:val="ab"/>
            <w:noProof/>
          </w:rPr>
          <w:t>3.7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交流接口</w:t>
        </w:r>
        <w:r w:rsidR="00B229D0" w:rsidRPr="00261E2C">
          <w:rPr>
            <w:rStyle w:val="ab"/>
            <w:noProof/>
          </w:rPr>
          <w:t>(IM)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_Toc443295404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95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05" w:history="1">
        <w:r w:rsidR="00B229D0" w:rsidRPr="00261E2C">
          <w:rPr>
            <w:rStyle w:val="ab"/>
            <w:rFonts w:ascii="微软雅黑" w:hAnsi="微软雅黑"/>
            <w:noProof/>
          </w:rPr>
          <w:t>3.7.1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获取系统通知列表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_Toc443295405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95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06" w:history="1">
        <w:r w:rsidR="00B229D0" w:rsidRPr="00261E2C">
          <w:rPr>
            <w:rStyle w:val="ab"/>
            <w:rFonts w:ascii="微软雅黑" w:hAnsi="微软雅黑"/>
            <w:noProof/>
          </w:rPr>
          <w:t>3.7.2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获取系统通知详情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_Toc443295406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95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07" w:history="1">
        <w:r w:rsidR="00B229D0" w:rsidRPr="00261E2C">
          <w:rPr>
            <w:rStyle w:val="ab"/>
            <w:rFonts w:ascii="微软雅黑" w:hAnsi="微软雅黑"/>
            <w:noProof/>
          </w:rPr>
          <w:t>3.7.3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获取最近会话列表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_Toc443295407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96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08" w:history="1">
        <w:r w:rsidR="00B229D0" w:rsidRPr="00261E2C">
          <w:rPr>
            <w:rStyle w:val="ab"/>
            <w:rFonts w:ascii="微软雅黑" w:hAnsi="微软雅黑"/>
            <w:noProof/>
          </w:rPr>
          <w:t>3.7.4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获取聊天记录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_Toc443295408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97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09" w:history="1">
        <w:r w:rsidR="00B229D0" w:rsidRPr="00261E2C">
          <w:rPr>
            <w:rStyle w:val="ab"/>
            <w:rFonts w:ascii="微软雅黑" w:hAnsi="微软雅黑"/>
            <w:noProof/>
          </w:rPr>
          <w:t>3.7.5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保存聊天记录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_Toc443295409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98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10" w:history="1">
        <w:r w:rsidR="00B229D0" w:rsidRPr="00261E2C">
          <w:rPr>
            <w:rStyle w:val="ab"/>
            <w:rFonts w:ascii="微软雅黑" w:hAnsi="微软雅黑"/>
            <w:noProof/>
          </w:rPr>
          <w:t>3.7.6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回复留言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_Toc443295410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98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11" w:history="1">
        <w:r w:rsidR="00B229D0" w:rsidRPr="00261E2C">
          <w:rPr>
            <w:rStyle w:val="ab"/>
            <w:rFonts w:ascii="微软雅黑" w:hAnsi="微软雅黑"/>
            <w:noProof/>
          </w:rPr>
          <w:t>3.7.7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设置消息接口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_Toc443295411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99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12" w:history="1">
        <w:r w:rsidR="00B229D0" w:rsidRPr="00261E2C">
          <w:rPr>
            <w:rStyle w:val="ab"/>
            <w:rFonts w:ascii="微软雅黑" w:hAnsi="微软雅黑"/>
            <w:noProof/>
          </w:rPr>
          <w:t>3.7.8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获取会话</w:t>
        </w:r>
        <w:r w:rsidR="00B229D0" w:rsidRPr="00261E2C">
          <w:rPr>
            <w:rStyle w:val="ab"/>
            <w:noProof/>
          </w:rPr>
          <w:t>ID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_Toc443295412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100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13" w:history="1">
        <w:r w:rsidR="00B229D0" w:rsidRPr="00261E2C">
          <w:rPr>
            <w:rStyle w:val="ab"/>
            <w:rFonts w:ascii="微软雅黑" w:hAnsi="微软雅黑"/>
            <w:noProof/>
          </w:rPr>
          <w:t>3.7.9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获取会话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_Toc443295413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100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14" w:history="1">
        <w:r w:rsidR="00B229D0" w:rsidRPr="00261E2C">
          <w:rPr>
            <w:rStyle w:val="ab"/>
            <w:rFonts w:ascii="微软雅黑" w:hAnsi="微软雅黑"/>
            <w:noProof/>
          </w:rPr>
          <w:t>3.7.10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发送消息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_Toc443295414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101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15" w:history="1">
        <w:r w:rsidR="00B229D0" w:rsidRPr="00261E2C">
          <w:rPr>
            <w:rStyle w:val="ab"/>
            <w:rFonts w:ascii="微软雅黑" w:hAnsi="微软雅黑"/>
            <w:noProof/>
          </w:rPr>
          <w:t>3.7.11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发表动态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_Toc443295415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102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16" w:history="1">
        <w:r w:rsidR="00B229D0" w:rsidRPr="00261E2C">
          <w:rPr>
            <w:rStyle w:val="ab"/>
            <w:rFonts w:ascii="微软雅黑" w:hAnsi="微软雅黑"/>
            <w:noProof/>
          </w:rPr>
          <w:t>3.7.12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回复动态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_Toc443295416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103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17" w:history="1">
        <w:r w:rsidR="00B229D0" w:rsidRPr="00261E2C">
          <w:rPr>
            <w:rStyle w:val="ab"/>
            <w:rFonts w:ascii="微软雅黑" w:hAnsi="微软雅黑"/>
            <w:noProof/>
          </w:rPr>
          <w:t>3.7.13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动态点赞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_Toc443295417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103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18" w:history="1">
        <w:r w:rsidR="00B229D0" w:rsidRPr="00261E2C">
          <w:rPr>
            <w:rStyle w:val="ab"/>
            <w:rFonts w:ascii="微软雅黑" w:hAnsi="微软雅黑"/>
            <w:noProof/>
          </w:rPr>
          <w:t>3.7.14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获取动态列表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_Toc443295418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104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19" w:history="1">
        <w:r w:rsidR="00B229D0" w:rsidRPr="00261E2C">
          <w:rPr>
            <w:rStyle w:val="ab"/>
            <w:rFonts w:ascii="微软雅黑" w:hAnsi="微软雅黑"/>
            <w:noProof/>
          </w:rPr>
          <w:t>3.7.15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获取动态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_Toc443295419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104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20" w:history="1">
        <w:r w:rsidR="00B229D0" w:rsidRPr="00261E2C">
          <w:rPr>
            <w:rStyle w:val="ab"/>
            <w:rFonts w:ascii="微软雅黑" w:hAnsi="微软雅黑"/>
            <w:noProof/>
          </w:rPr>
          <w:t>3.7.16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删除动态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_Toc443295420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105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21" w:history="1">
        <w:r w:rsidR="00B229D0" w:rsidRPr="00261E2C">
          <w:rPr>
            <w:rStyle w:val="ab"/>
            <w:rFonts w:ascii="微软雅黑" w:hAnsi="微软雅黑"/>
            <w:noProof/>
          </w:rPr>
          <w:t>3.7.17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创建群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_Toc443295421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105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22" w:history="1">
        <w:r w:rsidR="00B229D0" w:rsidRPr="00261E2C">
          <w:rPr>
            <w:rStyle w:val="ab"/>
            <w:rFonts w:ascii="微软雅黑" w:hAnsi="微软雅黑"/>
            <w:noProof/>
          </w:rPr>
          <w:t>3.7.18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查看群列表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_Toc443295422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106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23" w:history="1">
        <w:r w:rsidR="00B229D0" w:rsidRPr="00261E2C">
          <w:rPr>
            <w:rStyle w:val="ab"/>
            <w:rFonts w:ascii="微软雅黑" w:hAnsi="微软雅黑"/>
            <w:noProof/>
          </w:rPr>
          <w:t>3.7.19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查看群信息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_Toc443295423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107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24" w:history="1">
        <w:r w:rsidR="00B229D0" w:rsidRPr="00261E2C">
          <w:rPr>
            <w:rStyle w:val="ab"/>
            <w:rFonts w:ascii="微软雅黑" w:hAnsi="微软雅黑"/>
            <w:noProof/>
          </w:rPr>
          <w:t>3.7.20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查看群成员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_Toc443295424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108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25" w:history="1">
        <w:r w:rsidR="00B229D0" w:rsidRPr="00261E2C">
          <w:rPr>
            <w:rStyle w:val="ab"/>
            <w:rFonts w:ascii="微软雅黑" w:hAnsi="微软雅黑"/>
            <w:noProof/>
          </w:rPr>
          <w:t>3.7.21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添加成员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_Toc443295425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108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26" w:history="1">
        <w:r w:rsidR="00B229D0" w:rsidRPr="00261E2C">
          <w:rPr>
            <w:rStyle w:val="ab"/>
            <w:rFonts w:ascii="微软雅黑" w:hAnsi="微软雅黑"/>
            <w:noProof/>
          </w:rPr>
          <w:t>3.7.22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修改群信息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_Toc443295426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109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27" w:history="1">
        <w:r w:rsidR="00B229D0" w:rsidRPr="00261E2C">
          <w:rPr>
            <w:rStyle w:val="ab"/>
            <w:rFonts w:ascii="微软雅黑" w:hAnsi="微软雅黑"/>
            <w:noProof/>
          </w:rPr>
          <w:t>3.7.23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退出群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_Toc443295427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109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28" w:history="1">
        <w:r w:rsidR="00B229D0" w:rsidRPr="00261E2C">
          <w:rPr>
            <w:rStyle w:val="ab"/>
            <w:rFonts w:ascii="微软雅黑" w:hAnsi="微软雅黑"/>
            <w:noProof/>
          </w:rPr>
          <w:t>3.7.24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群聊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_Toc443295428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110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29" w:history="1">
        <w:r w:rsidR="00B229D0" w:rsidRPr="00261E2C">
          <w:rPr>
            <w:rStyle w:val="ab"/>
            <w:rFonts w:ascii="微软雅黑" w:hAnsi="微软雅黑"/>
            <w:noProof/>
          </w:rPr>
          <w:t>3.7.25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发红包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_Toc443295429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111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30" w:history="1">
        <w:r w:rsidR="00B229D0" w:rsidRPr="00261E2C">
          <w:rPr>
            <w:rStyle w:val="ab"/>
            <w:rFonts w:ascii="微软雅黑" w:hAnsi="微软雅黑"/>
            <w:noProof/>
          </w:rPr>
          <w:t>3.7.26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查看红包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_Toc443295430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112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31" w:history="1">
        <w:r w:rsidR="00B229D0" w:rsidRPr="00261E2C">
          <w:rPr>
            <w:rStyle w:val="ab"/>
            <w:rFonts w:ascii="微软雅黑" w:hAnsi="微软雅黑"/>
            <w:noProof/>
          </w:rPr>
          <w:t>3.7.27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导入通信录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_Toc443295431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112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32" w:history="1">
        <w:r w:rsidR="00B229D0" w:rsidRPr="00261E2C">
          <w:rPr>
            <w:rStyle w:val="ab"/>
            <w:noProof/>
          </w:rPr>
          <w:t>3.8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商家入口</w:t>
        </w:r>
        <w:r w:rsidR="00B229D0" w:rsidRPr="00261E2C">
          <w:rPr>
            <w:rStyle w:val="ab"/>
            <w:noProof/>
          </w:rPr>
          <w:t>(shop)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_Toc443295432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113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33" w:history="1">
        <w:r w:rsidR="00B229D0" w:rsidRPr="00261E2C">
          <w:rPr>
            <w:rStyle w:val="ab"/>
            <w:rFonts w:ascii="微软雅黑" w:hAnsi="微软雅黑"/>
            <w:noProof/>
          </w:rPr>
          <w:t>3.8.1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获取商家分类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_Toc443295433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113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34" w:history="1">
        <w:r w:rsidR="00B229D0" w:rsidRPr="00261E2C">
          <w:rPr>
            <w:rStyle w:val="ab"/>
            <w:rFonts w:ascii="微软雅黑" w:hAnsi="微软雅黑"/>
            <w:noProof/>
          </w:rPr>
          <w:t>3.8.2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获取商家列表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_Toc443295434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114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35" w:history="1">
        <w:r w:rsidR="00B229D0" w:rsidRPr="00261E2C">
          <w:rPr>
            <w:rStyle w:val="ab"/>
            <w:rFonts w:ascii="微软雅黑" w:hAnsi="微软雅黑"/>
            <w:noProof/>
          </w:rPr>
          <w:t>3.8.3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获取商家综合信息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_Toc443295435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115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36" w:history="1">
        <w:r w:rsidR="00B229D0" w:rsidRPr="00261E2C">
          <w:rPr>
            <w:rStyle w:val="ab"/>
            <w:rFonts w:ascii="微软雅黑" w:hAnsi="微软雅黑"/>
            <w:noProof/>
          </w:rPr>
          <w:t>3.8.4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关注商家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_Toc443295436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117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37" w:history="1">
        <w:r w:rsidR="00B229D0" w:rsidRPr="00261E2C">
          <w:rPr>
            <w:rStyle w:val="ab"/>
            <w:rFonts w:ascii="微软雅黑" w:hAnsi="微软雅黑"/>
            <w:noProof/>
          </w:rPr>
          <w:t>3.8.5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获取商家留言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_Toc443295437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118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38" w:history="1">
        <w:r w:rsidR="00B229D0" w:rsidRPr="00261E2C">
          <w:rPr>
            <w:rStyle w:val="ab"/>
            <w:rFonts w:ascii="微软雅黑" w:hAnsi="微软雅黑"/>
            <w:noProof/>
          </w:rPr>
          <w:t>3.8.6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留言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_Toc443295438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119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39" w:history="1">
        <w:r w:rsidR="00B229D0" w:rsidRPr="00261E2C">
          <w:rPr>
            <w:rStyle w:val="ab"/>
            <w:rFonts w:ascii="微软雅黑" w:hAnsi="微软雅黑"/>
            <w:noProof/>
          </w:rPr>
          <w:t>3.8.7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领取折扣卷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_Toc443295439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119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40" w:history="1">
        <w:r w:rsidR="00B229D0" w:rsidRPr="00261E2C">
          <w:rPr>
            <w:rStyle w:val="ab"/>
            <w:rFonts w:ascii="微软雅黑" w:hAnsi="微软雅黑"/>
            <w:noProof/>
          </w:rPr>
          <w:t>3.8.8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获取产品列表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_Toc443295440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120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41" w:history="1">
        <w:r w:rsidR="00B229D0" w:rsidRPr="00261E2C">
          <w:rPr>
            <w:rStyle w:val="ab"/>
            <w:rFonts w:ascii="微软雅黑" w:hAnsi="微软雅黑"/>
            <w:noProof/>
          </w:rPr>
          <w:t>3.8.9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预约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_Toc443295441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121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42" w:history="1">
        <w:r w:rsidR="00B229D0" w:rsidRPr="00261E2C">
          <w:rPr>
            <w:rStyle w:val="ab"/>
            <w:rFonts w:ascii="微软雅黑" w:hAnsi="微软雅黑"/>
            <w:noProof/>
          </w:rPr>
          <w:t>3.8.10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查看个人预约列表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_Toc443295442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121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43" w:history="1">
        <w:r w:rsidR="00B229D0" w:rsidRPr="00261E2C">
          <w:rPr>
            <w:rStyle w:val="ab"/>
            <w:rFonts w:ascii="微软雅黑" w:hAnsi="微软雅黑"/>
            <w:noProof/>
          </w:rPr>
          <w:t>3.8.11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应答预约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_Toc443295443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122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44" w:history="1">
        <w:r w:rsidR="00B229D0" w:rsidRPr="00261E2C">
          <w:rPr>
            <w:rStyle w:val="ab"/>
            <w:rFonts w:ascii="微软雅黑" w:hAnsi="微软雅黑"/>
            <w:noProof/>
          </w:rPr>
          <w:t>3.8.12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取消预约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_Toc443295444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123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45" w:history="1">
        <w:r w:rsidR="00B229D0" w:rsidRPr="00261E2C">
          <w:rPr>
            <w:rStyle w:val="ab"/>
            <w:rFonts w:ascii="微软雅黑" w:hAnsi="微软雅黑"/>
            <w:noProof/>
          </w:rPr>
          <w:t>3.8.13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预约上门确认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_Toc443295445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124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46" w:history="1">
        <w:r w:rsidR="00B229D0" w:rsidRPr="00261E2C">
          <w:rPr>
            <w:rStyle w:val="ab"/>
            <w:rFonts w:ascii="微软雅黑" w:hAnsi="微软雅黑"/>
            <w:noProof/>
          </w:rPr>
          <w:t>3.8.14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预约付款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_Toc443295446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124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47" w:history="1">
        <w:r w:rsidR="00B229D0" w:rsidRPr="00261E2C">
          <w:rPr>
            <w:rStyle w:val="ab"/>
            <w:noProof/>
          </w:rPr>
          <w:t>3.9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商家用户接口</w:t>
        </w:r>
        <w:r w:rsidR="00B229D0" w:rsidRPr="00261E2C">
          <w:rPr>
            <w:rStyle w:val="ab"/>
            <w:noProof/>
          </w:rPr>
          <w:t>(Seller)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_Toc443295447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125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48" w:history="1">
        <w:r w:rsidR="00B229D0" w:rsidRPr="00261E2C">
          <w:rPr>
            <w:rStyle w:val="ab"/>
            <w:rFonts w:ascii="微软雅黑" w:hAnsi="微软雅黑"/>
            <w:noProof/>
          </w:rPr>
          <w:t>3.9.1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商家登录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_Toc443295448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125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49" w:history="1">
        <w:r w:rsidR="00B229D0" w:rsidRPr="00261E2C">
          <w:rPr>
            <w:rStyle w:val="ab"/>
            <w:rFonts w:ascii="微软雅黑" w:hAnsi="微软雅黑"/>
            <w:noProof/>
          </w:rPr>
          <w:t>3.9.2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修改密码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_Toc443295449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126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50" w:history="1">
        <w:r w:rsidR="00B229D0" w:rsidRPr="00261E2C">
          <w:rPr>
            <w:rStyle w:val="ab"/>
            <w:rFonts w:ascii="微软雅黑" w:hAnsi="微软雅黑"/>
            <w:noProof/>
          </w:rPr>
          <w:t>3.9.3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获取商家综合信息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_Toc443295450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126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51" w:history="1">
        <w:r w:rsidR="00B229D0" w:rsidRPr="00261E2C">
          <w:rPr>
            <w:rStyle w:val="ab"/>
            <w:rFonts w:ascii="微软雅黑" w:hAnsi="微软雅黑"/>
            <w:noProof/>
          </w:rPr>
          <w:t>3.9.4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修改商家基本信息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_Toc443295451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127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52" w:history="1">
        <w:r w:rsidR="00B229D0" w:rsidRPr="00261E2C">
          <w:rPr>
            <w:rStyle w:val="ab"/>
            <w:rFonts w:ascii="微软雅黑" w:hAnsi="微软雅黑"/>
            <w:noProof/>
          </w:rPr>
          <w:t>3.9.5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查询折扣卷列表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_Toc443295452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129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53" w:history="1">
        <w:r w:rsidR="00B229D0" w:rsidRPr="00261E2C">
          <w:rPr>
            <w:rStyle w:val="ab"/>
            <w:rFonts w:ascii="微软雅黑" w:hAnsi="微软雅黑"/>
            <w:noProof/>
          </w:rPr>
          <w:t>3.9.6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下架折扣卷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_Toc443295453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130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54" w:history="1">
        <w:r w:rsidR="00B229D0" w:rsidRPr="00261E2C">
          <w:rPr>
            <w:rStyle w:val="ab"/>
            <w:rFonts w:ascii="微软雅黑" w:hAnsi="微软雅黑"/>
            <w:noProof/>
          </w:rPr>
          <w:t>3.9.7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记录折扣卷草稿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_Toc443295454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131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55" w:history="1">
        <w:r w:rsidR="00B229D0" w:rsidRPr="00261E2C">
          <w:rPr>
            <w:rStyle w:val="ab"/>
            <w:rFonts w:ascii="微软雅黑" w:hAnsi="微软雅黑"/>
            <w:noProof/>
          </w:rPr>
          <w:t>3.9.8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发布折扣卷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_Toc443295455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131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56" w:history="1">
        <w:r w:rsidR="00B229D0" w:rsidRPr="00261E2C">
          <w:rPr>
            <w:rStyle w:val="ab"/>
            <w:rFonts w:ascii="微软雅黑" w:hAnsi="微软雅黑"/>
            <w:noProof/>
          </w:rPr>
          <w:t>3.9.9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查看收款记录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_Toc443295456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132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57" w:history="1">
        <w:r w:rsidR="00B229D0" w:rsidRPr="00261E2C">
          <w:rPr>
            <w:rStyle w:val="ab"/>
            <w:rFonts w:ascii="微软雅黑" w:hAnsi="微软雅黑"/>
            <w:noProof/>
          </w:rPr>
          <w:t>3.9.10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提现申请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_Toc443295457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133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58" w:history="1">
        <w:r w:rsidR="00B229D0" w:rsidRPr="00261E2C">
          <w:rPr>
            <w:rStyle w:val="ab"/>
            <w:rFonts w:ascii="微软雅黑" w:hAnsi="微软雅黑"/>
            <w:noProof/>
          </w:rPr>
          <w:t>3.9.11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查看提现记录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_Toc443295458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134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59" w:history="1">
        <w:r w:rsidR="00B229D0" w:rsidRPr="00261E2C">
          <w:rPr>
            <w:rStyle w:val="ab"/>
            <w:rFonts w:ascii="微软雅黑" w:hAnsi="微软雅黑"/>
            <w:noProof/>
          </w:rPr>
          <w:t>3.9.12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发布产品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_Toc443295459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135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60" w:history="1">
        <w:r w:rsidR="00B229D0" w:rsidRPr="00261E2C">
          <w:rPr>
            <w:rStyle w:val="ab"/>
            <w:rFonts w:ascii="微软雅黑" w:hAnsi="微软雅黑"/>
            <w:noProof/>
          </w:rPr>
          <w:t>3.9.13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下架产品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_Toc443295460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136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61" w:history="1">
        <w:r w:rsidR="00B229D0" w:rsidRPr="00261E2C">
          <w:rPr>
            <w:rStyle w:val="ab"/>
            <w:noProof/>
          </w:rPr>
          <w:t>3.10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管理接口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_Toc443295461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137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62" w:history="1">
        <w:r w:rsidR="00B229D0" w:rsidRPr="00261E2C">
          <w:rPr>
            <w:rStyle w:val="ab"/>
            <w:rFonts w:ascii="微软雅黑" w:hAnsi="微软雅黑"/>
            <w:noProof/>
          </w:rPr>
          <w:t>3.10.1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用户留言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_Toc443295462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137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63" w:history="1">
        <w:r w:rsidR="00B229D0" w:rsidRPr="00261E2C">
          <w:rPr>
            <w:rStyle w:val="ab"/>
            <w:rFonts w:ascii="微软雅黑" w:hAnsi="微软雅黑"/>
            <w:noProof/>
          </w:rPr>
          <w:t>3.10.2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生成批量付款单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_Toc443295463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137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64" w:history="1">
        <w:r w:rsidR="00B229D0" w:rsidRPr="00261E2C">
          <w:rPr>
            <w:rStyle w:val="ab"/>
            <w:rFonts w:ascii="微软雅黑" w:hAnsi="微软雅黑"/>
            <w:noProof/>
          </w:rPr>
          <w:t>3.10.3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导入付款单回执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_Toc443295464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138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65" w:history="1">
        <w:r w:rsidR="00B229D0" w:rsidRPr="00261E2C">
          <w:rPr>
            <w:rStyle w:val="ab"/>
            <w:noProof/>
          </w:rPr>
          <w:t>4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附录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_Toc443295465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138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66" w:history="1">
        <w:r w:rsidR="00B229D0" w:rsidRPr="00261E2C">
          <w:rPr>
            <w:rStyle w:val="ab"/>
            <w:noProof/>
          </w:rPr>
          <w:t>4.1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附录一：参考文摘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_Toc443295466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138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67" w:history="1">
        <w:r w:rsidR="00B229D0" w:rsidRPr="00261E2C">
          <w:rPr>
            <w:rStyle w:val="ab"/>
            <w:noProof/>
          </w:rPr>
          <w:t>4.2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附录二：富文本定义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_Toc443295467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138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68" w:history="1">
        <w:r w:rsidR="00B229D0" w:rsidRPr="00261E2C">
          <w:rPr>
            <w:rStyle w:val="ab"/>
            <w:noProof/>
          </w:rPr>
          <w:t>4.3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附录三：用户行为定义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_Toc443295468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138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69" w:history="1">
        <w:r w:rsidR="00B229D0" w:rsidRPr="00261E2C">
          <w:rPr>
            <w:rStyle w:val="ab"/>
            <w:noProof/>
          </w:rPr>
          <w:t>4.4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附录四：消息类型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_Toc443295469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139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70" w:history="1">
        <w:r w:rsidR="00B229D0" w:rsidRPr="00261E2C">
          <w:rPr>
            <w:rStyle w:val="ab"/>
            <w:noProof/>
          </w:rPr>
          <w:t>4.5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附录五：错误代码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_Toc443295470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139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71" w:history="1">
        <w:r w:rsidR="00B229D0" w:rsidRPr="00261E2C">
          <w:rPr>
            <w:rStyle w:val="ab"/>
            <w:noProof/>
          </w:rPr>
          <w:t>4.6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附录六：文件路径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_Toc443295471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141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72" w:history="1">
        <w:r w:rsidR="00B229D0" w:rsidRPr="00261E2C">
          <w:rPr>
            <w:rStyle w:val="ab"/>
            <w:noProof/>
          </w:rPr>
          <w:t>4.7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附录七</w:t>
        </w:r>
        <w:r w:rsidR="00B229D0" w:rsidRPr="00261E2C">
          <w:rPr>
            <w:rStyle w:val="ab"/>
            <w:noProof/>
          </w:rPr>
          <w:t xml:space="preserve"> </w:t>
        </w:r>
        <w:r w:rsidR="00B229D0" w:rsidRPr="00261E2C">
          <w:rPr>
            <w:rStyle w:val="ab"/>
            <w:rFonts w:hint="eastAsia"/>
            <w:noProof/>
          </w:rPr>
          <w:t>支付</w:t>
        </w:r>
        <w:r w:rsidR="00B229D0" w:rsidRPr="00261E2C">
          <w:rPr>
            <w:rStyle w:val="ab"/>
            <w:noProof/>
          </w:rPr>
          <w:t>ID</w:t>
        </w:r>
        <w:r w:rsidR="00B229D0" w:rsidRPr="00261E2C">
          <w:rPr>
            <w:rStyle w:val="ab"/>
            <w:rFonts w:hint="eastAsia"/>
            <w:noProof/>
          </w:rPr>
          <w:t>的前缀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_Toc443295472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141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73" w:history="1">
        <w:r w:rsidR="00B229D0" w:rsidRPr="00261E2C">
          <w:rPr>
            <w:rStyle w:val="ab"/>
            <w:noProof/>
          </w:rPr>
          <w:t>4.8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附录八：二维码编码规则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_Toc443295473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142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74" w:history="1">
        <w:r w:rsidR="00B229D0" w:rsidRPr="00261E2C">
          <w:rPr>
            <w:rStyle w:val="ab"/>
            <w:noProof/>
          </w:rPr>
          <w:t>4.9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附录九</w:t>
        </w:r>
        <w:r w:rsidR="00B229D0" w:rsidRPr="00261E2C">
          <w:rPr>
            <w:rStyle w:val="ab"/>
            <w:noProof/>
          </w:rPr>
          <w:t xml:space="preserve"> MQTT </w:t>
        </w:r>
        <w:r w:rsidR="00B229D0" w:rsidRPr="00261E2C">
          <w:rPr>
            <w:rStyle w:val="ab"/>
            <w:rFonts w:hint="eastAsia"/>
            <w:noProof/>
          </w:rPr>
          <w:t>协议的使用说明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_Toc443295474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142</w:t>
        </w:r>
        <w:r w:rsidR="00B229D0">
          <w:rPr>
            <w:noProof/>
            <w:webHidden/>
          </w:rPr>
          <w:fldChar w:fldCharType="end"/>
        </w:r>
      </w:hyperlink>
    </w:p>
    <w:p w:rsidR="00B229D0" w:rsidRDefault="00D84814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295475" w:history="1">
        <w:r w:rsidR="00B229D0" w:rsidRPr="00261E2C">
          <w:rPr>
            <w:rStyle w:val="ab"/>
            <w:noProof/>
          </w:rPr>
          <w:t>4.10</w:t>
        </w:r>
        <w:r w:rsidR="00B229D0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229D0" w:rsidRPr="00261E2C">
          <w:rPr>
            <w:rStyle w:val="ab"/>
            <w:rFonts w:hint="eastAsia"/>
            <w:noProof/>
          </w:rPr>
          <w:t>附录十：自定义的</w:t>
        </w:r>
        <w:r w:rsidR="00B229D0" w:rsidRPr="00261E2C">
          <w:rPr>
            <w:rStyle w:val="ab"/>
            <w:noProof/>
          </w:rPr>
          <w:t>Code</w:t>
        </w:r>
        <w:r w:rsidR="00B229D0" w:rsidRPr="00261E2C">
          <w:rPr>
            <w:rStyle w:val="ab"/>
            <w:rFonts w:hint="eastAsia"/>
            <w:noProof/>
          </w:rPr>
          <w:t>编码规则</w:t>
        </w:r>
        <w:r w:rsidR="00B229D0">
          <w:rPr>
            <w:noProof/>
            <w:webHidden/>
          </w:rPr>
          <w:tab/>
        </w:r>
        <w:r w:rsidR="00B229D0">
          <w:rPr>
            <w:noProof/>
            <w:webHidden/>
          </w:rPr>
          <w:fldChar w:fldCharType="begin"/>
        </w:r>
        <w:r w:rsidR="00B229D0">
          <w:rPr>
            <w:noProof/>
            <w:webHidden/>
          </w:rPr>
          <w:instrText xml:space="preserve"> PAGEREF _Toc443295475 \h </w:instrText>
        </w:r>
        <w:r w:rsidR="00B229D0">
          <w:rPr>
            <w:noProof/>
            <w:webHidden/>
          </w:rPr>
        </w:r>
        <w:r w:rsidR="00B229D0">
          <w:rPr>
            <w:noProof/>
            <w:webHidden/>
          </w:rPr>
          <w:fldChar w:fldCharType="separate"/>
        </w:r>
        <w:r w:rsidR="00B229D0">
          <w:rPr>
            <w:noProof/>
            <w:webHidden/>
          </w:rPr>
          <w:t>142</w:t>
        </w:r>
        <w:r w:rsidR="00B229D0">
          <w:rPr>
            <w:noProof/>
            <w:webHidden/>
          </w:rPr>
          <w:fldChar w:fldCharType="end"/>
        </w:r>
      </w:hyperlink>
    </w:p>
    <w:p w:rsidR="002D528F" w:rsidRPr="00B229D0" w:rsidRDefault="00FD3096">
      <w:pPr>
        <w:rPr>
          <w:lang w:val="zh-CN"/>
        </w:rPr>
      </w:pPr>
      <w:r w:rsidRPr="00B229D0">
        <w:rPr>
          <w:lang w:val="zh-CN"/>
        </w:rPr>
        <w:fldChar w:fldCharType="end"/>
      </w:r>
    </w:p>
    <w:p w:rsidR="002D528F" w:rsidRPr="00B229D0" w:rsidRDefault="00B92BA1">
      <w:pPr>
        <w:rPr>
          <w:lang w:val="zh-CN"/>
        </w:rPr>
      </w:pPr>
      <w:r w:rsidRPr="00B229D0">
        <w:rPr>
          <w:lang w:val="zh-CN"/>
        </w:rPr>
        <w:br w:type="page"/>
      </w:r>
    </w:p>
    <w:p w:rsidR="002D528F" w:rsidRPr="00B229D0" w:rsidRDefault="002D528F">
      <w:pPr>
        <w:rPr>
          <w:rFonts w:eastAsia="微软雅黑"/>
          <w:kern w:val="44"/>
          <w:sz w:val="44"/>
          <w:szCs w:val="44"/>
          <w:lang w:val="zh-CN"/>
        </w:rPr>
      </w:pPr>
    </w:p>
    <w:p w:rsidR="002D528F" w:rsidRPr="00B229D0" w:rsidRDefault="00B92BA1">
      <w:pPr>
        <w:pStyle w:val="1"/>
      </w:pPr>
      <w:bookmarkStart w:id="4" w:name="_Toc443295255"/>
      <w:r w:rsidRPr="00B229D0">
        <w:rPr>
          <w:rFonts w:ascii="宋体" w:eastAsia="宋体" w:hAnsi="宋体" w:cs="宋体" w:hint="eastAsia"/>
        </w:rPr>
        <w:t>概述</w:t>
      </w:r>
      <w:bookmarkEnd w:id="4"/>
    </w:p>
    <w:p w:rsidR="002D528F" w:rsidRPr="00B229D0" w:rsidRDefault="00B92BA1">
      <w:pPr>
        <w:pStyle w:val="2"/>
        <w:rPr>
          <w:color w:val="auto"/>
          <w:lang w:val="zh-CN"/>
        </w:rPr>
      </w:pPr>
      <w:bookmarkStart w:id="5" w:name="_Toc443295256"/>
      <w:r w:rsidRPr="00B229D0">
        <w:rPr>
          <w:rFonts w:hint="eastAsia"/>
          <w:color w:val="auto"/>
          <w:lang w:val="zh-CN"/>
        </w:rPr>
        <w:t>目的</w:t>
      </w:r>
      <w:bookmarkEnd w:id="5"/>
    </w:p>
    <w:p w:rsidR="002D528F" w:rsidRPr="00B229D0" w:rsidRDefault="002D528F">
      <w:pPr>
        <w:rPr>
          <w:lang w:val="zh-CN"/>
        </w:rPr>
      </w:pPr>
    </w:p>
    <w:p w:rsidR="002D528F" w:rsidRPr="00B229D0" w:rsidRDefault="00B92BA1">
      <w:pPr>
        <w:pStyle w:val="2"/>
        <w:rPr>
          <w:color w:val="auto"/>
          <w:lang w:val="zh-CN"/>
        </w:rPr>
      </w:pPr>
      <w:bookmarkStart w:id="6" w:name="_Toc443295257"/>
      <w:r w:rsidRPr="00B229D0">
        <w:rPr>
          <w:rFonts w:hint="eastAsia"/>
          <w:color w:val="auto"/>
          <w:lang w:val="zh-CN"/>
        </w:rPr>
        <w:t>背景</w:t>
      </w:r>
      <w:bookmarkEnd w:id="6"/>
    </w:p>
    <w:p w:rsidR="002D528F" w:rsidRPr="00B229D0" w:rsidRDefault="002D528F">
      <w:pPr>
        <w:rPr>
          <w:lang w:val="zh-CN"/>
        </w:rPr>
      </w:pPr>
    </w:p>
    <w:p w:rsidR="002D528F" w:rsidRPr="00B229D0" w:rsidRDefault="00B92BA1">
      <w:pPr>
        <w:pStyle w:val="2"/>
        <w:rPr>
          <w:color w:val="auto"/>
          <w:lang w:val="zh-CN"/>
        </w:rPr>
      </w:pPr>
      <w:bookmarkStart w:id="7" w:name="_Toc443295258"/>
      <w:r w:rsidRPr="00B229D0">
        <w:rPr>
          <w:rFonts w:hint="eastAsia"/>
          <w:color w:val="auto"/>
          <w:lang w:val="zh-CN"/>
        </w:rPr>
        <w:t>名次解释</w:t>
      </w:r>
      <w:bookmarkEnd w:id="7"/>
    </w:p>
    <w:p w:rsidR="002D528F" w:rsidRPr="00B229D0" w:rsidRDefault="00B92BA1">
      <w:pPr>
        <w:rPr>
          <w:lang w:val="zh-CN"/>
        </w:rPr>
      </w:pPr>
      <w:r w:rsidRPr="00B229D0">
        <w:rPr>
          <w:rFonts w:hint="eastAsia"/>
          <w:lang w:val="zh-CN"/>
        </w:rPr>
        <w:t>单价（</w:t>
      </w:r>
      <w:r w:rsidRPr="00B229D0">
        <w:rPr>
          <w:rFonts w:hint="eastAsia"/>
          <w:lang w:val="zh-CN"/>
        </w:rPr>
        <w:t>Price</w:t>
      </w:r>
      <w:r w:rsidRPr="00B229D0">
        <w:rPr>
          <w:rFonts w:hint="eastAsia"/>
          <w:lang w:val="zh-CN"/>
        </w:rPr>
        <w:t>）：交易单个虚拟物品的价格，以</w:t>
      </w:r>
      <w:r w:rsidRPr="00B229D0">
        <w:rPr>
          <w:rFonts w:hint="eastAsia"/>
          <w:lang w:val="zh-CN"/>
        </w:rPr>
        <w:t>U</w:t>
      </w:r>
      <w:r w:rsidRPr="00B229D0">
        <w:rPr>
          <w:rFonts w:hint="eastAsia"/>
          <w:lang w:val="zh-CN"/>
        </w:rPr>
        <w:t>豆结算。</w:t>
      </w:r>
    </w:p>
    <w:p w:rsidR="002D528F" w:rsidRPr="00B229D0" w:rsidRDefault="00B92BA1">
      <w:pPr>
        <w:rPr>
          <w:lang w:val="zh-CN"/>
        </w:rPr>
      </w:pPr>
      <w:r w:rsidRPr="00B229D0">
        <w:rPr>
          <w:rFonts w:hint="eastAsia"/>
          <w:lang w:val="zh-CN"/>
        </w:rPr>
        <w:t>数量（</w:t>
      </w:r>
      <w:r w:rsidRPr="00B229D0">
        <w:rPr>
          <w:rFonts w:hint="eastAsia"/>
          <w:lang w:val="zh-CN"/>
        </w:rPr>
        <w:t>Quantity</w:t>
      </w:r>
      <w:r w:rsidRPr="00B229D0">
        <w:rPr>
          <w:rFonts w:hint="eastAsia"/>
          <w:lang w:val="zh-CN"/>
        </w:rPr>
        <w:t>）</w:t>
      </w:r>
      <w:r w:rsidRPr="00B229D0">
        <w:rPr>
          <w:rFonts w:hint="eastAsia"/>
          <w:lang w:val="zh-CN"/>
        </w:rPr>
        <w:t>:</w:t>
      </w:r>
      <w:r w:rsidRPr="00B229D0">
        <w:rPr>
          <w:rFonts w:hint="eastAsia"/>
          <w:lang w:val="zh-CN"/>
        </w:rPr>
        <w:t>交易数量，不算赠送</w:t>
      </w:r>
    </w:p>
    <w:p w:rsidR="002D528F" w:rsidRPr="00B229D0" w:rsidRDefault="00B92BA1">
      <w:pPr>
        <w:rPr>
          <w:lang w:val="zh-CN"/>
        </w:rPr>
      </w:pPr>
      <w:r w:rsidRPr="00B229D0">
        <w:rPr>
          <w:rFonts w:hint="eastAsia"/>
          <w:lang w:val="zh-CN"/>
        </w:rPr>
        <w:t>总价（</w:t>
      </w:r>
      <w:r w:rsidRPr="00B229D0">
        <w:rPr>
          <w:rFonts w:hint="eastAsia"/>
          <w:lang w:val="zh-CN"/>
        </w:rPr>
        <w:t>Total</w:t>
      </w:r>
      <w:r w:rsidRPr="00B229D0">
        <w:rPr>
          <w:rFonts w:hint="eastAsia"/>
          <w:lang w:val="zh-CN"/>
        </w:rPr>
        <w:t>）：</w:t>
      </w:r>
      <w:r w:rsidRPr="00B229D0">
        <w:rPr>
          <w:rFonts w:hint="eastAsia"/>
          <w:lang w:val="zh-CN"/>
        </w:rPr>
        <w:t>=Price*Quantity</w:t>
      </w:r>
    </w:p>
    <w:p w:rsidR="002D528F" w:rsidRPr="00B229D0" w:rsidRDefault="00B92BA1">
      <w:pPr>
        <w:rPr>
          <w:lang w:val="zh-CN"/>
        </w:rPr>
      </w:pPr>
      <w:r w:rsidRPr="00B229D0">
        <w:rPr>
          <w:rFonts w:hint="eastAsia"/>
          <w:lang w:val="zh-CN"/>
        </w:rPr>
        <w:t>折扣（</w:t>
      </w:r>
      <w:r w:rsidRPr="00B229D0">
        <w:rPr>
          <w:rFonts w:hint="eastAsia"/>
          <w:lang w:val="zh-CN"/>
        </w:rPr>
        <w:t>Discount</w:t>
      </w:r>
      <w:r w:rsidRPr="00B229D0">
        <w:rPr>
          <w:rFonts w:hint="eastAsia"/>
          <w:lang w:val="zh-CN"/>
        </w:rPr>
        <w:t>）：折扣，用两位整数表示百分数，例如</w:t>
      </w:r>
      <w:r w:rsidRPr="00B229D0">
        <w:rPr>
          <w:rFonts w:hint="eastAsia"/>
          <w:lang w:val="zh-CN"/>
        </w:rPr>
        <w:t>15</w:t>
      </w:r>
      <w:r w:rsidRPr="00B229D0">
        <w:rPr>
          <w:rFonts w:hint="eastAsia"/>
          <w:lang w:val="zh-CN"/>
        </w:rPr>
        <w:t>表示</w:t>
      </w:r>
      <w:r w:rsidRPr="00B229D0">
        <w:rPr>
          <w:rFonts w:hint="eastAsia"/>
          <w:lang w:val="zh-CN"/>
        </w:rPr>
        <w:t>15%</w:t>
      </w:r>
    </w:p>
    <w:p w:rsidR="002D528F" w:rsidRPr="00B229D0" w:rsidRDefault="00B92BA1">
      <w:pPr>
        <w:rPr>
          <w:lang w:val="zh-CN"/>
        </w:rPr>
      </w:pPr>
      <w:r w:rsidRPr="00B229D0">
        <w:rPr>
          <w:rFonts w:hint="eastAsia"/>
          <w:lang w:val="zh-CN"/>
        </w:rPr>
        <w:t>总额（</w:t>
      </w:r>
      <w:r w:rsidRPr="00B229D0">
        <w:rPr>
          <w:rFonts w:hint="eastAsia"/>
          <w:lang w:val="zh-CN"/>
        </w:rPr>
        <w:t>Amount</w:t>
      </w:r>
      <w:r w:rsidRPr="00B229D0">
        <w:rPr>
          <w:rFonts w:hint="eastAsia"/>
          <w:lang w:val="zh-CN"/>
        </w:rPr>
        <w:t>）：交易或者订单的总金额</w:t>
      </w:r>
      <w:r w:rsidRPr="00B229D0">
        <w:rPr>
          <w:rFonts w:hint="eastAsia"/>
          <w:lang w:val="zh-CN"/>
        </w:rPr>
        <w:t xml:space="preserve"> =Total*(1-Discount)</w:t>
      </w:r>
    </w:p>
    <w:p w:rsidR="002D528F" w:rsidRPr="00B229D0" w:rsidRDefault="00B92BA1">
      <w:pPr>
        <w:rPr>
          <w:lang w:val="zh-CN"/>
        </w:rPr>
      </w:pPr>
      <w:r w:rsidRPr="00B229D0">
        <w:rPr>
          <w:rFonts w:hint="eastAsia"/>
          <w:lang w:val="zh-CN"/>
        </w:rPr>
        <w:t>赠送（</w:t>
      </w:r>
      <w:r w:rsidRPr="00B229D0">
        <w:rPr>
          <w:rFonts w:hint="eastAsia"/>
          <w:lang w:val="zh-CN"/>
        </w:rPr>
        <w:t>Present</w:t>
      </w:r>
      <w:r w:rsidRPr="00B229D0">
        <w:rPr>
          <w:rFonts w:hint="eastAsia"/>
          <w:lang w:val="zh-CN"/>
        </w:rPr>
        <w:t>）：比如买</w:t>
      </w:r>
      <w:r w:rsidRPr="00B229D0">
        <w:rPr>
          <w:rFonts w:hint="eastAsia"/>
          <w:lang w:val="zh-CN"/>
        </w:rPr>
        <w:t>100</w:t>
      </w:r>
      <w:r w:rsidRPr="00B229D0">
        <w:rPr>
          <w:rFonts w:hint="eastAsia"/>
          <w:lang w:val="zh-CN"/>
        </w:rPr>
        <w:t>个送</w:t>
      </w:r>
      <w:r w:rsidRPr="00B229D0">
        <w:rPr>
          <w:rFonts w:hint="eastAsia"/>
          <w:lang w:val="zh-CN"/>
        </w:rPr>
        <w:t>20</w:t>
      </w:r>
      <w:r w:rsidRPr="00B229D0">
        <w:rPr>
          <w:rFonts w:hint="eastAsia"/>
          <w:lang w:val="zh-CN"/>
        </w:rPr>
        <w:t>个，</w:t>
      </w:r>
      <w:r w:rsidRPr="00B229D0">
        <w:rPr>
          <w:rFonts w:hint="eastAsia"/>
          <w:lang w:val="zh-CN"/>
        </w:rPr>
        <w:t>Present=20</w:t>
      </w:r>
    </w:p>
    <w:p w:rsidR="002D528F" w:rsidRPr="00B229D0" w:rsidRDefault="00B92BA1">
      <w:pPr>
        <w:rPr>
          <w:lang w:val="zh-CN"/>
        </w:rPr>
      </w:pPr>
      <w:r w:rsidRPr="00B229D0">
        <w:rPr>
          <w:rFonts w:hint="eastAsia"/>
          <w:lang w:val="zh-CN"/>
        </w:rPr>
        <w:t>收到（</w:t>
      </w:r>
      <w:r w:rsidRPr="00B229D0">
        <w:rPr>
          <w:rFonts w:hint="eastAsia"/>
          <w:lang w:val="zh-CN"/>
        </w:rPr>
        <w:t>Received</w:t>
      </w:r>
      <w:r w:rsidRPr="00B229D0">
        <w:rPr>
          <w:rFonts w:hint="eastAsia"/>
          <w:lang w:val="zh-CN"/>
        </w:rPr>
        <w:t>）：指交易后实际收到多少个虚拟物品，</w:t>
      </w:r>
      <w:r w:rsidRPr="00B229D0">
        <w:rPr>
          <w:rFonts w:hint="eastAsia"/>
          <w:lang w:val="zh-CN"/>
        </w:rPr>
        <w:t xml:space="preserve"> Received=Quantity+Present</w:t>
      </w:r>
    </w:p>
    <w:p w:rsidR="002D528F" w:rsidRPr="00B229D0" w:rsidRDefault="00B92BA1">
      <w:pPr>
        <w:rPr>
          <w:lang w:val="zh-CN"/>
        </w:rPr>
      </w:pPr>
      <w:r w:rsidRPr="00B229D0">
        <w:rPr>
          <w:rFonts w:hint="eastAsia"/>
          <w:lang w:val="zh-CN"/>
        </w:rPr>
        <w:t>账面金额（</w:t>
      </w:r>
      <w:r w:rsidRPr="00B229D0">
        <w:rPr>
          <w:rFonts w:hint="eastAsia"/>
          <w:lang w:val="zh-CN"/>
        </w:rPr>
        <w:t>Balance</w:t>
      </w:r>
      <w:r w:rsidRPr="00B229D0">
        <w:rPr>
          <w:rFonts w:hint="eastAsia"/>
          <w:lang w:val="zh-CN"/>
        </w:rPr>
        <w:t>）：指个人用户或者商家的账面金额</w:t>
      </w:r>
    </w:p>
    <w:p w:rsidR="003E0459" w:rsidRPr="00B229D0" w:rsidRDefault="003E0459">
      <w:pPr>
        <w:rPr>
          <w:lang w:val="zh-CN"/>
        </w:rPr>
      </w:pPr>
    </w:p>
    <w:p w:rsidR="002D528F" w:rsidRPr="00B229D0" w:rsidRDefault="003E0459" w:rsidP="003E0459">
      <w:pPr>
        <w:pStyle w:val="2"/>
        <w:rPr>
          <w:color w:val="auto"/>
          <w:lang w:val="zh-CN"/>
        </w:rPr>
      </w:pPr>
      <w:bookmarkStart w:id="8" w:name="_Toc443295259"/>
      <w:r w:rsidRPr="00B229D0">
        <w:rPr>
          <w:rFonts w:hint="eastAsia"/>
          <w:color w:val="auto"/>
          <w:lang w:val="zh-CN"/>
        </w:rPr>
        <w:t>修改记录</w:t>
      </w:r>
      <w:bookmarkEnd w:id="8"/>
    </w:p>
    <w:p w:rsidR="003E0459" w:rsidRPr="00D84814" w:rsidRDefault="003E0459" w:rsidP="003E0459">
      <w:pPr>
        <w:pStyle w:val="3"/>
        <w:rPr>
          <w:color w:val="auto"/>
          <w:lang w:val="zh-CN"/>
        </w:rPr>
      </w:pPr>
      <w:bookmarkStart w:id="9" w:name="_Toc443295260"/>
      <w:r w:rsidRPr="00D84814">
        <w:rPr>
          <w:color w:val="auto"/>
          <w:lang w:val="zh-CN"/>
        </w:rPr>
        <w:t xml:space="preserve">2016.2.15 </w:t>
      </w:r>
      <w:bookmarkEnd w:id="9"/>
      <w:r w:rsidR="00E95E3D" w:rsidRPr="00D84814">
        <w:rPr>
          <w:rFonts w:hint="eastAsia"/>
          <w:color w:val="auto"/>
          <w:lang w:val="zh-CN"/>
        </w:rPr>
        <w:t>支付调整</w:t>
      </w:r>
    </w:p>
    <w:p w:rsidR="003E0459" w:rsidRPr="00D84814" w:rsidRDefault="003E0459" w:rsidP="003E0459">
      <w:pPr>
        <w:rPr>
          <w:lang w:val="zh-CN"/>
        </w:rPr>
      </w:pPr>
      <w:r w:rsidRPr="00D84814">
        <w:rPr>
          <w:lang w:val="zh-CN"/>
        </w:rPr>
        <w:t>1</w:t>
      </w:r>
      <w:r w:rsidRPr="00D84814">
        <w:rPr>
          <w:lang w:val="zh-CN"/>
        </w:rPr>
        <w:t>、</w:t>
      </w:r>
      <w:r w:rsidRPr="00D84814">
        <w:rPr>
          <w:rFonts w:hint="eastAsia"/>
          <w:lang w:val="zh-CN"/>
        </w:rPr>
        <w:t>弱化折扣卷功能</w:t>
      </w:r>
    </w:p>
    <w:p w:rsidR="003E0459" w:rsidRPr="00D84814" w:rsidRDefault="003E0459" w:rsidP="003E0459">
      <w:pPr>
        <w:rPr>
          <w:lang w:val="zh-CN"/>
        </w:rPr>
      </w:pPr>
      <w:r w:rsidRPr="00D84814">
        <w:rPr>
          <w:rFonts w:hint="eastAsia"/>
          <w:lang w:val="zh-CN"/>
        </w:rPr>
        <w:t>每个企业只可以设置一个折扣卷，将不再区分过期折扣卷而是在折扣</w:t>
      </w:r>
      <w:proofErr w:type="gramStart"/>
      <w:r w:rsidRPr="00D84814">
        <w:rPr>
          <w:rFonts w:hint="eastAsia"/>
          <w:lang w:val="zh-CN"/>
        </w:rPr>
        <w:t>卷信息</w:t>
      </w:r>
      <w:proofErr w:type="gramEnd"/>
      <w:r w:rsidRPr="00D84814">
        <w:rPr>
          <w:rFonts w:hint="eastAsia"/>
          <w:lang w:val="zh-CN"/>
        </w:rPr>
        <w:t>里面添加是否启用的标志，也不记录折扣</w:t>
      </w:r>
      <w:proofErr w:type="gramStart"/>
      <w:r w:rsidRPr="00D84814">
        <w:rPr>
          <w:rFonts w:hint="eastAsia"/>
          <w:lang w:val="zh-CN"/>
        </w:rPr>
        <w:t>卷使用</w:t>
      </w:r>
      <w:proofErr w:type="gramEnd"/>
      <w:r w:rsidRPr="00D84814">
        <w:rPr>
          <w:rFonts w:hint="eastAsia"/>
          <w:lang w:val="zh-CN"/>
        </w:rPr>
        <w:t>情况和折扣卷草稿，用户不再需要领用折扣卷。商家保留发布折扣卷接口，去掉记录草稿接口，去掉下架折扣卷接口。</w:t>
      </w:r>
    </w:p>
    <w:p w:rsidR="003E0459" w:rsidRPr="00D84814" w:rsidRDefault="003E0459" w:rsidP="003E0459">
      <w:pPr>
        <w:rPr>
          <w:lang w:val="zh-CN"/>
        </w:rPr>
      </w:pPr>
      <w:r w:rsidRPr="00D84814">
        <w:rPr>
          <w:lang w:val="zh-CN"/>
        </w:rPr>
        <w:t>2</w:t>
      </w:r>
      <w:r w:rsidRPr="00D84814">
        <w:rPr>
          <w:lang w:val="zh-CN"/>
        </w:rPr>
        <w:t>、</w:t>
      </w:r>
      <w:r w:rsidRPr="00D84814">
        <w:rPr>
          <w:rFonts w:hint="eastAsia"/>
          <w:lang w:val="zh-CN"/>
        </w:rPr>
        <w:t>添加现金红包数据</w:t>
      </w:r>
    </w:p>
    <w:p w:rsidR="003E0459" w:rsidRPr="00D84814" w:rsidRDefault="003E0459" w:rsidP="003E0459">
      <w:pPr>
        <w:rPr>
          <w:lang w:val="zh-CN"/>
        </w:rPr>
      </w:pPr>
      <w:r w:rsidRPr="00D84814">
        <w:rPr>
          <w:rFonts w:hint="eastAsia"/>
          <w:lang w:val="zh-CN"/>
        </w:rPr>
        <w:t>添加现金红包信息，现金红包获取记录，现金红包流水账（记录到现有流水账记录）</w:t>
      </w:r>
    </w:p>
    <w:p w:rsidR="003E0459" w:rsidRPr="00D84814" w:rsidRDefault="003E0459" w:rsidP="003E0459">
      <w:pPr>
        <w:rPr>
          <w:lang w:val="zh-CN"/>
        </w:rPr>
      </w:pPr>
      <w:r w:rsidRPr="00D84814">
        <w:rPr>
          <w:rFonts w:hint="eastAsia"/>
          <w:lang w:val="zh-CN"/>
        </w:rPr>
        <w:t>商家添加设置现金红包接口（包括新增和修改），删除现金红包接口，查看红包发放记录接口</w:t>
      </w:r>
    </w:p>
    <w:p w:rsidR="003E0459" w:rsidRPr="00D84814" w:rsidRDefault="003E0459" w:rsidP="003E0459">
      <w:pPr>
        <w:rPr>
          <w:lang w:val="zh-CN"/>
        </w:rPr>
      </w:pPr>
      <w:r w:rsidRPr="00D84814">
        <w:rPr>
          <w:rFonts w:hint="eastAsia"/>
          <w:lang w:val="zh-CN"/>
        </w:rPr>
        <w:t>个人中心添加打开红包接口</w:t>
      </w:r>
      <w:r w:rsidR="00B934CC" w:rsidRPr="00D84814">
        <w:rPr>
          <w:rFonts w:hint="eastAsia"/>
          <w:lang w:val="zh-CN"/>
        </w:rPr>
        <w:t>和查看自己的红包记录接口。</w:t>
      </w:r>
    </w:p>
    <w:p w:rsidR="00B934CC" w:rsidRPr="00D84814" w:rsidRDefault="00B934CC" w:rsidP="003E0459">
      <w:pPr>
        <w:rPr>
          <w:lang w:val="zh-CN"/>
        </w:rPr>
      </w:pPr>
      <w:r w:rsidRPr="00D84814">
        <w:rPr>
          <w:lang w:val="zh-CN"/>
        </w:rPr>
        <w:lastRenderedPageBreak/>
        <w:t>3</w:t>
      </w:r>
      <w:r w:rsidRPr="00D84814">
        <w:rPr>
          <w:lang w:val="zh-CN"/>
        </w:rPr>
        <w:t>、</w:t>
      </w:r>
      <w:r w:rsidRPr="00D84814">
        <w:rPr>
          <w:rFonts w:hint="eastAsia"/>
          <w:lang w:val="zh-CN"/>
        </w:rPr>
        <w:t>在</w:t>
      </w:r>
      <w:r w:rsidRPr="00D84814">
        <w:rPr>
          <w:rFonts w:hint="eastAsia"/>
          <w:lang w:val="zh-CN"/>
        </w:rPr>
        <w:t>NewWalletOperation</w:t>
      </w:r>
      <w:r w:rsidRPr="00D84814">
        <w:rPr>
          <w:rFonts w:hint="eastAsia"/>
          <w:lang w:val="zh-CN"/>
        </w:rPr>
        <w:t>接口添加返回企业优惠信息数据。</w:t>
      </w:r>
    </w:p>
    <w:p w:rsidR="008A7CC6" w:rsidRPr="00D84814" w:rsidRDefault="008A7CC6" w:rsidP="003E0459">
      <w:pPr>
        <w:rPr>
          <w:lang w:val="zh-CN"/>
        </w:rPr>
      </w:pPr>
      <w:r w:rsidRPr="00D84814">
        <w:rPr>
          <w:lang w:val="zh-CN"/>
        </w:rPr>
        <w:t>4</w:t>
      </w:r>
      <w:r w:rsidRPr="00D84814">
        <w:rPr>
          <w:lang w:val="zh-CN"/>
        </w:rPr>
        <w:t>、</w:t>
      </w:r>
      <w:r w:rsidRPr="00D84814">
        <w:rPr>
          <w:rFonts w:hint="eastAsia"/>
          <w:lang w:val="zh-CN"/>
        </w:rPr>
        <w:t>在</w:t>
      </w:r>
      <w:r w:rsidRPr="00D84814">
        <w:rPr>
          <w:rFonts w:hint="eastAsia"/>
          <w:lang w:val="zh-CN"/>
        </w:rPr>
        <w:t>CompleteWalletOpeartion</w:t>
      </w:r>
      <w:r w:rsidRPr="00D84814">
        <w:rPr>
          <w:rFonts w:hint="eastAsia"/>
          <w:lang w:val="zh-CN"/>
        </w:rPr>
        <w:t>接口添加优惠信息数据（折扣卷代码或者现金红包</w:t>
      </w:r>
      <w:r w:rsidRPr="00D84814">
        <w:rPr>
          <w:rFonts w:hint="eastAsia"/>
          <w:lang w:val="zh-CN"/>
        </w:rPr>
        <w:t>id</w:t>
      </w:r>
      <w:r w:rsidRPr="00D84814">
        <w:rPr>
          <w:rFonts w:hint="eastAsia"/>
          <w:lang w:val="zh-CN"/>
        </w:rPr>
        <w:t>）</w:t>
      </w:r>
    </w:p>
    <w:p w:rsidR="00B934CC" w:rsidRPr="00D84814" w:rsidRDefault="008A7CC6" w:rsidP="003E0459">
      <w:pPr>
        <w:rPr>
          <w:lang w:val="zh-CN"/>
        </w:rPr>
      </w:pPr>
      <w:r w:rsidRPr="00D84814">
        <w:rPr>
          <w:lang w:val="zh-CN"/>
        </w:rPr>
        <w:t>5</w:t>
      </w:r>
      <w:r w:rsidR="00B934CC" w:rsidRPr="00D84814">
        <w:rPr>
          <w:lang w:val="zh-CN"/>
        </w:rPr>
        <w:t>、</w:t>
      </w:r>
      <w:r w:rsidR="00B934CC" w:rsidRPr="00D84814">
        <w:rPr>
          <w:rFonts w:hint="eastAsia"/>
          <w:lang w:val="zh-CN"/>
        </w:rPr>
        <w:t>消费数据和预约数据添加优惠信息项（折扣，实付金额，红包</w:t>
      </w:r>
      <w:r w:rsidR="003155D9" w:rsidRPr="00D84814">
        <w:rPr>
          <w:rFonts w:hint="eastAsia"/>
          <w:lang w:val="zh-CN"/>
        </w:rPr>
        <w:t>获取记录</w:t>
      </w:r>
      <w:r w:rsidR="00B934CC" w:rsidRPr="00D84814">
        <w:rPr>
          <w:rFonts w:hint="eastAsia"/>
          <w:lang w:val="zh-CN"/>
        </w:rPr>
        <w:t>Id,</w:t>
      </w:r>
      <w:r w:rsidR="00B934CC" w:rsidRPr="00D84814">
        <w:rPr>
          <w:rFonts w:hint="eastAsia"/>
          <w:lang w:val="zh-CN"/>
        </w:rPr>
        <w:t>红包金额</w:t>
      </w:r>
      <w:r w:rsidR="00FB4ECE" w:rsidRPr="00D84814">
        <w:rPr>
          <w:rFonts w:hint="eastAsia"/>
          <w:lang w:val="zh-CN"/>
        </w:rPr>
        <w:t>，是否领取</w:t>
      </w:r>
      <w:r w:rsidR="00B934CC" w:rsidRPr="00D84814">
        <w:rPr>
          <w:rFonts w:hint="eastAsia"/>
          <w:lang w:val="zh-CN"/>
        </w:rPr>
        <w:t>）</w:t>
      </w:r>
    </w:p>
    <w:p w:rsidR="00B934CC" w:rsidRPr="00D84814" w:rsidRDefault="00FB4ECE" w:rsidP="003E0459">
      <w:pPr>
        <w:rPr>
          <w:lang w:val="zh-CN"/>
        </w:rPr>
      </w:pPr>
      <w:r w:rsidRPr="00D84814">
        <w:rPr>
          <w:lang w:val="zh-CN"/>
        </w:rPr>
        <w:t>6</w:t>
      </w:r>
      <w:r w:rsidRPr="00D84814">
        <w:rPr>
          <w:lang w:val="zh-CN"/>
        </w:rPr>
        <w:t>、</w:t>
      </w:r>
      <w:r w:rsidRPr="00D84814">
        <w:rPr>
          <w:rFonts w:hint="eastAsia"/>
          <w:lang w:val="zh-CN"/>
        </w:rPr>
        <w:t>在商家收款返回红包和用户打开红包时添加账单记录。</w:t>
      </w:r>
    </w:p>
    <w:p w:rsidR="003E0459" w:rsidRPr="00D84814" w:rsidRDefault="003E0459" w:rsidP="003E0459">
      <w:pPr>
        <w:rPr>
          <w:lang w:val="zh-CN"/>
        </w:rPr>
      </w:pPr>
    </w:p>
    <w:p w:rsidR="003E0459" w:rsidRPr="00D84814" w:rsidRDefault="00246052" w:rsidP="003E0459">
      <w:pPr>
        <w:rPr>
          <w:lang w:val="zh-CN"/>
        </w:rPr>
      </w:pPr>
      <w:r w:rsidRPr="00D84814">
        <w:rPr>
          <w:lang w:val="zh-CN"/>
        </w:rPr>
        <w:t>7</w:t>
      </w:r>
      <w:r w:rsidRPr="00D84814">
        <w:rPr>
          <w:lang w:val="zh-CN"/>
        </w:rPr>
        <w:t>、</w:t>
      </w:r>
      <w:r w:rsidRPr="00D84814">
        <w:rPr>
          <w:rFonts w:hint="eastAsia"/>
          <w:lang w:val="zh-CN"/>
        </w:rPr>
        <w:t>产品设置时添加数据项</w:t>
      </w:r>
      <w:r w:rsidRPr="00D84814">
        <w:rPr>
          <w:rFonts w:hint="eastAsia"/>
          <w:lang w:val="zh-CN"/>
        </w:rPr>
        <w:t xml:space="preserve"> </w:t>
      </w:r>
      <w:r w:rsidRPr="00D84814">
        <w:rPr>
          <w:rFonts w:hint="eastAsia"/>
          <w:lang w:val="zh-CN"/>
        </w:rPr>
        <w:t>折扣。（在显示产品、预约、以及预约付款时需要显示折扣，同时在预约付款时需要根据这款计算总价）</w:t>
      </w:r>
    </w:p>
    <w:p w:rsidR="0055488E" w:rsidRPr="00D84814" w:rsidRDefault="0055488E" w:rsidP="003E0459">
      <w:pPr>
        <w:rPr>
          <w:lang w:val="zh-CN"/>
        </w:rPr>
      </w:pPr>
      <w:r w:rsidRPr="00D84814">
        <w:rPr>
          <w:rFonts w:hint="eastAsia"/>
          <w:lang w:val="zh-CN"/>
        </w:rPr>
        <w:t>8</w:t>
      </w:r>
      <w:r w:rsidRPr="00D84814">
        <w:rPr>
          <w:rFonts w:hint="eastAsia"/>
          <w:lang w:val="zh-CN"/>
        </w:rPr>
        <w:t>、企业手续费按照不同企业各自设置</w:t>
      </w:r>
    </w:p>
    <w:p w:rsidR="00E95E3D" w:rsidRPr="00D84814" w:rsidRDefault="00E95E3D" w:rsidP="003E0459">
      <w:pPr>
        <w:rPr>
          <w:lang w:val="zh-CN"/>
        </w:rPr>
      </w:pPr>
    </w:p>
    <w:p w:rsidR="00E95E3D" w:rsidRPr="00D84814" w:rsidRDefault="00E95E3D" w:rsidP="00E95E3D">
      <w:pPr>
        <w:pStyle w:val="3"/>
        <w:rPr>
          <w:color w:val="auto"/>
          <w:lang w:val="zh-CN"/>
        </w:rPr>
      </w:pPr>
      <w:r w:rsidRPr="00D84814">
        <w:rPr>
          <w:color w:val="auto"/>
          <w:lang w:val="zh-CN"/>
        </w:rPr>
        <w:t>添加评价功能</w:t>
      </w:r>
    </w:p>
    <w:p w:rsidR="00E95E3D" w:rsidRPr="00D84814" w:rsidRDefault="00E95E3D" w:rsidP="003E0459">
      <w:pPr>
        <w:rPr>
          <w:lang w:val="zh-CN"/>
        </w:rPr>
      </w:pPr>
      <w:r w:rsidRPr="00D84814">
        <w:rPr>
          <w:lang w:val="zh-CN"/>
        </w:rPr>
        <w:t>针对个人与个人的交易</w:t>
      </w:r>
      <w:r w:rsidRPr="00D84814">
        <w:rPr>
          <w:rFonts w:hint="eastAsia"/>
          <w:lang w:val="zh-CN"/>
        </w:rPr>
        <w:t xml:space="preserve"> </w:t>
      </w:r>
      <w:r w:rsidRPr="00D84814">
        <w:rPr>
          <w:rFonts w:hint="eastAsia"/>
          <w:lang w:val="zh-CN"/>
        </w:rPr>
        <w:t>个人在商家现场消费</w:t>
      </w:r>
      <w:r w:rsidRPr="00D84814">
        <w:rPr>
          <w:rFonts w:hint="eastAsia"/>
          <w:lang w:val="zh-CN"/>
        </w:rPr>
        <w:t xml:space="preserve"> </w:t>
      </w:r>
      <w:r w:rsidRPr="00D84814">
        <w:rPr>
          <w:rFonts w:hint="eastAsia"/>
          <w:lang w:val="zh-CN"/>
        </w:rPr>
        <w:t>个人预约商家上门服务后，可以对服务方进行评价，商家也可以对收到的评价进行回复</w:t>
      </w:r>
    </w:p>
    <w:p w:rsidR="00E95E3D" w:rsidRPr="00D84814" w:rsidRDefault="00E95E3D" w:rsidP="003E0459">
      <w:pPr>
        <w:rPr>
          <w:lang w:val="zh-CN"/>
        </w:rPr>
      </w:pPr>
    </w:p>
    <w:p w:rsidR="00E95E3D" w:rsidRPr="00D84814" w:rsidRDefault="00E95E3D" w:rsidP="003E0459">
      <w:pPr>
        <w:rPr>
          <w:lang w:val="zh-CN"/>
        </w:rPr>
      </w:pPr>
      <w:r w:rsidRPr="00D84814">
        <w:rPr>
          <w:lang w:val="zh-CN"/>
        </w:rPr>
        <w:t>评价数据项为</w:t>
      </w:r>
      <w:hyperlink w:anchor="_交易评价" w:history="1">
        <w:r w:rsidRPr="00D84814">
          <w:rPr>
            <w:rStyle w:val="ab"/>
            <w:rFonts w:hint="eastAsia"/>
            <w:color w:val="auto"/>
            <w:lang w:val="zh-CN"/>
          </w:rPr>
          <w:t>交易评价</w:t>
        </w:r>
      </w:hyperlink>
    </w:p>
    <w:p w:rsidR="00E95E3D" w:rsidRPr="00D84814" w:rsidRDefault="00E95E3D" w:rsidP="003E0459">
      <w:pPr>
        <w:rPr>
          <w:lang w:val="zh-CN"/>
        </w:rPr>
      </w:pPr>
      <w:r w:rsidRPr="00D84814">
        <w:rPr>
          <w:lang w:val="zh-CN"/>
        </w:rPr>
        <w:t>对应的接口为</w:t>
      </w:r>
      <w:r w:rsidRPr="00D84814">
        <w:rPr>
          <w:rFonts w:hint="eastAsia"/>
          <w:lang w:val="zh-CN"/>
        </w:rPr>
        <w:t xml:space="preserve"> </w:t>
      </w:r>
      <w:hyperlink w:anchor="_发表评论" w:history="1">
        <w:r w:rsidRPr="00D84814">
          <w:rPr>
            <w:rStyle w:val="ab"/>
            <w:rFonts w:hint="eastAsia"/>
            <w:color w:val="auto"/>
            <w:lang w:val="zh-CN"/>
          </w:rPr>
          <w:t>发表评论</w:t>
        </w:r>
      </w:hyperlink>
      <w:r w:rsidRPr="00D84814">
        <w:rPr>
          <w:lang w:val="zh-CN"/>
        </w:rPr>
        <w:t xml:space="preserve"> </w:t>
      </w:r>
      <w:hyperlink w:anchor="_回复评论" w:history="1">
        <w:r w:rsidRPr="00D84814">
          <w:rPr>
            <w:rStyle w:val="ab"/>
            <w:rFonts w:hint="eastAsia"/>
            <w:color w:val="auto"/>
            <w:lang w:val="zh-CN"/>
          </w:rPr>
          <w:t>回复评论</w:t>
        </w:r>
      </w:hyperlink>
      <w:r w:rsidRPr="00D84814">
        <w:rPr>
          <w:lang w:val="zh-CN"/>
        </w:rPr>
        <w:t xml:space="preserve"> </w:t>
      </w:r>
      <w:r w:rsidRPr="00D84814">
        <w:rPr>
          <w:lang w:val="zh-CN"/>
        </w:rPr>
        <w:t>和</w:t>
      </w:r>
      <w:r w:rsidRPr="00D84814">
        <w:rPr>
          <w:rFonts w:hint="eastAsia"/>
          <w:lang w:val="zh-CN"/>
        </w:rPr>
        <w:t xml:space="preserve"> </w:t>
      </w:r>
      <w:hyperlink w:anchor="_查看评论(TBD)" w:history="1">
        <w:r w:rsidRPr="00D84814">
          <w:rPr>
            <w:rStyle w:val="ab"/>
            <w:rFonts w:hint="eastAsia"/>
            <w:color w:val="auto"/>
            <w:lang w:val="zh-CN"/>
          </w:rPr>
          <w:t>查看评论</w:t>
        </w:r>
      </w:hyperlink>
    </w:p>
    <w:p w:rsidR="00E95E3D" w:rsidRPr="00D84814" w:rsidRDefault="00E95E3D" w:rsidP="003E0459">
      <w:pPr>
        <w:rPr>
          <w:lang w:val="zh-CN"/>
        </w:rPr>
      </w:pPr>
      <w:r w:rsidRPr="00D84814">
        <w:rPr>
          <w:lang w:val="zh-CN"/>
        </w:rPr>
        <w:t>评</w:t>
      </w:r>
      <w:r w:rsidR="005A68D7" w:rsidRPr="00D84814">
        <w:rPr>
          <w:lang w:val="zh-CN"/>
        </w:rPr>
        <w:t>价</w:t>
      </w:r>
      <w:r w:rsidRPr="00D84814">
        <w:rPr>
          <w:lang w:val="zh-CN"/>
        </w:rPr>
        <w:t>功能有以下规则</w:t>
      </w:r>
    </w:p>
    <w:p w:rsidR="00E95E3D" w:rsidRPr="00D84814" w:rsidRDefault="00E95E3D" w:rsidP="00E95E3D">
      <w:pPr>
        <w:numPr>
          <w:ilvl w:val="0"/>
          <w:numId w:val="6"/>
        </w:numPr>
        <w:rPr>
          <w:lang w:val="zh-CN"/>
        </w:rPr>
      </w:pPr>
      <w:r w:rsidRPr="00D84814">
        <w:rPr>
          <w:rFonts w:hint="eastAsia"/>
          <w:lang w:val="zh-CN"/>
        </w:rPr>
        <w:t>只有完成后的交易</w:t>
      </w:r>
      <w:r w:rsidRPr="00D84814">
        <w:rPr>
          <w:rFonts w:hint="eastAsia"/>
          <w:lang w:val="zh-CN"/>
        </w:rPr>
        <w:t xml:space="preserve"> </w:t>
      </w:r>
      <w:r w:rsidRPr="00D84814">
        <w:rPr>
          <w:rFonts w:hint="eastAsia"/>
          <w:lang w:val="zh-CN"/>
        </w:rPr>
        <w:t>预约和消费可以评</w:t>
      </w:r>
      <w:r w:rsidR="005A68D7" w:rsidRPr="00D84814">
        <w:rPr>
          <w:lang w:val="zh-CN"/>
        </w:rPr>
        <w:t>价</w:t>
      </w:r>
      <w:r w:rsidRPr="00D84814">
        <w:rPr>
          <w:rFonts w:hint="eastAsia"/>
          <w:lang w:val="zh-CN"/>
        </w:rPr>
        <w:t>。评</w:t>
      </w:r>
      <w:r w:rsidR="005A68D7" w:rsidRPr="00D84814">
        <w:rPr>
          <w:lang w:val="zh-CN"/>
        </w:rPr>
        <w:t>价</w:t>
      </w:r>
      <w:r w:rsidRPr="00D84814">
        <w:rPr>
          <w:rFonts w:hint="eastAsia"/>
          <w:lang w:val="zh-CN"/>
        </w:rPr>
        <w:t>的入口就在查看</w:t>
      </w:r>
      <w:r w:rsidRPr="00D84814">
        <w:rPr>
          <w:rFonts w:hint="eastAsia"/>
          <w:lang w:val="zh-CN"/>
        </w:rPr>
        <w:t xml:space="preserve"> </w:t>
      </w:r>
      <w:r w:rsidRPr="00D84814">
        <w:rPr>
          <w:rFonts w:hint="eastAsia"/>
          <w:lang w:val="zh-CN"/>
        </w:rPr>
        <w:t>交易、预约或消费的页面。</w:t>
      </w:r>
    </w:p>
    <w:p w:rsidR="00E95E3D" w:rsidRPr="00D84814" w:rsidRDefault="00E95E3D" w:rsidP="00E95E3D">
      <w:pPr>
        <w:numPr>
          <w:ilvl w:val="0"/>
          <w:numId w:val="6"/>
        </w:numPr>
        <w:rPr>
          <w:lang w:val="zh-CN"/>
        </w:rPr>
      </w:pPr>
      <w:r w:rsidRPr="00D84814">
        <w:rPr>
          <w:lang w:val="zh-CN"/>
        </w:rPr>
        <w:t>已经评价过的不能再次评价。</w:t>
      </w:r>
    </w:p>
    <w:p w:rsidR="00E95E3D" w:rsidRPr="00D84814" w:rsidRDefault="005A68D7" w:rsidP="005A68D7">
      <w:pPr>
        <w:numPr>
          <w:ilvl w:val="0"/>
          <w:numId w:val="6"/>
        </w:numPr>
        <w:rPr>
          <w:lang w:val="zh-CN"/>
        </w:rPr>
      </w:pPr>
      <w:r w:rsidRPr="00D84814">
        <w:rPr>
          <w:lang w:val="zh-CN"/>
        </w:rPr>
        <w:t>在交易、预约和消费的页面可以看当前的那一条评价。</w:t>
      </w:r>
    </w:p>
    <w:p w:rsidR="005A68D7" w:rsidRPr="00D84814" w:rsidRDefault="005A68D7" w:rsidP="005A68D7">
      <w:pPr>
        <w:numPr>
          <w:ilvl w:val="0"/>
          <w:numId w:val="6"/>
        </w:numPr>
        <w:rPr>
          <w:lang w:val="zh-CN"/>
        </w:rPr>
      </w:pPr>
      <w:r w:rsidRPr="00D84814">
        <w:rPr>
          <w:lang w:val="zh-CN"/>
        </w:rPr>
        <w:t>在商家或者个人详情页面可以看该商家</w:t>
      </w:r>
      <w:r w:rsidRPr="00D84814">
        <w:rPr>
          <w:lang w:val="zh-CN"/>
        </w:rPr>
        <w:t>/</w:t>
      </w:r>
      <w:r w:rsidRPr="00D84814">
        <w:rPr>
          <w:lang w:val="zh-CN"/>
        </w:rPr>
        <w:t>个人的所有评价</w:t>
      </w:r>
    </w:p>
    <w:p w:rsidR="00E95E3D" w:rsidRPr="00D84814" w:rsidRDefault="00D84814" w:rsidP="00D84814">
      <w:pPr>
        <w:pStyle w:val="3"/>
        <w:rPr>
          <w:rFonts w:hint="eastAsia"/>
          <w:color w:val="auto"/>
          <w:lang w:val="zh-CN"/>
        </w:rPr>
      </w:pPr>
      <w:r>
        <w:rPr>
          <w:lang w:val="zh-CN"/>
        </w:rPr>
        <w:t>后台管理添加代理</w:t>
      </w:r>
    </w:p>
    <w:p w:rsidR="00E95E3D" w:rsidRDefault="00D84814" w:rsidP="00D84814">
      <w:pPr>
        <w:numPr>
          <w:ilvl w:val="0"/>
          <w:numId w:val="7"/>
        </w:numPr>
        <w:rPr>
          <w:color w:val="FF0000"/>
          <w:lang w:val="zh-CN"/>
        </w:rPr>
      </w:pPr>
      <w:r>
        <w:rPr>
          <w:color w:val="FF0000"/>
          <w:lang w:val="zh-CN"/>
        </w:rPr>
        <w:t>用户类型添加</w:t>
      </w:r>
      <w:r>
        <w:rPr>
          <w:rFonts w:hint="eastAsia"/>
          <w:color w:val="FF0000"/>
          <w:lang w:val="zh-CN"/>
        </w:rPr>
        <w:t xml:space="preserve"> 3</w:t>
      </w:r>
      <w:r>
        <w:rPr>
          <w:color w:val="FF0000"/>
          <w:lang w:val="zh-CN"/>
        </w:rPr>
        <w:t xml:space="preserve"> </w:t>
      </w:r>
      <w:r>
        <w:rPr>
          <w:color w:val="FF0000"/>
          <w:lang w:val="zh-CN"/>
        </w:rPr>
        <w:t>一级代理</w:t>
      </w:r>
      <w:r>
        <w:rPr>
          <w:rFonts w:hint="eastAsia"/>
          <w:color w:val="FF0000"/>
          <w:lang w:val="zh-CN"/>
        </w:rPr>
        <w:t xml:space="preserve"> 4</w:t>
      </w:r>
      <w:r>
        <w:rPr>
          <w:color w:val="FF0000"/>
          <w:lang w:val="zh-CN"/>
        </w:rPr>
        <w:t xml:space="preserve"> </w:t>
      </w:r>
      <w:r>
        <w:rPr>
          <w:color w:val="FF0000"/>
          <w:lang w:val="zh-CN"/>
        </w:rPr>
        <w:t>二级代理</w:t>
      </w:r>
    </w:p>
    <w:p w:rsidR="00D84814" w:rsidRDefault="00D84814" w:rsidP="00D84814">
      <w:pPr>
        <w:numPr>
          <w:ilvl w:val="0"/>
          <w:numId w:val="7"/>
        </w:numPr>
        <w:rPr>
          <w:color w:val="FF0000"/>
          <w:lang w:val="zh-CN"/>
        </w:rPr>
      </w:pPr>
      <w:r>
        <w:rPr>
          <w:color w:val="FF0000"/>
          <w:lang w:val="zh-CN"/>
        </w:rPr>
        <w:t>用户信息添加</w:t>
      </w:r>
      <w:r>
        <w:rPr>
          <w:color w:val="FF0000"/>
          <w:lang w:val="zh-CN"/>
        </w:rPr>
        <w:t>ParentId</w:t>
      </w:r>
      <w:r>
        <w:rPr>
          <w:color w:val="FF0000"/>
          <w:lang w:val="zh-CN"/>
        </w:rPr>
        <w:t>，二级代理的</w:t>
      </w:r>
      <w:r>
        <w:rPr>
          <w:rFonts w:hint="eastAsia"/>
          <w:color w:val="FF0000"/>
          <w:lang w:val="zh-CN"/>
        </w:rPr>
        <w:t>ParentId</w:t>
      </w:r>
      <w:r>
        <w:rPr>
          <w:rFonts w:hint="eastAsia"/>
          <w:color w:val="FF0000"/>
          <w:lang w:val="zh-CN"/>
        </w:rPr>
        <w:t>是一级代理用户的</w:t>
      </w:r>
      <w:r>
        <w:rPr>
          <w:rFonts w:hint="eastAsia"/>
          <w:color w:val="FF0000"/>
          <w:lang w:val="zh-CN"/>
        </w:rPr>
        <w:t>Id</w:t>
      </w:r>
      <w:r>
        <w:rPr>
          <w:rFonts w:hint="eastAsia"/>
          <w:color w:val="FF0000"/>
          <w:lang w:val="zh-CN"/>
        </w:rPr>
        <w:t>，一级代理没有</w:t>
      </w:r>
      <w:r w:rsidR="003A49B3">
        <w:rPr>
          <w:rFonts w:hint="eastAsia"/>
          <w:color w:val="FF0000"/>
          <w:lang w:val="zh-CN"/>
        </w:rPr>
        <w:t>ParentId</w:t>
      </w:r>
    </w:p>
    <w:p w:rsidR="003A49B3" w:rsidRDefault="003A49B3" w:rsidP="00D84814">
      <w:pPr>
        <w:numPr>
          <w:ilvl w:val="0"/>
          <w:numId w:val="7"/>
        </w:numPr>
        <w:rPr>
          <w:color w:val="FF0000"/>
          <w:lang w:val="zh-CN"/>
        </w:rPr>
      </w:pPr>
      <w:r>
        <w:rPr>
          <w:color w:val="FF0000"/>
          <w:lang w:val="zh-CN"/>
        </w:rPr>
        <w:t>商户信息添加</w:t>
      </w:r>
      <w:r>
        <w:rPr>
          <w:color w:val="FF0000"/>
          <w:lang w:val="zh-CN"/>
        </w:rPr>
        <w:t>ParentId</w:t>
      </w:r>
      <w:r>
        <w:rPr>
          <w:color w:val="FF0000"/>
          <w:lang w:val="zh-CN"/>
        </w:rPr>
        <w:t>，是和该商户签约的代理的</w:t>
      </w:r>
      <w:r>
        <w:rPr>
          <w:color w:val="FF0000"/>
          <w:lang w:val="zh-CN"/>
        </w:rPr>
        <w:t>Id</w:t>
      </w:r>
      <w:r>
        <w:rPr>
          <w:color w:val="FF0000"/>
          <w:lang w:val="zh-CN"/>
        </w:rPr>
        <w:t>，如果是直接和</w:t>
      </w:r>
      <w:r>
        <w:rPr>
          <w:color w:val="FF0000"/>
          <w:lang w:val="zh-CN"/>
        </w:rPr>
        <w:t>U5</w:t>
      </w:r>
      <w:r>
        <w:rPr>
          <w:color w:val="FF0000"/>
          <w:lang w:val="zh-CN"/>
        </w:rPr>
        <w:t>签约，</w:t>
      </w:r>
      <w:r>
        <w:rPr>
          <w:color w:val="FF0000"/>
          <w:lang w:val="zh-CN"/>
        </w:rPr>
        <w:t>ParentId=0</w:t>
      </w:r>
    </w:p>
    <w:p w:rsidR="003A49B3" w:rsidRDefault="003A49B3" w:rsidP="00D84814">
      <w:pPr>
        <w:numPr>
          <w:ilvl w:val="0"/>
          <w:numId w:val="7"/>
        </w:numPr>
        <w:rPr>
          <w:color w:val="FF0000"/>
          <w:lang w:val="zh-CN"/>
        </w:rPr>
      </w:pPr>
      <w:r>
        <w:rPr>
          <w:color w:val="FF0000"/>
          <w:lang w:val="zh-CN"/>
        </w:rPr>
        <w:t>代理商可以查看自己的商户，可以录入商户</w:t>
      </w:r>
    </w:p>
    <w:p w:rsidR="003A49B3" w:rsidRDefault="003A49B3" w:rsidP="00D84814">
      <w:pPr>
        <w:numPr>
          <w:ilvl w:val="0"/>
          <w:numId w:val="7"/>
        </w:numPr>
        <w:rPr>
          <w:color w:val="FF0000"/>
          <w:lang w:val="zh-CN"/>
        </w:rPr>
      </w:pPr>
      <w:r>
        <w:rPr>
          <w:color w:val="FF0000"/>
          <w:lang w:val="zh-CN"/>
        </w:rPr>
        <w:lastRenderedPageBreak/>
        <w:t>U5</w:t>
      </w:r>
      <w:r>
        <w:rPr>
          <w:color w:val="FF0000"/>
          <w:lang w:val="zh-CN"/>
        </w:rPr>
        <w:t>客户或者管理员可以查看所有的用户</w:t>
      </w:r>
    </w:p>
    <w:p w:rsidR="00860E41" w:rsidRPr="00821A4E" w:rsidRDefault="00860E41" w:rsidP="00D84814">
      <w:pPr>
        <w:numPr>
          <w:ilvl w:val="0"/>
          <w:numId w:val="7"/>
        </w:numPr>
        <w:rPr>
          <w:rFonts w:hint="eastAsia"/>
          <w:color w:val="FF0000"/>
          <w:lang w:val="zh-CN"/>
        </w:rPr>
      </w:pPr>
      <w:r>
        <w:rPr>
          <w:color w:val="FF0000"/>
          <w:lang w:val="zh-CN"/>
        </w:rPr>
        <w:t>添加代理商维护页面。</w:t>
      </w:r>
      <w:bookmarkStart w:id="10" w:name="_GoBack"/>
      <w:bookmarkEnd w:id="10"/>
    </w:p>
    <w:p w:rsidR="002D528F" w:rsidRPr="00B229D0" w:rsidRDefault="00B92BA1">
      <w:pPr>
        <w:pStyle w:val="1"/>
      </w:pPr>
      <w:bookmarkStart w:id="11" w:name="_Toc443295261"/>
      <w:r w:rsidRPr="00B229D0">
        <w:rPr>
          <w:rFonts w:hint="eastAsia"/>
        </w:rPr>
        <w:t>数据结构</w:t>
      </w:r>
      <w:bookmarkEnd w:id="11"/>
    </w:p>
    <w:p w:rsidR="002D528F" w:rsidRPr="00B229D0" w:rsidRDefault="00B92BA1">
      <w:pPr>
        <w:pStyle w:val="2"/>
        <w:rPr>
          <w:color w:val="auto"/>
        </w:rPr>
      </w:pPr>
      <w:bookmarkStart w:id="12" w:name="_Toc443295262"/>
      <w:r w:rsidRPr="00B229D0">
        <w:rPr>
          <w:rFonts w:hint="eastAsia"/>
          <w:color w:val="auto"/>
        </w:rPr>
        <w:t>基础数据</w:t>
      </w:r>
      <w:bookmarkEnd w:id="12"/>
    </w:p>
    <w:p w:rsidR="002D528F" w:rsidRPr="00B229D0" w:rsidRDefault="00B92BA1">
      <w:pPr>
        <w:pStyle w:val="3"/>
        <w:rPr>
          <w:color w:val="auto"/>
        </w:rPr>
      </w:pPr>
      <w:bookmarkStart w:id="13" w:name="_Toc443295263"/>
      <w:r w:rsidRPr="00B229D0">
        <w:rPr>
          <w:rFonts w:hint="eastAsia"/>
          <w:color w:val="auto"/>
        </w:rPr>
        <w:t>常量</w:t>
      </w:r>
      <w:bookmarkEnd w:id="13"/>
    </w:p>
    <w:p w:rsidR="002D528F" w:rsidRPr="00B229D0" w:rsidRDefault="00B92BA1">
      <w:r w:rsidRPr="00B229D0">
        <w:rPr>
          <w:rFonts w:hint="eastAsia"/>
        </w:rPr>
        <w:t>敏感字符（</w:t>
      </w:r>
      <w:r w:rsidRPr="00B229D0">
        <w:rPr>
          <w:rFonts w:hint="eastAsia"/>
        </w:rPr>
        <w:t>C_IllegalCharacter</w:t>
      </w:r>
      <w:r w:rsidRPr="00B229D0">
        <w:rPr>
          <w:rFonts w:hint="eastAsia"/>
        </w:rPr>
        <w:t>）：</w:t>
      </w:r>
      <w:r w:rsidRPr="00B229D0">
        <w:rPr>
          <w:rFonts w:hint="eastAsia"/>
        </w:rPr>
        <w:t>0001</w:t>
      </w:r>
    </w:p>
    <w:p w:rsidR="002D528F" w:rsidRPr="00B229D0" w:rsidRDefault="00B92BA1">
      <w:r w:rsidRPr="00B229D0">
        <w:rPr>
          <w:rFonts w:hint="eastAsia"/>
        </w:rPr>
        <w:t>排行榜（</w:t>
      </w:r>
      <w:r w:rsidRPr="00B229D0">
        <w:rPr>
          <w:rFonts w:hint="eastAsia"/>
        </w:rPr>
        <w:t>C_Topten</w:t>
      </w:r>
      <w:r w:rsidRPr="00B229D0">
        <w:rPr>
          <w:rFonts w:hint="eastAsia"/>
        </w:rPr>
        <w:t>）：</w:t>
      </w:r>
      <w:r w:rsidRPr="00B229D0">
        <w:rPr>
          <w:rFonts w:hint="eastAsia"/>
        </w:rPr>
        <w:t>0002</w:t>
      </w:r>
    </w:p>
    <w:p w:rsidR="002D528F" w:rsidRPr="00B229D0" w:rsidRDefault="00B92BA1">
      <w:r w:rsidRPr="00B229D0">
        <w:rPr>
          <w:rFonts w:hint="eastAsia"/>
        </w:rPr>
        <w:t>用户信息</w:t>
      </w:r>
    </w:p>
    <w:p w:rsidR="002D528F" w:rsidRPr="00B229D0" w:rsidRDefault="00B92BA1">
      <w:pPr>
        <w:pStyle w:val="3"/>
        <w:rPr>
          <w:color w:val="auto"/>
        </w:rPr>
      </w:pPr>
      <w:bookmarkStart w:id="14" w:name="_Toc443295264"/>
      <w:r w:rsidRPr="00B229D0">
        <w:rPr>
          <w:rFonts w:hint="eastAsia"/>
          <w:color w:val="auto"/>
        </w:rPr>
        <w:t>前缀说明</w:t>
      </w:r>
      <w:bookmarkEnd w:id="14"/>
    </w:p>
    <w:p w:rsidR="002D528F" w:rsidRPr="00B229D0" w:rsidRDefault="00B92BA1">
      <w:r w:rsidRPr="00B229D0">
        <w:rPr>
          <w:rFonts w:hint="eastAsia"/>
        </w:rPr>
        <w:t>综合信息：综合信息命名以</w:t>
      </w:r>
      <w:r w:rsidRPr="00B229D0">
        <w:rPr>
          <w:rFonts w:hint="eastAsia"/>
        </w:rPr>
        <w:t>Gnr</w:t>
      </w:r>
      <w:r w:rsidRPr="00B229D0">
        <w:rPr>
          <w:rFonts w:hint="eastAsia"/>
        </w:rPr>
        <w:t>（</w:t>
      </w:r>
      <w:r w:rsidRPr="00B229D0">
        <w:rPr>
          <w:rFonts w:hint="eastAsia"/>
        </w:rPr>
        <w:t>General</w:t>
      </w:r>
      <w:r w:rsidRPr="00B229D0">
        <w:rPr>
          <w:rFonts w:hint="eastAsia"/>
        </w:rPr>
        <w:t>）开头，通常情况</w:t>
      </w:r>
      <w:proofErr w:type="gramStart"/>
      <w:r w:rsidRPr="00B229D0">
        <w:rPr>
          <w:rFonts w:hint="eastAsia"/>
        </w:rPr>
        <w:t>下综合</w:t>
      </w:r>
      <w:proofErr w:type="gramEnd"/>
      <w:r w:rsidRPr="00B229D0">
        <w:rPr>
          <w:rFonts w:hint="eastAsia"/>
        </w:rPr>
        <w:t>信息会保存到键值（</w:t>
      </w:r>
      <w:r w:rsidRPr="00B229D0">
        <w:rPr>
          <w:rFonts w:hint="eastAsia"/>
        </w:rPr>
        <w:t>K-V</w:t>
      </w:r>
      <w:r w:rsidRPr="00B229D0">
        <w:rPr>
          <w:rFonts w:hint="eastAsia"/>
        </w:rPr>
        <w:t>）数据库中。</w:t>
      </w:r>
    </w:p>
    <w:p w:rsidR="002D528F" w:rsidRPr="00B229D0" w:rsidRDefault="00B92BA1">
      <w:pPr>
        <w:pStyle w:val="3"/>
        <w:rPr>
          <w:color w:val="auto"/>
        </w:rPr>
      </w:pPr>
      <w:bookmarkStart w:id="15" w:name="_Toc443295265"/>
      <w:r w:rsidRPr="00B229D0">
        <w:rPr>
          <w:rFonts w:hint="eastAsia"/>
          <w:color w:val="auto"/>
        </w:rPr>
        <w:t>后缀说明：</w:t>
      </w:r>
      <w:bookmarkEnd w:id="15"/>
    </w:p>
    <w:p w:rsidR="002D528F" w:rsidRPr="00B229D0" w:rsidRDefault="00B92BA1">
      <w:r w:rsidRPr="00B229D0">
        <w:rPr>
          <w:rFonts w:hint="eastAsia"/>
        </w:rPr>
        <w:t>U</w:t>
      </w:r>
      <w:proofErr w:type="gramStart"/>
      <w:r w:rsidRPr="00B229D0">
        <w:rPr>
          <w:rFonts w:hint="eastAsia"/>
        </w:rPr>
        <w:t>豆分可提现</w:t>
      </w:r>
      <w:proofErr w:type="gramEnd"/>
      <w:r w:rsidRPr="00B229D0">
        <w:rPr>
          <w:rFonts w:hint="eastAsia"/>
        </w:rPr>
        <w:t>和不可提现</w:t>
      </w:r>
      <w:r w:rsidRPr="00B229D0">
        <w:rPr>
          <w:rFonts w:hint="eastAsia"/>
        </w:rPr>
        <w:t>2</w:t>
      </w:r>
      <w:r w:rsidRPr="00B229D0">
        <w:rPr>
          <w:rFonts w:hint="eastAsia"/>
        </w:rPr>
        <w:t>种：可提现的相关的数量或者总额等用</w:t>
      </w:r>
      <w:r w:rsidRPr="00B229D0">
        <w:rPr>
          <w:rFonts w:hint="eastAsia"/>
        </w:rPr>
        <w:t>1</w:t>
      </w:r>
      <w:r w:rsidRPr="00B229D0">
        <w:rPr>
          <w:rFonts w:hint="eastAsia"/>
        </w:rPr>
        <w:t>结尾，例如</w:t>
      </w:r>
      <w:r w:rsidRPr="00B229D0">
        <w:rPr>
          <w:rFonts w:hint="eastAsia"/>
        </w:rPr>
        <w:t>Balance1, Amount1</w:t>
      </w:r>
      <w:r w:rsidRPr="00B229D0">
        <w:rPr>
          <w:rFonts w:hint="eastAsia"/>
        </w:rPr>
        <w:t>；不可提现用</w:t>
      </w:r>
      <w:r w:rsidRPr="00B229D0">
        <w:rPr>
          <w:rFonts w:hint="eastAsia"/>
        </w:rPr>
        <w:t>2</w:t>
      </w:r>
      <w:r w:rsidRPr="00B229D0">
        <w:rPr>
          <w:rFonts w:hint="eastAsia"/>
        </w:rPr>
        <w:t>结尾，比如</w:t>
      </w:r>
      <w:r w:rsidRPr="00B229D0">
        <w:rPr>
          <w:rFonts w:hint="eastAsia"/>
        </w:rPr>
        <w:t>Balance2,Amount2</w:t>
      </w:r>
      <w:r w:rsidRPr="00B229D0">
        <w:rPr>
          <w:rFonts w:hint="eastAsia"/>
        </w:rPr>
        <w:t>；如果没有后缀则</w:t>
      </w:r>
      <w:proofErr w:type="gramStart"/>
      <w:r w:rsidRPr="00B229D0">
        <w:rPr>
          <w:rFonts w:hint="eastAsia"/>
        </w:rPr>
        <w:t>表示总</w:t>
      </w:r>
      <w:proofErr w:type="gramEnd"/>
      <w:r w:rsidRPr="00B229D0">
        <w:rPr>
          <w:rFonts w:hint="eastAsia"/>
        </w:rPr>
        <w:t>的数量例如</w:t>
      </w:r>
      <w:r w:rsidRPr="00B229D0">
        <w:rPr>
          <w:rFonts w:hint="eastAsia"/>
        </w:rPr>
        <w:t>Balance=Balance1+Balance2, Amount=Amount1+Amount2</w:t>
      </w:r>
      <w:r w:rsidRPr="00B229D0">
        <w:rPr>
          <w:rFonts w:hint="eastAsia"/>
        </w:rPr>
        <w:t>。</w:t>
      </w:r>
    </w:p>
    <w:p w:rsidR="002D528F" w:rsidRPr="00B229D0" w:rsidRDefault="00B92BA1">
      <w:pPr>
        <w:pStyle w:val="3"/>
        <w:rPr>
          <w:color w:val="auto"/>
        </w:rPr>
      </w:pPr>
      <w:bookmarkStart w:id="16" w:name="_Toc443295266"/>
      <w:r w:rsidRPr="00B229D0">
        <w:rPr>
          <w:rFonts w:hint="eastAsia"/>
          <w:color w:val="auto"/>
        </w:rPr>
        <w:t>编码说明</w:t>
      </w:r>
      <w:bookmarkEnd w:id="16"/>
    </w:p>
    <w:p w:rsidR="002D528F" w:rsidRPr="00B229D0" w:rsidRDefault="00B92BA1">
      <w:r w:rsidRPr="00B229D0">
        <w:rPr>
          <w:rFonts w:hint="eastAsia"/>
        </w:rPr>
        <w:t xml:space="preserve">1. </w:t>
      </w:r>
      <w:r w:rsidRPr="00B229D0">
        <w:rPr>
          <w:rFonts w:hint="eastAsia"/>
        </w:rPr>
        <w:t>行政区划：使用</w:t>
      </w:r>
      <w:r w:rsidRPr="00B229D0">
        <w:rPr>
          <w:rFonts w:hint="eastAsia"/>
        </w:rPr>
        <w:t>6</w:t>
      </w:r>
      <w:r w:rsidRPr="00B229D0">
        <w:rPr>
          <w:rFonts w:hint="eastAsia"/>
        </w:rPr>
        <w:t>位数字</w:t>
      </w:r>
    </w:p>
    <w:p w:rsidR="002D528F" w:rsidRPr="00B229D0" w:rsidRDefault="00B92BA1">
      <w:r w:rsidRPr="00B229D0">
        <w:rPr>
          <w:rFonts w:hint="eastAsia"/>
        </w:rPr>
        <w:t xml:space="preserve">2. </w:t>
      </w:r>
      <w:r w:rsidRPr="00B229D0">
        <w:rPr>
          <w:rFonts w:hint="eastAsia"/>
        </w:rPr>
        <w:t>商户编码：</w:t>
      </w:r>
      <w:r w:rsidRPr="00B229D0">
        <w:rPr>
          <w:rFonts w:hint="eastAsia"/>
        </w:rPr>
        <w:t xml:space="preserve"> 10</w:t>
      </w:r>
      <w:r w:rsidRPr="00B229D0">
        <w:rPr>
          <w:rFonts w:hint="eastAsia"/>
        </w:rPr>
        <w:t>位数字</w:t>
      </w:r>
      <w:r w:rsidRPr="00B229D0">
        <w:rPr>
          <w:rFonts w:hint="eastAsia"/>
        </w:rPr>
        <w:t>=</w:t>
      </w:r>
      <w:r w:rsidRPr="00B229D0">
        <w:rPr>
          <w:rFonts w:hint="eastAsia"/>
        </w:rPr>
        <w:t>行政区划</w:t>
      </w:r>
      <w:r w:rsidRPr="00B229D0">
        <w:rPr>
          <w:rFonts w:hint="eastAsia"/>
        </w:rPr>
        <w:t>+4</w:t>
      </w:r>
      <w:r w:rsidRPr="00B229D0">
        <w:rPr>
          <w:rFonts w:hint="eastAsia"/>
        </w:rPr>
        <w:t>位数字序列号</w:t>
      </w:r>
    </w:p>
    <w:p w:rsidR="002D528F" w:rsidRPr="00B229D0" w:rsidRDefault="00B92BA1">
      <w:r w:rsidRPr="00B229D0">
        <w:rPr>
          <w:rFonts w:hint="eastAsia"/>
        </w:rPr>
        <w:t xml:space="preserve">3. </w:t>
      </w:r>
      <w:r w:rsidRPr="00B229D0">
        <w:rPr>
          <w:rFonts w:hint="eastAsia"/>
        </w:rPr>
        <w:t>折扣卷编码：</w:t>
      </w:r>
      <w:r w:rsidRPr="00B229D0">
        <w:rPr>
          <w:rFonts w:hint="eastAsia"/>
        </w:rPr>
        <w:t>14</w:t>
      </w:r>
      <w:r w:rsidRPr="00B229D0">
        <w:rPr>
          <w:rFonts w:hint="eastAsia"/>
        </w:rPr>
        <w:t>位数字</w:t>
      </w:r>
      <w:r w:rsidRPr="00B229D0">
        <w:rPr>
          <w:rFonts w:hint="eastAsia"/>
        </w:rPr>
        <w:t>=10</w:t>
      </w:r>
      <w:r w:rsidRPr="00B229D0">
        <w:rPr>
          <w:rFonts w:hint="eastAsia"/>
        </w:rPr>
        <w:t>位商户编码</w:t>
      </w:r>
      <w:r w:rsidRPr="00B229D0">
        <w:rPr>
          <w:rFonts w:hint="eastAsia"/>
        </w:rPr>
        <w:t>+4</w:t>
      </w:r>
      <w:r w:rsidRPr="00B229D0">
        <w:rPr>
          <w:rFonts w:hint="eastAsia"/>
        </w:rPr>
        <w:t>位顺序号</w:t>
      </w:r>
    </w:p>
    <w:p w:rsidR="002D528F" w:rsidRPr="00B229D0" w:rsidRDefault="00B92BA1">
      <w:pPr>
        <w:pStyle w:val="3"/>
        <w:rPr>
          <w:color w:val="auto"/>
        </w:rPr>
      </w:pPr>
      <w:bookmarkStart w:id="17" w:name="_Toc443295267"/>
      <w:r w:rsidRPr="00B229D0">
        <w:rPr>
          <w:rFonts w:hint="eastAsia"/>
          <w:color w:val="auto"/>
        </w:rPr>
        <w:t>行政区划</w:t>
      </w:r>
      <w:bookmarkEnd w:id="17"/>
    </w:p>
    <w:tbl>
      <w:tblPr>
        <w:tblStyle w:val="-11"/>
        <w:tblW w:w="8286" w:type="dxa"/>
        <w:tblLayout w:type="fixed"/>
        <w:tblLook w:val="04A0" w:firstRow="1" w:lastRow="0" w:firstColumn="1" w:lastColumn="0" w:noHBand="0" w:noVBand="1"/>
      </w:tblPr>
      <w:tblGrid>
        <w:gridCol w:w="1519"/>
        <w:gridCol w:w="1635"/>
        <w:gridCol w:w="1795"/>
        <w:gridCol w:w="3337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6" w:type="dxa"/>
            <w:gridSpan w:val="4"/>
            <w:tcBorders>
              <w:bottom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行政区划（</w:t>
            </w:r>
            <w:r w:rsidRPr="00B229D0">
              <w:rPr>
                <w:rFonts w:hint="eastAsia"/>
                <w:color w:val="auto"/>
              </w:rPr>
              <w:t>City)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21"/>
                <w:szCs w:val="21"/>
              </w:rPr>
            </w:pPr>
            <w:r w:rsidRPr="00B229D0">
              <w:rPr>
                <w:rFonts w:hint="eastAsia"/>
                <w:sz w:val="21"/>
                <w:szCs w:val="21"/>
              </w:rPr>
              <w:t>区划代码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1"/>
                <w:szCs w:val="21"/>
              </w:rPr>
            </w:pPr>
            <w:r w:rsidRPr="00B229D0">
              <w:rPr>
                <w:rFonts w:hint="eastAsia"/>
                <w:b/>
                <w:bCs/>
                <w:sz w:val="21"/>
                <w:szCs w:val="21"/>
              </w:rPr>
              <w:t>Code</w:t>
            </w: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29D0">
              <w:rPr>
                <w:rFonts w:hint="eastAsia"/>
                <w:sz w:val="21"/>
                <w:szCs w:val="21"/>
              </w:rPr>
              <w:t>6</w:t>
            </w:r>
            <w:r w:rsidRPr="00B229D0">
              <w:rPr>
                <w:rFonts w:hint="eastAsia"/>
                <w:sz w:val="21"/>
                <w:szCs w:val="21"/>
              </w:rPr>
              <w:t>位数字</w:t>
            </w:r>
          </w:p>
        </w:tc>
        <w:tc>
          <w:tcPr>
            <w:tcW w:w="3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29D0">
              <w:rPr>
                <w:rFonts w:hint="eastAsia"/>
                <w:sz w:val="21"/>
                <w:szCs w:val="21"/>
              </w:rPr>
              <w:t>前</w:t>
            </w:r>
            <w:r w:rsidRPr="00B229D0">
              <w:rPr>
                <w:rFonts w:hint="eastAsia"/>
                <w:sz w:val="21"/>
                <w:szCs w:val="21"/>
              </w:rPr>
              <w:t>2</w:t>
            </w:r>
            <w:r w:rsidRPr="00B229D0">
              <w:rPr>
                <w:rFonts w:hint="eastAsia"/>
                <w:sz w:val="21"/>
                <w:szCs w:val="21"/>
              </w:rPr>
              <w:t>位是省或者直辖市代码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21"/>
                <w:szCs w:val="21"/>
              </w:rPr>
            </w:pPr>
            <w:r w:rsidRPr="00B229D0">
              <w:rPr>
                <w:rFonts w:hint="eastAsia"/>
                <w:sz w:val="21"/>
                <w:szCs w:val="21"/>
              </w:rPr>
              <w:t>名称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  <w:szCs w:val="21"/>
              </w:rPr>
            </w:pPr>
            <w:r w:rsidRPr="00B229D0">
              <w:rPr>
                <w:rFonts w:hint="eastAsia"/>
                <w:b/>
                <w:bCs/>
                <w:sz w:val="21"/>
                <w:szCs w:val="21"/>
              </w:rPr>
              <w:t>Name</w:t>
            </w: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29D0">
              <w:rPr>
                <w:rFonts w:hint="eastAsia"/>
                <w:sz w:val="21"/>
                <w:szCs w:val="21"/>
              </w:rPr>
              <w:t>汉字，最多</w:t>
            </w:r>
            <w:r w:rsidRPr="00B229D0">
              <w:rPr>
                <w:rFonts w:hint="eastAsia"/>
                <w:sz w:val="21"/>
                <w:szCs w:val="21"/>
              </w:rPr>
              <w:t>50</w:t>
            </w:r>
            <w:r w:rsidRPr="00B229D0">
              <w:rPr>
                <w:rFonts w:hint="eastAsia"/>
                <w:sz w:val="21"/>
                <w:szCs w:val="21"/>
              </w:rPr>
              <w:t>个</w:t>
            </w:r>
          </w:p>
        </w:tc>
        <w:tc>
          <w:tcPr>
            <w:tcW w:w="3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21"/>
                <w:szCs w:val="21"/>
              </w:rPr>
            </w:pPr>
            <w:r w:rsidRPr="00B229D0">
              <w:rPr>
                <w:rFonts w:hint="eastAsia"/>
                <w:sz w:val="21"/>
                <w:szCs w:val="21"/>
              </w:rPr>
              <w:t>是否直辖市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1"/>
                <w:szCs w:val="21"/>
              </w:rPr>
            </w:pPr>
            <w:r w:rsidRPr="00B229D0">
              <w:rPr>
                <w:rFonts w:hint="eastAsia"/>
                <w:b/>
                <w:bCs/>
                <w:sz w:val="21"/>
                <w:szCs w:val="21"/>
              </w:rPr>
              <w:t>IsCentralCity</w:t>
            </w: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29D0">
              <w:rPr>
                <w:rFonts w:hint="eastAsia"/>
                <w:sz w:val="21"/>
                <w:szCs w:val="21"/>
              </w:rPr>
              <w:t>1</w:t>
            </w:r>
            <w:r w:rsidRPr="00B229D0">
              <w:rPr>
                <w:rFonts w:hint="eastAsia"/>
                <w:sz w:val="21"/>
                <w:szCs w:val="21"/>
              </w:rPr>
              <w:t>位数字</w:t>
            </w:r>
          </w:p>
        </w:tc>
        <w:tc>
          <w:tcPr>
            <w:tcW w:w="3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29D0">
              <w:rPr>
                <w:rFonts w:hint="eastAsia"/>
                <w:sz w:val="21"/>
                <w:szCs w:val="21"/>
              </w:rPr>
              <w:t xml:space="preserve">1 </w:t>
            </w:r>
            <w:r w:rsidRPr="00B229D0">
              <w:rPr>
                <w:rFonts w:hint="eastAsia"/>
                <w:sz w:val="21"/>
                <w:szCs w:val="21"/>
              </w:rPr>
              <w:t>是</w:t>
            </w:r>
            <w:r w:rsidRPr="00B229D0">
              <w:rPr>
                <w:rFonts w:hint="eastAsia"/>
                <w:sz w:val="21"/>
                <w:szCs w:val="21"/>
              </w:rPr>
              <w:t>0</w:t>
            </w:r>
            <w:r w:rsidRPr="00B229D0">
              <w:rPr>
                <w:rFonts w:hint="eastAsia"/>
                <w:sz w:val="21"/>
                <w:szCs w:val="21"/>
              </w:rPr>
              <w:t>否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</w:rPr>
            </w:pPr>
            <w:r w:rsidRPr="00B229D0">
              <w:rPr>
                <w:rFonts w:hint="eastAsia"/>
              </w:rPr>
              <w:t>百度</w:t>
            </w:r>
            <w:r w:rsidRPr="00B229D0">
              <w:rPr>
                <w:rFonts w:hint="eastAsia"/>
              </w:rPr>
              <w:t>code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B229D0">
              <w:rPr>
                <w:rFonts w:hint="eastAsia"/>
                <w:b/>
                <w:bCs/>
              </w:rPr>
              <w:t>BDCode</w:t>
            </w: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29D0">
              <w:rPr>
                <w:rFonts w:hint="eastAsia"/>
              </w:rPr>
              <w:t>10</w:t>
            </w:r>
            <w:r w:rsidRPr="00B229D0">
              <w:rPr>
                <w:rFonts w:hint="eastAsia"/>
              </w:rPr>
              <w:t>位数字</w:t>
            </w:r>
          </w:p>
        </w:tc>
        <w:tc>
          <w:tcPr>
            <w:tcW w:w="3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</w:rPr>
            </w:pPr>
            <w:r w:rsidRPr="00B229D0">
              <w:rPr>
                <w:rFonts w:hint="eastAsia"/>
              </w:rPr>
              <w:lastRenderedPageBreak/>
              <w:t>拼音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B229D0">
              <w:rPr>
                <w:rFonts w:hint="eastAsia"/>
                <w:b/>
                <w:bCs/>
              </w:rPr>
              <w:t>Spell</w:t>
            </w: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29D0">
              <w:rPr>
                <w:rFonts w:hint="eastAsia"/>
              </w:rPr>
              <w:t>200</w:t>
            </w:r>
            <w:r w:rsidRPr="00B229D0">
              <w:rPr>
                <w:rFonts w:hint="eastAsia"/>
              </w:rPr>
              <w:t>个字符</w:t>
            </w:r>
          </w:p>
        </w:tc>
        <w:tc>
          <w:tcPr>
            <w:tcW w:w="3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18" w:name="_Toc443295268"/>
      <w:r w:rsidRPr="00B229D0">
        <w:rPr>
          <w:rFonts w:hint="eastAsia"/>
          <w:color w:val="auto"/>
        </w:rPr>
        <w:t>标签分类</w:t>
      </w:r>
      <w:bookmarkEnd w:id="18"/>
    </w:p>
    <w:tbl>
      <w:tblPr>
        <w:tblStyle w:val="-11"/>
        <w:tblW w:w="8286" w:type="dxa"/>
        <w:tblLayout w:type="fixed"/>
        <w:tblLook w:val="04A0" w:firstRow="1" w:lastRow="0" w:firstColumn="1" w:lastColumn="0" w:noHBand="0" w:noVBand="1"/>
      </w:tblPr>
      <w:tblGrid>
        <w:gridCol w:w="1708"/>
        <w:gridCol w:w="1069"/>
        <w:gridCol w:w="1899"/>
        <w:gridCol w:w="3610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6" w:type="dxa"/>
            <w:gridSpan w:val="4"/>
            <w:tcBorders>
              <w:bottom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标签分类</w:t>
            </w:r>
            <w:r w:rsidRPr="00B229D0">
              <w:rPr>
                <w:rFonts w:hint="eastAsia"/>
                <w:color w:val="auto"/>
              </w:rPr>
              <w:t>(LabelCategory)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</w:rPr>
            </w:pPr>
            <w:r w:rsidRPr="00B229D0">
              <w:rPr>
                <w:rFonts w:hint="eastAsia"/>
              </w:rPr>
              <w:t>分类代码</w:t>
            </w:r>
          </w:p>
        </w:tc>
        <w:tc>
          <w:tcPr>
            <w:tcW w:w="1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B229D0">
              <w:rPr>
                <w:rFonts w:hint="eastAsia"/>
                <w:b/>
                <w:bCs/>
              </w:rPr>
              <w:t>Code</w:t>
            </w:r>
          </w:p>
        </w:tc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29D0">
              <w:rPr>
                <w:rFonts w:hint="eastAsia"/>
              </w:rPr>
              <w:t>6</w:t>
            </w:r>
            <w:r w:rsidRPr="00B229D0">
              <w:rPr>
                <w:rFonts w:hint="eastAsia"/>
              </w:rPr>
              <w:t>位数字</w:t>
            </w:r>
          </w:p>
        </w:tc>
        <w:tc>
          <w:tcPr>
            <w:tcW w:w="3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29D0">
              <w:rPr>
                <w:rFonts w:hint="eastAsia"/>
              </w:rPr>
              <w:t>每</w:t>
            </w:r>
            <w:r w:rsidRPr="00B229D0">
              <w:rPr>
                <w:rFonts w:hint="eastAsia"/>
              </w:rPr>
              <w:t>2</w:t>
            </w:r>
            <w:r w:rsidRPr="00B229D0">
              <w:rPr>
                <w:rFonts w:hint="eastAsia"/>
              </w:rPr>
              <w:t>位一级，最多</w:t>
            </w:r>
            <w:r w:rsidRPr="00B229D0">
              <w:rPr>
                <w:rFonts w:hint="eastAsia"/>
              </w:rPr>
              <w:t>3</w:t>
            </w:r>
            <w:r w:rsidRPr="00B229D0">
              <w:rPr>
                <w:rFonts w:hint="eastAsia"/>
              </w:rPr>
              <w:t>级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</w:rPr>
            </w:pPr>
            <w:r w:rsidRPr="00B229D0">
              <w:rPr>
                <w:rFonts w:hint="eastAsia"/>
              </w:rPr>
              <w:t>分类名称</w:t>
            </w:r>
          </w:p>
        </w:tc>
        <w:tc>
          <w:tcPr>
            <w:tcW w:w="1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B229D0">
              <w:rPr>
                <w:rFonts w:hint="eastAsia"/>
                <w:b/>
                <w:bCs/>
              </w:rPr>
              <w:t>Name</w:t>
            </w:r>
          </w:p>
        </w:tc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29D0">
              <w:rPr>
                <w:rFonts w:hint="eastAsia"/>
              </w:rPr>
              <w:t>汉字，最多</w:t>
            </w:r>
            <w:r w:rsidRPr="00B229D0">
              <w:rPr>
                <w:rFonts w:hint="eastAsia"/>
              </w:rPr>
              <w:t>50</w:t>
            </w:r>
            <w:r w:rsidRPr="00B229D0">
              <w:rPr>
                <w:rFonts w:hint="eastAsia"/>
              </w:rPr>
              <w:t>个</w:t>
            </w:r>
          </w:p>
        </w:tc>
        <w:tc>
          <w:tcPr>
            <w:tcW w:w="3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rPr>
                <w:b w:val="0"/>
                <w:bCs w:val="0"/>
              </w:rPr>
            </w:pPr>
          </w:p>
        </w:tc>
        <w:tc>
          <w:tcPr>
            <w:tcW w:w="1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rPr>
                <w:b w:val="0"/>
                <w:bCs w:val="0"/>
              </w:rPr>
            </w:pPr>
          </w:p>
        </w:tc>
        <w:tc>
          <w:tcPr>
            <w:tcW w:w="1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19" w:name="_Toc443295269"/>
      <w:r w:rsidRPr="00B229D0">
        <w:rPr>
          <w:rFonts w:hint="eastAsia"/>
          <w:color w:val="auto"/>
        </w:rPr>
        <w:t>行业分类</w:t>
      </w:r>
      <w:bookmarkEnd w:id="19"/>
    </w:p>
    <w:tbl>
      <w:tblPr>
        <w:tblStyle w:val="-11"/>
        <w:tblW w:w="8286" w:type="dxa"/>
        <w:tblLayout w:type="fixed"/>
        <w:tblLook w:val="04A0" w:firstRow="1" w:lastRow="0" w:firstColumn="1" w:lastColumn="0" w:noHBand="0" w:noVBand="1"/>
      </w:tblPr>
      <w:tblGrid>
        <w:gridCol w:w="1708"/>
        <w:gridCol w:w="1069"/>
        <w:gridCol w:w="1899"/>
        <w:gridCol w:w="3610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6" w:type="dxa"/>
            <w:gridSpan w:val="4"/>
            <w:tcBorders>
              <w:bottom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商户分类</w:t>
            </w:r>
            <w:r w:rsidRPr="00B229D0">
              <w:rPr>
                <w:rFonts w:hint="eastAsia"/>
                <w:color w:val="auto"/>
              </w:rPr>
              <w:t>(Industry)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</w:rPr>
            </w:pPr>
            <w:r w:rsidRPr="00B229D0">
              <w:rPr>
                <w:rFonts w:hint="eastAsia"/>
              </w:rPr>
              <w:t>分类代码</w:t>
            </w:r>
          </w:p>
        </w:tc>
        <w:tc>
          <w:tcPr>
            <w:tcW w:w="1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B229D0">
              <w:rPr>
                <w:rFonts w:hint="eastAsia"/>
                <w:b/>
                <w:bCs/>
              </w:rPr>
              <w:t>Code</w:t>
            </w:r>
          </w:p>
        </w:tc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29D0">
              <w:rPr>
                <w:rFonts w:hint="eastAsia"/>
              </w:rPr>
              <w:t>6</w:t>
            </w:r>
            <w:r w:rsidRPr="00B229D0">
              <w:rPr>
                <w:rFonts w:hint="eastAsia"/>
              </w:rPr>
              <w:t>位数字</w:t>
            </w:r>
          </w:p>
        </w:tc>
        <w:tc>
          <w:tcPr>
            <w:tcW w:w="3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29D0">
              <w:rPr>
                <w:rFonts w:hint="eastAsia"/>
              </w:rPr>
              <w:t>每</w:t>
            </w:r>
            <w:r w:rsidRPr="00B229D0">
              <w:rPr>
                <w:rFonts w:hint="eastAsia"/>
              </w:rPr>
              <w:t>2</w:t>
            </w:r>
            <w:r w:rsidRPr="00B229D0">
              <w:rPr>
                <w:rFonts w:hint="eastAsia"/>
              </w:rPr>
              <w:t>位一级，最多</w:t>
            </w:r>
            <w:r w:rsidRPr="00B229D0">
              <w:rPr>
                <w:rFonts w:hint="eastAsia"/>
              </w:rPr>
              <w:t>3</w:t>
            </w:r>
            <w:r w:rsidRPr="00B229D0">
              <w:rPr>
                <w:rFonts w:hint="eastAsia"/>
              </w:rPr>
              <w:t>级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</w:rPr>
            </w:pPr>
            <w:r w:rsidRPr="00B229D0">
              <w:rPr>
                <w:rFonts w:hint="eastAsia"/>
              </w:rPr>
              <w:t>分类名称</w:t>
            </w:r>
          </w:p>
        </w:tc>
        <w:tc>
          <w:tcPr>
            <w:tcW w:w="1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B229D0">
              <w:rPr>
                <w:rFonts w:hint="eastAsia"/>
                <w:b/>
                <w:bCs/>
              </w:rPr>
              <w:t>Name</w:t>
            </w:r>
          </w:p>
        </w:tc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29D0">
              <w:rPr>
                <w:rFonts w:hint="eastAsia"/>
              </w:rPr>
              <w:t>汉字，最多</w:t>
            </w:r>
            <w:r w:rsidRPr="00B229D0">
              <w:rPr>
                <w:rFonts w:hint="eastAsia"/>
              </w:rPr>
              <w:t>50</w:t>
            </w:r>
            <w:r w:rsidRPr="00B229D0">
              <w:rPr>
                <w:rFonts w:hint="eastAsia"/>
              </w:rPr>
              <w:t>个</w:t>
            </w:r>
          </w:p>
        </w:tc>
        <w:tc>
          <w:tcPr>
            <w:tcW w:w="3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rPr>
                <w:b w:val="0"/>
                <w:bCs w:val="0"/>
              </w:rPr>
            </w:pPr>
          </w:p>
        </w:tc>
        <w:tc>
          <w:tcPr>
            <w:tcW w:w="1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rPr>
                <w:b w:val="0"/>
                <w:bCs w:val="0"/>
              </w:rPr>
            </w:pPr>
          </w:p>
        </w:tc>
        <w:tc>
          <w:tcPr>
            <w:tcW w:w="1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20" w:name="_Toc443295270"/>
      <w:r w:rsidRPr="00B229D0">
        <w:rPr>
          <w:rFonts w:hint="eastAsia"/>
          <w:color w:val="auto"/>
        </w:rPr>
        <w:t>敏感字符</w:t>
      </w:r>
      <w:bookmarkEnd w:id="20"/>
    </w:p>
    <w:p w:rsidR="002D528F" w:rsidRPr="00B229D0" w:rsidRDefault="00B92BA1">
      <w:r w:rsidRPr="00B229D0">
        <w:rPr>
          <w:rFonts w:hint="eastAsia"/>
        </w:rPr>
        <w:t>大文本字符串，对应键：</w:t>
      </w:r>
      <w:r w:rsidRPr="00B229D0">
        <w:rPr>
          <w:rFonts w:hint="eastAsia"/>
        </w:rPr>
        <w:t>C_IllegalCharacter</w:t>
      </w:r>
    </w:p>
    <w:p w:rsidR="002D528F" w:rsidRPr="00B229D0" w:rsidRDefault="00B92BA1">
      <w:pPr>
        <w:pStyle w:val="3"/>
        <w:rPr>
          <w:color w:val="auto"/>
        </w:rPr>
      </w:pPr>
      <w:bookmarkStart w:id="21" w:name="_Toc443295271"/>
      <w:r w:rsidRPr="00B229D0">
        <w:rPr>
          <w:rFonts w:hint="eastAsia"/>
          <w:color w:val="auto"/>
        </w:rPr>
        <w:t>消息</w:t>
      </w:r>
      <w:bookmarkEnd w:id="21"/>
    </w:p>
    <w:tbl>
      <w:tblPr>
        <w:tblStyle w:val="-11"/>
        <w:tblW w:w="8286" w:type="dxa"/>
        <w:tblLayout w:type="fixed"/>
        <w:tblLook w:val="04A0" w:firstRow="1" w:lastRow="0" w:firstColumn="1" w:lastColumn="0" w:noHBand="0" w:noVBand="1"/>
      </w:tblPr>
      <w:tblGrid>
        <w:gridCol w:w="1666"/>
        <w:gridCol w:w="1324"/>
        <w:gridCol w:w="1703"/>
        <w:gridCol w:w="3593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6" w:type="dxa"/>
            <w:gridSpan w:val="4"/>
            <w:tcBorders>
              <w:bottom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消息</w:t>
            </w:r>
            <w:r w:rsidRPr="00B229D0">
              <w:rPr>
                <w:rFonts w:hint="eastAsia"/>
                <w:color w:val="auto"/>
              </w:rPr>
              <w:t>(Message)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消息类型</w:t>
            </w: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MessageType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</w:t>
            </w:r>
            <w:r w:rsidRPr="00B229D0">
              <w:rPr>
                <w:rFonts w:hint="eastAsia"/>
                <w:sz w:val="18"/>
                <w:szCs w:val="18"/>
              </w:rPr>
              <w:t>位整数</w:t>
            </w:r>
          </w:p>
        </w:tc>
        <w:tc>
          <w:tcPr>
            <w:tcW w:w="3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 xml:space="preserve">1 </w:t>
            </w:r>
            <w:r w:rsidRPr="00B229D0">
              <w:rPr>
                <w:rFonts w:hint="eastAsia"/>
                <w:sz w:val="18"/>
                <w:szCs w:val="18"/>
              </w:rPr>
              <w:t>个人消息</w:t>
            </w:r>
            <w:r w:rsidRPr="00B229D0">
              <w:rPr>
                <w:rFonts w:hint="eastAsia"/>
                <w:sz w:val="18"/>
                <w:szCs w:val="18"/>
              </w:rPr>
              <w:t xml:space="preserve"> 2</w:t>
            </w:r>
            <w:r w:rsidRPr="00B229D0">
              <w:rPr>
                <w:rFonts w:hint="eastAsia"/>
                <w:sz w:val="18"/>
                <w:szCs w:val="18"/>
              </w:rPr>
              <w:t>个人通知</w:t>
            </w:r>
            <w:r w:rsidRPr="00B229D0">
              <w:rPr>
                <w:rFonts w:hint="eastAsia"/>
                <w:sz w:val="18"/>
                <w:szCs w:val="18"/>
              </w:rPr>
              <w:t xml:space="preserve"> 3 </w:t>
            </w:r>
            <w:r w:rsidRPr="00B229D0">
              <w:rPr>
                <w:rFonts w:hint="eastAsia"/>
                <w:sz w:val="18"/>
                <w:szCs w:val="18"/>
              </w:rPr>
              <w:t>系统消息</w:t>
            </w:r>
            <w:r w:rsidRPr="00B229D0">
              <w:rPr>
                <w:rFonts w:hint="eastAsia"/>
                <w:sz w:val="18"/>
                <w:szCs w:val="18"/>
              </w:rPr>
              <w:t xml:space="preserve"> 4</w:t>
            </w:r>
            <w:r w:rsidRPr="00B229D0">
              <w:rPr>
                <w:rFonts w:hint="eastAsia"/>
                <w:sz w:val="18"/>
                <w:szCs w:val="18"/>
              </w:rPr>
              <w:t>系统通知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发送</w:t>
            </w:r>
            <w:r w:rsidRPr="00B229D0">
              <w:rPr>
                <w:rFonts w:hint="eastAsia"/>
                <w:sz w:val="18"/>
                <w:szCs w:val="18"/>
              </w:rPr>
              <w:t>UserID</w:t>
            </w: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UserID1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系统消息和通知为空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接收</w:t>
            </w:r>
            <w:r w:rsidRPr="00B229D0">
              <w:rPr>
                <w:rFonts w:hint="eastAsia"/>
                <w:sz w:val="18"/>
                <w:szCs w:val="18"/>
              </w:rPr>
              <w:t>UserID</w:t>
            </w: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UserId2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系统消息和通知为空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发送时间</w:t>
            </w: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SendDate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日期时间</w:t>
            </w:r>
          </w:p>
        </w:tc>
        <w:tc>
          <w:tcPr>
            <w:tcW w:w="3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lastRenderedPageBreak/>
              <w:t>标题</w:t>
            </w: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Title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最多</w:t>
            </w:r>
            <w:r w:rsidRPr="00B229D0">
              <w:rPr>
                <w:rFonts w:hint="eastAsia"/>
                <w:sz w:val="18"/>
                <w:szCs w:val="18"/>
              </w:rPr>
              <w:t>50</w:t>
            </w:r>
            <w:r w:rsidRPr="00B229D0">
              <w:rPr>
                <w:rFonts w:hint="eastAsia"/>
                <w:sz w:val="18"/>
                <w:szCs w:val="18"/>
              </w:rPr>
              <w:t>个汉字</w:t>
            </w:r>
          </w:p>
        </w:tc>
        <w:tc>
          <w:tcPr>
            <w:tcW w:w="3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内容</w:t>
            </w: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Content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最多</w:t>
            </w:r>
            <w:r w:rsidRPr="00B229D0">
              <w:rPr>
                <w:rFonts w:hint="eastAsia"/>
                <w:sz w:val="18"/>
                <w:szCs w:val="18"/>
              </w:rPr>
              <w:t>400</w:t>
            </w:r>
            <w:r w:rsidRPr="00B229D0">
              <w:rPr>
                <w:rFonts w:hint="eastAsia"/>
                <w:sz w:val="18"/>
                <w:szCs w:val="18"/>
              </w:rPr>
              <w:t>个汉字</w:t>
            </w:r>
          </w:p>
        </w:tc>
        <w:tc>
          <w:tcPr>
            <w:tcW w:w="3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会话</w:t>
            </w: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SessionId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最多</w:t>
            </w:r>
            <w:r w:rsidRPr="00B229D0">
              <w:rPr>
                <w:rFonts w:hint="eastAsia"/>
                <w:sz w:val="18"/>
                <w:szCs w:val="18"/>
              </w:rPr>
              <w:t>50</w:t>
            </w:r>
            <w:r w:rsidRPr="00B229D0">
              <w:rPr>
                <w:rFonts w:hint="eastAsia"/>
                <w:sz w:val="18"/>
                <w:szCs w:val="18"/>
              </w:rPr>
              <w:t>位字符</w:t>
            </w:r>
          </w:p>
        </w:tc>
        <w:tc>
          <w:tcPr>
            <w:tcW w:w="3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仅对个人聊天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rPr>
                <w:b w:val="0"/>
                <w:bCs w:val="0"/>
                <w:sz w:val="18"/>
                <w:szCs w:val="18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2D528F" w:rsidRPr="00B229D0" w:rsidRDefault="00B92BA1">
      <w:pPr>
        <w:pStyle w:val="3"/>
        <w:rPr>
          <w:color w:val="auto"/>
        </w:rPr>
      </w:pPr>
      <w:bookmarkStart w:id="22" w:name="_Toc443295272"/>
      <w:r w:rsidRPr="00B229D0">
        <w:rPr>
          <w:rFonts w:hint="eastAsia"/>
          <w:color w:val="auto"/>
        </w:rPr>
        <w:t>系统设置</w:t>
      </w:r>
      <w:bookmarkEnd w:id="22"/>
    </w:p>
    <w:tbl>
      <w:tblPr>
        <w:tblStyle w:val="-11"/>
        <w:tblW w:w="8286" w:type="dxa"/>
        <w:tblLayout w:type="fixed"/>
        <w:tblLook w:val="04A0" w:firstRow="1" w:lastRow="0" w:firstColumn="1" w:lastColumn="0" w:noHBand="0" w:noVBand="1"/>
      </w:tblPr>
      <w:tblGrid>
        <w:gridCol w:w="1545"/>
        <w:gridCol w:w="1815"/>
        <w:gridCol w:w="2137"/>
        <w:gridCol w:w="2789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6" w:type="dxa"/>
            <w:gridSpan w:val="4"/>
            <w:tcBorders>
              <w:bottom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系统设置</w:t>
            </w:r>
            <w:r w:rsidRPr="00B229D0">
              <w:rPr>
                <w:rFonts w:hint="eastAsia"/>
                <w:color w:val="auto"/>
              </w:rPr>
              <w:t>(U5Config)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Code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文本</w:t>
            </w:r>
          </w:p>
        </w:tc>
        <w:tc>
          <w:tcPr>
            <w:tcW w:w="2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主键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Value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Value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文本</w:t>
            </w:r>
          </w:p>
        </w:tc>
        <w:tc>
          <w:tcPr>
            <w:tcW w:w="2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23" w:name="_Toc443295273"/>
      <w:r w:rsidRPr="00B229D0">
        <w:rPr>
          <w:rFonts w:hint="eastAsia"/>
          <w:color w:val="auto"/>
        </w:rPr>
        <w:t>图片数据</w:t>
      </w:r>
      <w:bookmarkEnd w:id="23"/>
    </w:p>
    <w:tbl>
      <w:tblPr>
        <w:tblStyle w:val="-11"/>
        <w:tblW w:w="8286" w:type="dxa"/>
        <w:tblLayout w:type="fixed"/>
        <w:tblLook w:val="04A0" w:firstRow="1" w:lastRow="0" w:firstColumn="1" w:lastColumn="0" w:noHBand="0" w:noVBand="1"/>
      </w:tblPr>
      <w:tblGrid>
        <w:gridCol w:w="1530"/>
        <w:gridCol w:w="1839"/>
        <w:gridCol w:w="2136"/>
        <w:gridCol w:w="2781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6" w:type="dxa"/>
            <w:gridSpan w:val="4"/>
            <w:tcBorders>
              <w:bottom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图片数据（</w:t>
            </w:r>
            <w:r w:rsidRPr="00B229D0">
              <w:rPr>
                <w:rFonts w:hint="eastAsia"/>
                <w:color w:val="auto"/>
              </w:rPr>
              <w:t>Photo</w:t>
            </w:r>
            <w:r w:rsidRPr="00B229D0">
              <w:rPr>
                <w:rFonts w:hint="eastAsia"/>
                <w:color w:val="auto"/>
              </w:rPr>
              <w:t>）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2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自增数字</w:t>
            </w:r>
          </w:p>
        </w:tc>
        <w:tc>
          <w:tcPr>
            <w:tcW w:w="2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主键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图片类型</w:t>
            </w:r>
          </w:p>
        </w:tc>
        <w:tc>
          <w:tcPr>
            <w:tcW w:w="1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PhotoType</w:t>
            </w:r>
          </w:p>
        </w:tc>
        <w:tc>
          <w:tcPr>
            <w:tcW w:w="2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15A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数字</w:t>
            </w:r>
            <w:r w:rsidRPr="00B229D0">
              <w:rPr>
                <w:rFonts w:hint="eastAsia"/>
                <w:sz w:val="18"/>
                <w:szCs w:val="18"/>
              </w:rPr>
              <w:t xml:space="preserve"> 1 </w:t>
            </w:r>
            <w:r w:rsidRPr="00B229D0">
              <w:rPr>
                <w:rFonts w:hint="eastAsia"/>
                <w:sz w:val="18"/>
                <w:szCs w:val="18"/>
              </w:rPr>
              <w:t>头像</w:t>
            </w:r>
            <w:r w:rsidRPr="00B229D0">
              <w:rPr>
                <w:rFonts w:hint="eastAsia"/>
                <w:sz w:val="18"/>
                <w:szCs w:val="18"/>
              </w:rPr>
              <w:t xml:space="preserve"> 2</w:t>
            </w:r>
            <w:r w:rsidRPr="00B229D0">
              <w:rPr>
                <w:rFonts w:hint="eastAsia"/>
                <w:sz w:val="18"/>
                <w:szCs w:val="18"/>
              </w:rPr>
              <w:t>商家</w:t>
            </w:r>
            <w:r w:rsidRPr="00B229D0">
              <w:rPr>
                <w:rFonts w:hint="eastAsia"/>
                <w:sz w:val="18"/>
                <w:szCs w:val="18"/>
              </w:rPr>
              <w:t>logo 3</w:t>
            </w:r>
            <w:r w:rsidRPr="00B229D0">
              <w:rPr>
                <w:rFonts w:hint="eastAsia"/>
                <w:sz w:val="18"/>
                <w:szCs w:val="18"/>
              </w:rPr>
              <w:t>商家相片</w:t>
            </w:r>
            <w:r w:rsidRPr="00B229D0">
              <w:rPr>
                <w:rFonts w:hint="eastAsia"/>
                <w:sz w:val="18"/>
                <w:szCs w:val="18"/>
              </w:rPr>
              <w:t xml:space="preserve"> 4 </w:t>
            </w:r>
            <w:r w:rsidRPr="00B229D0">
              <w:rPr>
                <w:rFonts w:hint="eastAsia"/>
                <w:sz w:val="18"/>
                <w:szCs w:val="18"/>
              </w:rPr>
              <w:t>用户设置的标签图片</w:t>
            </w:r>
            <w:r w:rsidRPr="00B229D0">
              <w:rPr>
                <w:rFonts w:hint="eastAsia"/>
                <w:sz w:val="18"/>
                <w:szCs w:val="18"/>
              </w:rPr>
              <w:t xml:space="preserve"> 5 </w:t>
            </w:r>
            <w:r w:rsidRPr="00B229D0">
              <w:rPr>
                <w:rFonts w:hint="eastAsia"/>
                <w:sz w:val="18"/>
                <w:szCs w:val="18"/>
              </w:rPr>
              <w:t>标签图片</w:t>
            </w:r>
          </w:p>
          <w:p w:rsidR="002D528F" w:rsidRPr="00B229D0" w:rsidRDefault="00D13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 xml:space="preserve">6. </w:t>
            </w:r>
            <w:r w:rsidRPr="00B229D0">
              <w:rPr>
                <w:rFonts w:hint="eastAsia"/>
                <w:sz w:val="18"/>
                <w:szCs w:val="18"/>
              </w:rPr>
              <w:t>动态</w:t>
            </w:r>
            <w:r w:rsidR="00BE1CCF" w:rsidRPr="00B229D0">
              <w:rPr>
                <w:rFonts w:hint="eastAsia"/>
                <w:sz w:val="18"/>
                <w:szCs w:val="18"/>
              </w:rPr>
              <w:t xml:space="preserve"> 7 </w:t>
            </w:r>
            <w:r w:rsidR="00BE1CCF" w:rsidRPr="00B229D0">
              <w:rPr>
                <w:rFonts w:hint="eastAsia"/>
                <w:sz w:val="18"/>
                <w:szCs w:val="18"/>
              </w:rPr>
              <w:t>产品</w:t>
            </w:r>
            <w:r w:rsidR="00D256DC">
              <w:rPr>
                <w:rFonts w:hint="eastAsia"/>
                <w:sz w:val="18"/>
                <w:szCs w:val="18"/>
              </w:rPr>
              <w:t xml:space="preserve"> 11</w:t>
            </w:r>
            <w:r w:rsidR="00D256DC">
              <w:rPr>
                <w:rFonts w:hint="eastAsia"/>
                <w:sz w:val="18"/>
                <w:szCs w:val="18"/>
              </w:rPr>
              <w:t>评价</w:t>
            </w:r>
          </w:p>
        </w:tc>
        <w:tc>
          <w:tcPr>
            <w:tcW w:w="2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文件名</w:t>
            </w:r>
          </w:p>
        </w:tc>
        <w:tc>
          <w:tcPr>
            <w:tcW w:w="1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FileName</w:t>
            </w:r>
          </w:p>
        </w:tc>
        <w:tc>
          <w:tcPr>
            <w:tcW w:w="2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gramStart"/>
            <w:r w:rsidRPr="00B229D0">
              <w:rPr>
                <w:rFonts w:hint="eastAsia"/>
                <w:sz w:val="18"/>
                <w:szCs w:val="18"/>
              </w:rPr>
              <w:t>存相对</w:t>
            </w:r>
            <w:proofErr w:type="gramEnd"/>
            <w:r w:rsidRPr="00B229D0">
              <w:rPr>
                <w:rFonts w:hint="eastAsia"/>
                <w:sz w:val="18"/>
                <w:szCs w:val="18"/>
              </w:rPr>
              <w:t>路径</w:t>
            </w:r>
          </w:p>
        </w:tc>
        <w:tc>
          <w:tcPr>
            <w:tcW w:w="2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proofErr w:type="gramStart"/>
            <w:r w:rsidRPr="00B229D0">
              <w:rPr>
                <w:rFonts w:hint="eastAsia"/>
                <w:sz w:val="18"/>
                <w:szCs w:val="18"/>
              </w:rPr>
              <w:t>缩略图</w:t>
            </w:r>
            <w:proofErr w:type="gramEnd"/>
          </w:p>
        </w:tc>
        <w:tc>
          <w:tcPr>
            <w:tcW w:w="1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SmallFileName</w:t>
            </w:r>
          </w:p>
        </w:tc>
        <w:tc>
          <w:tcPr>
            <w:tcW w:w="2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gramStart"/>
            <w:r w:rsidRPr="00B229D0">
              <w:rPr>
                <w:rFonts w:hint="eastAsia"/>
                <w:sz w:val="18"/>
                <w:szCs w:val="18"/>
              </w:rPr>
              <w:t>存相对</w:t>
            </w:r>
            <w:proofErr w:type="gramEnd"/>
            <w:r w:rsidRPr="00B229D0">
              <w:rPr>
                <w:rFonts w:hint="eastAsia"/>
                <w:sz w:val="18"/>
                <w:szCs w:val="18"/>
              </w:rPr>
              <w:t>路径</w:t>
            </w:r>
          </w:p>
        </w:tc>
        <w:tc>
          <w:tcPr>
            <w:tcW w:w="2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用户名</w:t>
            </w:r>
          </w:p>
        </w:tc>
        <w:tc>
          <w:tcPr>
            <w:tcW w:w="1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UserId</w:t>
            </w:r>
          </w:p>
        </w:tc>
        <w:tc>
          <w:tcPr>
            <w:tcW w:w="2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2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商户代码</w:t>
            </w:r>
          </w:p>
        </w:tc>
        <w:tc>
          <w:tcPr>
            <w:tcW w:w="1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ShopCode</w:t>
            </w:r>
          </w:p>
        </w:tc>
        <w:tc>
          <w:tcPr>
            <w:tcW w:w="2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2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可空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标签代码</w:t>
            </w:r>
          </w:p>
        </w:tc>
        <w:tc>
          <w:tcPr>
            <w:tcW w:w="1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LabelCode</w:t>
            </w:r>
          </w:p>
        </w:tc>
        <w:tc>
          <w:tcPr>
            <w:tcW w:w="2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2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可空</w:t>
            </w:r>
          </w:p>
        </w:tc>
      </w:tr>
    </w:tbl>
    <w:p w:rsidR="002D528F" w:rsidRPr="00B229D0" w:rsidRDefault="002D528F"/>
    <w:p w:rsidR="00C40EDE" w:rsidRPr="00B229D0" w:rsidRDefault="0081191C" w:rsidP="00C40EDE">
      <w:pPr>
        <w:pStyle w:val="3"/>
        <w:rPr>
          <w:color w:val="auto"/>
        </w:rPr>
      </w:pPr>
      <w:bookmarkStart w:id="24" w:name="_Toc443295274"/>
      <w:r w:rsidRPr="00B229D0">
        <w:rPr>
          <w:rFonts w:hint="eastAsia"/>
          <w:color w:val="auto"/>
        </w:rPr>
        <w:t>钱包操作记录</w:t>
      </w:r>
      <w:bookmarkEnd w:id="24"/>
    </w:p>
    <w:tbl>
      <w:tblPr>
        <w:tblStyle w:val="-11"/>
        <w:tblW w:w="8286" w:type="dxa"/>
        <w:tblLayout w:type="fixed"/>
        <w:tblLook w:val="04A0" w:firstRow="1" w:lastRow="0" w:firstColumn="1" w:lastColumn="0" w:noHBand="0" w:noVBand="1"/>
      </w:tblPr>
      <w:tblGrid>
        <w:gridCol w:w="1530"/>
        <w:gridCol w:w="1555"/>
        <w:gridCol w:w="1985"/>
        <w:gridCol w:w="3216"/>
      </w:tblGrid>
      <w:tr w:rsidR="00C2109D" w:rsidRPr="00B229D0" w:rsidTr="007046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6" w:type="dxa"/>
            <w:gridSpan w:val="4"/>
            <w:tcBorders>
              <w:bottom w:val="single" w:sz="4" w:space="0" w:color="auto"/>
            </w:tcBorders>
          </w:tcPr>
          <w:p w:rsidR="00C40EDE" w:rsidRPr="00B229D0" w:rsidRDefault="00233367" w:rsidP="00233367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钱包记录</w:t>
            </w:r>
            <w:r w:rsidR="00C40EDE" w:rsidRPr="00B229D0">
              <w:rPr>
                <w:rFonts w:hint="eastAsia"/>
                <w:color w:val="auto"/>
              </w:rPr>
              <w:t>（</w:t>
            </w:r>
            <w:r w:rsidRPr="00B229D0">
              <w:rPr>
                <w:color w:val="auto"/>
              </w:rPr>
              <w:t>WalletOperation</w:t>
            </w:r>
            <w:r w:rsidR="00C40EDE" w:rsidRPr="00B229D0">
              <w:rPr>
                <w:rFonts w:hint="eastAsia"/>
                <w:color w:val="auto"/>
              </w:rPr>
              <w:t>）</w:t>
            </w:r>
          </w:p>
        </w:tc>
      </w:tr>
      <w:tr w:rsidR="00C2109D" w:rsidRPr="00B229D0" w:rsidTr="004510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EDE" w:rsidRPr="00B229D0" w:rsidRDefault="00C40EDE" w:rsidP="00704647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EDE" w:rsidRPr="00B229D0" w:rsidRDefault="00C40EDE" w:rsidP="007046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EDE" w:rsidRPr="00B229D0" w:rsidRDefault="00C40EDE" w:rsidP="007046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自增数字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EDE" w:rsidRPr="00B229D0" w:rsidRDefault="00C40EDE" w:rsidP="007046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主键</w:t>
            </w:r>
          </w:p>
        </w:tc>
      </w:tr>
      <w:tr w:rsidR="00C2109D" w:rsidRPr="00B229D0" w:rsidTr="004510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EDE" w:rsidRPr="00B229D0" w:rsidRDefault="00C40EDE" w:rsidP="00704647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用户</w:t>
            </w: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EDE" w:rsidRPr="00B229D0" w:rsidRDefault="00C40EDE" w:rsidP="00704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UserId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EDE" w:rsidRPr="00B229D0" w:rsidRDefault="00C40EDE" w:rsidP="00704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数字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EDE" w:rsidRPr="00B229D0" w:rsidRDefault="00C40EDE" w:rsidP="00704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2109D" w:rsidRPr="00B229D0" w:rsidTr="004510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EDE" w:rsidRPr="00B229D0" w:rsidRDefault="00C40EDE" w:rsidP="00704647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姓名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EDE" w:rsidRPr="00B229D0" w:rsidRDefault="00C40EDE" w:rsidP="007046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Name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EDE" w:rsidRPr="00B229D0" w:rsidRDefault="00C40EDE" w:rsidP="007046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最多</w:t>
            </w:r>
            <w:r w:rsidRPr="00B229D0">
              <w:rPr>
                <w:rFonts w:hint="eastAsia"/>
                <w:sz w:val="18"/>
                <w:szCs w:val="18"/>
              </w:rPr>
              <w:t>50</w:t>
            </w:r>
            <w:r w:rsidRPr="00B229D0">
              <w:rPr>
                <w:rFonts w:hint="eastAsia"/>
                <w:sz w:val="18"/>
                <w:szCs w:val="18"/>
              </w:rPr>
              <w:t>个汉字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EDE" w:rsidRPr="00B229D0" w:rsidRDefault="00C40EDE" w:rsidP="007046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2109D" w:rsidRPr="00B229D0" w:rsidTr="004510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EDE" w:rsidRPr="00B229D0" w:rsidRDefault="00C40EDE" w:rsidP="00704647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身份证号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EDE" w:rsidRPr="00B229D0" w:rsidRDefault="00C40EDE" w:rsidP="00704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IdNo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EDE" w:rsidRPr="00B229D0" w:rsidRDefault="00C40EDE" w:rsidP="00704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</w:t>
            </w:r>
            <w:r w:rsidRPr="00B229D0">
              <w:rPr>
                <w:sz w:val="18"/>
                <w:szCs w:val="18"/>
              </w:rPr>
              <w:t>8</w:t>
            </w:r>
            <w:r w:rsidRPr="00B229D0">
              <w:rPr>
                <w:rFonts w:hint="eastAsia"/>
                <w:sz w:val="18"/>
                <w:szCs w:val="18"/>
              </w:rPr>
              <w:t>个字符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EDE" w:rsidRPr="00B229D0" w:rsidRDefault="00C40EDE" w:rsidP="00704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2109D" w:rsidRPr="00B229D0" w:rsidTr="004510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EDE" w:rsidRPr="00B229D0" w:rsidRDefault="00C40EDE" w:rsidP="00704647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lastRenderedPageBreak/>
              <w:t>银行卡号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EDE" w:rsidRPr="00B229D0" w:rsidRDefault="00C40EDE" w:rsidP="007046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BankAccount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EDE" w:rsidRPr="00B229D0" w:rsidRDefault="00C40EDE" w:rsidP="007046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位字符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EDE" w:rsidRPr="00B229D0" w:rsidRDefault="00C40EDE" w:rsidP="007046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2109D" w:rsidRPr="00B229D0" w:rsidTr="004510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D59" w:rsidRPr="00B229D0" w:rsidRDefault="001D3D59" w:rsidP="00704647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业务类型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D59" w:rsidRPr="00B229D0" w:rsidRDefault="001D3D59" w:rsidP="00704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OrderType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D59" w:rsidRPr="00B229D0" w:rsidRDefault="001D3D59" w:rsidP="00704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D59" w:rsidRPr="00B229D0" w:rsidRDefault="001D3D59" w:rsidP="00631E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1</w:t>
            </w:r>
            <w:r w:rsidRPr="00B229D0">
              <w:rPr>
                <w:sz w:val="18"/>
                <w:szCs w:val="18"/>
              </w:rPr>
              <w:t>、</w:t>
            </w:r>
            <w:r w:rsidR="00372A1C" w:rsidRPr="00B229D0">
              <w:rPr>
                <w:rFonts w:hint="eastAsia"/>
                <w:sz w:val="18"/>
                <w:szCs w:val="18"/>
              </w:rPr>
              <w:t>个人</w:t>
            </w:r>
            <w:r w:rsidRPr="00B229D0">
              <w:rPr>
                <w:rFonts w:hint="eastAsia"/>
                <w:sz w:val="18"/>
                <w:szCs w:val="18"/>
              </w:rPr>
              <w:t>交易</w:t>
            </w:r>
            <w:r w:rsidRPr="00B229D0">
              <w:rPr>
                <w:rFonts w:hint="eastAsia"/>
                <w:sz w:val="18"/>
                <w:szCs w:val="18"/>
              </w:rPr>
              <w:t xml:space="preserve"> 2</w:t>
            </w:r>
            <w:r w:rsidRPr="00B229D0">
              <w:rPr>
                <w:rFonts w:hint="eastAsia"/>
                <w:sz w:val="18"/>
                <w:szCs w:val="18"/>
              </w:rPr>
              <w:t>、</w:t>
            </w:r>
            <w:r w:rsidR="00372A1C" w:rsidRPr="00B229D0">
              <w:rPr>
                <w:rFonts w:hint="eastAsia"/>
                <w:sz w:val="18"/>
                <w:szCs w:val="18"/>
              </w:rPr>
              <w:t>现场</w:t>
            </w:r>
            <w:r w:rsidRPr="00B229D0">
              <w:rPr>
                <w:rFonts w:hint="eastAsia"/>
                <w:sz w:val="18"/>
                <w:szCs w:val="18"/>
              </w:rPr>
              <w:t>消费</w:t>
            </w:r>
            <w:r w:rsidRPr="00B229D0">
              <w:rPr>
                <w:rFonts w:hint="eastAsia"/>
                <w:sz w:val="18"/>
                <w:szCs w:val="18"/>
              </w:rPr>
              <w:t xml:space="preserve"> 3</w:t>
            </w:r>
            <w:r w:rsidRPr="00B229D0">
              <w:rPr>
                <w:rFonts w:hint="eastAsia"/>
                <w:sz w:val="18"/>
                <w:szCs w:val="18"/>
              </w:rPr>
              <w:t>、</w:t>
            </w:r>
            <w:r w:rsidR="00372A1C" w:rsidRPr="00B229D0">
              <w:rPr>
                <w:rFonts w:hint="eastAsia"/>
                <w:sz w:val="18"/>
                <w:szCs w:val="18"/>
              </w:rPr>
              <w:t>预约付款</w:t>
            </w:r>
            <w:r w:rsidR="00372A1C" w:rsidRPr="00B229D0">
              <w:rPr>
                <w:rFonts w:hint="eastAsia"/>
                <w:sz w:val="18"/>
                <w:szCs w:val="18"/>
              </w:rPr>
              <w:t xml:space="preserve"> 4</w:t>
            </w:r>
            <w:r w:rsidR="00372A1C" w:rsidRPr="00B229D0">
              <w:rPr>
                <w:rFonts w:hint="eastAsia"/>
                <w:sz w:val="18"/>
                <w:szCs w:val="18"/>
              </w:rPr>
              <w:t>、</w:t>
            </w:r>
            <w:r w:rsidRPr="00B229D0">
              <w:rPr>
                <w:rFonts w:hint="eastAsia"/>
                <w:sz w:val="18"/>
                <w:szCs w:val="18"/>
              </w:rPr>
              <w:t>充值</w:t>
            </w:r>
            <w:r w:rsidR="00372A1C" w:rsidRPr="00B229D0">
              <w:rPr>
                <w:rFonts w:hint="eastAsia"/>
                <w:sz w:val="18"/>
                <w:szCs w:val="18"/>
              </w:rPr>
              <w:t xml:space="preserve"> 5</w:t>
            </w:r>
            <w:r w:rsidRPr="00B229D0">
              <w:rPr>
                <w:rFonts w:hint="eastAsia"/>
                <w:sz w:val="18"/>
                <w:szCs w:val="18"/>
              </w:rPr>
              <w:t>、提现</w:t>
            </w:r>
            <w:r w:rsidR="007B692B" w:rsidRPr="00B229D0">
              <w:rPr>
                <w:rFonts w:hint="eastAsia"/>
                <w:sz w:val="18"/>
                <w:szCs w:val="18"/>
              </w:rPr>
              <w:t xml:space="preserve">  6</w:t>
            </w:r>
            <w:r w:rsidR="00631E95" w:rsidRPr="00B229D0">
              <w:rPr>
                <w:rFonts w:hint="eastAsia"/>
                <w:sz w:val="18"/>
                <w:szCs w:val="18"/>
              </w:rPr>
              <w:t>鉴权</w:t>
            </w:r>
            <w:r w:rsidR="00631E95" w:rsidRPr="00B229D0">
              <w:rPr>
                <w:rFonts w:hint="eastAsia"/>
                <w:sz w:val="18"/>
                <w:szCs w:val="18"/>
              </w:rPr>
              <w:t xml:space="preserve"> 7</w:t>
            </w:r>
            <w:r w:rsidR="00631E95" w:rsidRPr="00B229D0">
              <w:rPr>
                <w:rFonts w:hint="eastAsia"/>
                <w:sz w:val="18"/>
                <w:szCs w:val="18"/>
              </w:rPr>
              <w:t>红包</w:t>
            </w:r>
          </w:p>
        </w:tc>
      </w:tr>
      <w:tr w:rsidR="00C2109D" w:rsidRPr="00B229D0" w:rsidTr="004510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EDE" w:rsidRPr="00B229D0" w:rsidRDefault="001D3D59" w:rsidP="00704647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业务编号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EDE" w:rsidRPr="00B229D0" w:rsidRDefault="001D3D59" w:rsidP="007046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OrderId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EDE" w:rsidRPr="00B229D0" w:rsidRDefault="00191637" w:rsidP="007046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  <w:r>
              <w:rPr>
                <w:rFonts w:hint="eastAsia"/>
                <w:sz w:val="18"/>
                <w:szCs w:val="18"/>
              </w:rPr>
              <w:t>个字符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EDE" w:rsidRPr="00B229D0" w:rsidRDefault="00C40EDE" w:rsidP="007046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2109D" w:rsidRPr="00B229D0" w:rsidTr="004510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EDE" w:rsidRPr="00B229D0" w:rsidRDefault="00C40EDE" w:rsidP="00704647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金额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EDE" w:rsidRPr="004510F1" w:rsidRDefault="007B7B2D" w:rsidP="00704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4510F1">
              <w:rPr>
                <w:color w:val="FF0000"/>
                <w:sz w:val="18"/>
                <w:szCs w:val="18"/>
              </w:rPr>
              <w:t>Total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EDE" w:rsidRPr="00B229D0" w:rsidRDefault="00C40EDE" w:rsidP="00704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EDE" w:rsidRPr="00B229D0" w:rsidRDefault="00C40EDE" w:rsidP="00704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2109D" w:rsidRPr="00B229D0" w:rsidTr="004510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EDE" w:rsidRPr="00B229D0" w:rsidRDefault="00C40EDE" w:rsidP="00704647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手续费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EDE" w:rsidRPr="00B229D0" w:rsidRDefault="00C40EDE" w:rsidP="007046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Fee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EDE" w:rsidRPr="00B229D0" w:rsidRDefault="00C40EDE" w:rsidP="007046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EDE" w:rsidRPr="00B229D0" w:rsidRDefault="00C40EDE" w:rsidP="007046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手续费是在提现成功后另行扣除</w:t>
            </w:r>
          </w:p>
        </w:tc>
      </w:tr>
      <w:tr w:rsidR="00C2109D" w:rsidRPr="00B229D0" w:rsidTr="004510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EDE" w:rsidRPr="00B229D0" w:rsidRDefault="00C40EDE" w:rsidP="00704647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操作时间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EDE" w:rsidRPr="00B229D0" w:rsidRDefault="00C40EDE" w:rsidP="00704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InsertTime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EDE" w:rsidRPr="00B229D0" w:rsidRDefault="00C40EDE" w:rsidP="00704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日期时间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EDE" w:rsidRPr="00B229D0" w:rsidRDefault="00C40EDE" w:rsidP="00704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2109D" w:rsidRPr="00B229D0" w:rsidTr="004510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EDE" w:rsidRPr="00B229D0" w:rsidRDefault="00073A5E" w:rsidP="00704647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操作结果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EDE" w:rsidRPr="00B229D0" w:rsidRDefault="00073A5E" w:rsidP="007046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Status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EDE" w:rsidRPr="00B229D0" w:rsidRDefault="00073A5E" w:rsidP="007046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EDE" w:rsidRPr="00B229D0" w:rsidRDefault="00905B78" w:rsidP="007046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 xml:space="preserve">0 </w:t>
            </w:r>
            <w:r w:rsidRPr="00B229D0">
              <w:rPr>
                <w:rFonts w:hint="eastAsia"/>
                <w:sz w:val="18"/>
                <w:szCs w:val="18"/>
              </w:rPr>
              <w:t>尚未处理</w:t>
            </w:r>
            <w:r w:rsidR="00073A5E" w:rsidRPr="00B229D0">
              <w:rPr>
                <w:rFonts w:hint="eastAsia"/>
                <w:sz w:val="18"/>
                <w:szCs w:val="18"/>
              </w:rPr>
              <w:t>1</w:t>
            </w:r>
            <w:r w:rsidR="00073A5E" w:rsidRPr="00B229D0">
              <w:rPr>
                <w:rFonts w:hint="eastAsia"/>
                <w:sz w:val="18"/>
                <w:szCs w:val="18"/>
              </w:rPr>
              <w:t>成功</w:t>
            </w:r>
            <w:r w:rsidR="00073A5E" w:rsidRPr="00B229D0">
              <w:rPr>
                <w:rFonts w:hint="eastAsia"/>
                <w:sz w:val="18"/>
                <w:szCs w:val="18"/>
              </w:rPr>
              <w:t xml:space="preserve">  2</w:t>
            </w:r>
            <w:r w:rsidR="00073A5E" w:rsidRPr="00B229D0">
              <w:rPr>
                <w:rFonts w:hint="eastAsia"/>
                <w:sz w:val="18"/>
                <w:szCs w:val="18"/>
              </w:rPr>
              <w:t>处理中</w:t>
            </w:r>
            <w:r w:rsidR="00073A5E" w:rsidRPr="00B229D0">
              <w:rPr>
                <w:rFonts w:hint="eastAsia"/>
                <w:sz w:val="18"/>
                <w:szCs w:val="18"/>
              </w:rPr>
              <w:t xml:space="preserve"> 3</w:t>
            </w:r>
            <w:r w:rsidR="00073A5E" w:rsidRPr="00B229D0">
              <w:rPr>
                <w:rFonts w:hint="eastAsia"/>
                <w:sz w:val="18"/>
                <w:szCs w:val="18"/>
              </w:rPr>
              <w:t>处理失败</w:t>
            </w:r>
          </w:p>
        </w:tc>
      </w:tr>
      <w:tr w:rsidR="00C2109D" w:rsidRPr="00B229D0" w:rsidTr="004510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367" w:rsidRPr="00B229D0" w:rsidRDefault="00233367" w:rsidP="00704647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支付方式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367" w:rsidRPr="00B229D0" w:rsidRDefault="00233367" w:rsidP="00704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Pay</w:t>
            </w:r>
            <w:r w:rsidRPr="00B229D0">
              <w:rPr>
                <w:sz w:val="18"/>
                <w:szCs w:val="18"/>
              </w:rPr>
              <w:t>way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367" w:rsidRPr="00B229D0" w:rsidRDefault="00233367" w:rsidP="00704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367" w:rsidRPr="00B229D0" w:rsidRDefault="00233367" w:rsidP="00704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</w:t>
            </w:r>
            <w:r w:rsidRPr="00B229D0">
              <w:rPr>
                <w:rFonts w:hint="eastAsia"/>
                <w:sz w:val="18"/>
                <w:szCs w:val="18"/>
              </w:rPr>
              <w:t>余额</w:t>
            </w:r>
            <w:r w:rsidRPr="00B229D0">
              <w:rPr>
                <w:rFonts w:hint="eastAsia"/>
                <w:sz w:val="18"/>
                <w:szCs w:val="18"/>
              </w:rPr>
              <w:t xml:space="preserve"> 2</w:t>
            </w:r>
            <w:r w:rsidRPr="00B229D0">
              <w:rPr>
                <w:rFonts w:hint="eastAsia"/>
                <w:sz w:val="18"/>
                <w:szCs w:val="18"/>
              </w:rPr>
              <w:t>支付宝</w:t>
            </w:r>
            <w:r w:rsidRPr="00B229D0">
              <w:rPr>
                <w:rFonts w:hint="eastAsia"/>
                <w:sz w:val="18"/>
                <w:szCs w:val="18"/>
              </w:rPr>
              <w:t xml:space="preserve"> 3</w:t>
            </w:r>
            <w:r w:rsidRPr="00B229D0">
              <w:rPr>
                <w:rFonts w:hint="eastAsia"/>
                <w:sz w:val="18"/>
                <w:szCs w:val="18"/>
              </w:rPr>
              <w:t>银联</w:t>
            </w:r>
          </w:p>
        </w:tc>
      </w:tr>
      <w:tr w:rsidR="00C2109D" w:rsidRPr="00B229D0" w:rsidTr="004510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367" w:rsidRPr="00B229D0" w:rsidRDefault="00233367" w:rsidP="00704647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支付流水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367" w:rsidRPr="00B229D0" w:rsidRDefault="00233367" w:rsidP="007046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TN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367" w:rsidRPr="00B229D0" w:rsidRDefault="00233367" w:rsidP="007046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</w:t>
            </w:r>
            <w:r w:rsidRPr="00B229D0">
              <w:rPr>
                <w:rFonts w:hint="eastAsia"/>
                <w:sz w:val="18"/>
                <w:szCs w:val="18"/>
              </w:rPr>
              <w:t>为数字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367" w:rsidRPr="00B229D0" w:rsidRDefault="00233367" w:rsidP="007046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银</w:t>
            </w:r>
            <w:proofErr w:type="gramStart"/>
            <w:r w:rsidRPr="00B229D0">
              <w:rPr>
                <w:rFonts w:hint="eastAsia"/>
                <w:sz w:val="18"/>
                <w:szCs w:val="18"/>
              </w:rPr>
              <w:t>联使用银</w:t>
            </w:r>
            <w:proofErr w:type="gramEnd"/>
            <w:r w:rsidRPr="00B229D0">
              <w:rPr>
                <w:rFonts w:hint="eastAsia"/>
                <w:sz w:val="18"/>
                <w:szCs w:val="18"/>
              </w:rPr>
              <w:t>联流水</w:t>
            </w:r>
          </w:p>
        </w:tc>
      </w:tr>
      <w:tr w:rsidR="00C2109D" w:rsidRPr="00B229D0" w:rsidTr="004510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3A5E" w:rsidRPr="00B229D0" w:rsidRDefault="00073A5E" w:rsidP="00704647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回执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3A5E" w:rsidRPr="00B229D0" w:rsidRDefault="00073A5E" w:rsidP="00704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ResultText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3A5E" w:rsidRPr="00B229D0" w:rsidRDefault="00073A5E" w:rsidP="00704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N</w:t>
            </w:r>
            <w:r w:rsidRPr="00B229D0">
              <w:rPr>
                <w:rFonts w:hint="eastAsia"/>
                <w:sz w:val="18"/>
                <w:szCs w:val="18"/>
              </w:rPr>
              <w:t>varchar(</w:t>
            </w:r>
            <w:r w:rsidRPr="00B229D0">
              <w:rPr>
                <w:sz w:val="18"/>
                <w:szCs w:val="18"/>
              </w:rPr>
              <w:t>500)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3A5E" w:rsidRPr="00B229D0" w:rsidRDefault="00073A5E" w:rsidP="00704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收到的回执</w:t>
            </w:r>
          </w:p>
        </w:tc>
      </w:tr>
      <w:tr w:rsidR="007B7B2D" w:rsidRPr="00B229D0" w:rsidTr="004510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7B2D" w:rsidRPr="004510F1" w:rsidRDefault="007B7B2D" w:rsidP="00704647">
            <w:pPr>
              <w:rPr>
                <w:color w:val="FF0000"/>
                <w:sz w:val="18"/>
                <w:szCs w:val="18"/>
              </w:rPr>
            </w:pPr>
            <w:r w:rsidRPr="004510F1">
              <w:rPr>
                <w:rFonts w:hint="eastAsia"/>
                <w:color w:val="FF0000"/>
                <w:sz w:val="18"/>
                <w:szCs w:val="18"/>
              </w:rPr>
              <w:t>折扣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7B2D" w:rsidRPr="004510F1" w:rsidRDefault="007B7B2D" w:rsidP="007046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4510F1">
              <w:rPr>
                <w:rFonts w:hint="eastAsia"/>
                <w:color w:val="FF0000"/>
                <w:sz w:val="18"/>
                <w:szCs w:val="18"/>
              </w:rPr>
              <w:t>Discount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7B2D" w:rsidRPr="004510F1" w:rsidRDefault="007B7B2D" w:rsidP="007046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4510F1">
              <w:rPr>
                <w:color w:val="FF0000"/>
                <w:sz w:val="18"/>
                <w:szCs w:val="18"/>
              </w:rPr>
              <w:t>I</w:t>
            </w:r>
            <w:r w:rsidRPr="004510F1">
              <w:rPr>
                <w:rFonts w:hint="eastAsia"/>
                <w:color w:val="FF0000"/>
                <w:sz w:val="18"/>
                <w:szCs w:val="18"/>
              </w:rPr>
              <w:t>nt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7B2D" w:rsidRPr="004510F1" w:rsidRDefault="007B7B2D" w:rsidP="007046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4510F1">
              <w:rPr>
                <w:rFonts w:hint="eastAsia"/>
                <w:color w:val="FF0000"/>
                <w:sz w:val="18"/>
                <w:szCs w:val="18"/>
              </w:rPr>
              <w:t>10</w:t>
            </w:r>
            <w:r w:rsidRPr="004510F1">
              <w:rPr>
                <w:rFonts w:hint="eastAsia"/>
                <w:color w:val="FF0000"/>
                <w:sz w:val="18"/>
                <w:szCs w:val="18"/>
              </w:rPr>
              <w:t>表示</w:t>
            </w:r>
            <w:r w:rsidRPr="004510F1">
              <w:rPr>
                <w:rFonts w:hint="eastAsia"/>
                <w:color w:val="FF0000"/>
                <w:sz w:val="18"/>
                <w:szCs w:val="18"/>
              </w:rPr>
              <w:t>9</w:t>
            </w:r>
            <w:r w:rsidRPr="004510F1">
              <w:rPr>
                <w:rFonts w:hint="eastAsia"/>
                <w:color w:val="FF0000"/>
                <w:sz w:val="18"/>
                <w:szCs w:val="18"/>
              </w:rPr>
              <w:t>折</w:t>
            </w:r>
          </w:p>
        </w:tc>
      </w:tr>
      <w:tr w:rsidR="007B7B2D" w:rsidRPr="00B229D0" w:rsidTr="004510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7B2D" w:rsidRPr="004510F1" w:rsidRDefault="007B7B2D" w:rsidP="00704647">
            <w:pPr>
              <w:rPr>
                <w:color w:val="FF0000"/>
                <w:sz w:val="18"/>
                <w:szCs w:val="18"/>
              </w:rPr>
            </w:pPr>
            <w:r w:rsidRPr="004510F1">
              <w:rPr>
                <w:rFonts w:hint="eastAsia"/>
                <w:color w:val="FF0000"/>
                <w:sz w:val="18"/>
                <w:szCs w:val="18"/>
              </w:rPr>
              <w:t>实付金额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7B2D" w:rsidRPr="004510F1" w:rsidRDefault="007B7B2D" w:rsidP="00704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4510F1">
              <w:rPr>
                <w:rFonts w:hint="eastAsia"/>
                <w:color w:val="FF0000"/>
                <w:sz w:val="18"/>
                <w:szCs w:val="18"/>
              </w:rPr>
              <w:t>Amount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7B2D" w:rsidRPr="004510F1" w:rsidRDefault="007B7B2D" w:rsidP="00704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4510F1">
              <w:rPr>
                <w:color w:val="FF0000"/>
                <w:sz w:val="18"/>
                <w:szCs w:val="18"/>
              </w:rPr>
              <w:t>20</w:t>
            </w:r>
            <w:r w:rsidRPr="004510F1">
              <w:rPr>
                <w:rFonts w:hint="eastAsia"/>
                <w:color w:val="FF0000"/>
                <w:sz w:val="18"/>
                <w:szCs w:val="18"/>
              </w:rPr>
              <w:t>位小数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7B2D" w:rsidRPr="004510F1" w:rsidRDefault="007B7B2D" w:rsidP="00704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4510F1">
              <w:rPr>
                <w:rFonts w:hint="eastAsia"/>
                <w:color w:val="FF0000"/>
                <w:sz w:val="18"/>
                <w:szCs w:val="18"/>
              </w:rPr>
              <w:t>Amount=Total*(100-Disount)/100</w:t>
            </w:r>
          </w:p>
        </w:tc>
      </w:tr>
    </w:tbl>
    <w:p w:rsidR="00C40EDE" w:rsidRPr="00B229D0" w:rsidRDefault="00C40EDE" w:rsidP="004510F1"/>
    <w:p w:rsidR="00190646" w:rsidRPr="00B229D0" w:rsidRDefault="00190646"/>
    <w:p w:rsidR="002D528F" w:rsidRPr="00B229D0" w:rsidRDefault="00B92BA1">
      <w:pPr>
        <w:pStyle w:val="2"/>
        <w:rPr>
          <w:color w:val="auto"/>
        </w:rPr>
      </w:pPr>
      <w:bookmarkStart w:id="25" w:name="_Toc443295275"/>
      <w:r w:rsidRPr="00B229D0">
        <w:rPr>
          <w:rFonts w:hint="eastAsia"/>
          <w:color w:val="auto"/>
        </w:rPr>
        <w:t>个人数据</w:t>
      </w:r>
      <w:bookmarkEnd w:id="25"/>
    </w:p>
    <w:p w:rsidR="002D528F" w:rsidRPr="00B229D0" w:rsidRDefault="00B92BA1">
      <w:pPr>
        <w:pStyle w:val="3"/>
        <w:rPr>
          <w:color w:val="auto"/>
        </w:rPr>
      </w:pPr>
      <w:bookmarkStart w:id="26" w:name="_Toc443295276"/>
      <w:r w:rsidRPr="00B229D0">
        <w:rPr>
          <w:rFonts w:hint="eastAsia"/>
          <w:color w:val="auto"/>
        </w:rPr>
        <w:t>个人概要信息</w:t>
      </w:r>
      <w:bookmarkEnd w:id="26"/>
    </w:p>
    <w:tbl>
      <w:tblPr>
        <w:tblStyle w:val="-11"/>
        <w:tblW w:w="8286" w:type="dxa"/>
        <w:tblLayout w:type="fixed"/>
        <w:tblLook w:val="04A0" w:firstRow="1" w:lastRow="0" w:firstColumn="1" w:lastColumn="0" w:noHBand="0" w:noVBand="1"/>
      </w:tblPr>
      <w:tblGrid>
        <w:gridCol w:w="1512"/>
        <w:gridCol w:w="1858"/>
        <w:gridCol w:w="2145"/>
        <w:gridCol w:w="2771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6" w:type="dxa"/>
            <w:gridSpan w:val="4"/>
            <w:tcBorders>
              <w:bottom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个人概要信息</w:t>
            </w:r>
            <w:r w:rsidRPr="00B229D0">
              <w:rPr>
                <w:rFonts w:hint="eastAsia"/>
                <w:color w:val="auto"/>
              </w:rPr>
              <w:t>(Account)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自增数字</w:t>
            </w:r>
          </w:p>
        </w:tc>
        <w:tc>
          <w:tcPr>
            <w:tcW w:w="2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主键</w:t>
            </w:r>
            <w:r w:rsidRPr="00B229D0">
              <w:rPr>
                <w:rFonts w:hint="eastAsia"/>
                <w:sz w:val="18"/>
                <w:szCs w:val="18"/>
              </w:rPr>
              <w:t>(</w:t>
            </w:r>
            <w:r w:rsidRPr="00B229D0">
              <w:rPr>
                <w:rFonts w:hint="eastAsia"/>
                <w:sz w:val="18"/>
                <w:szCs w:val="18"/>
              </w:rPr>
              <w:t>从</w:t>
            </w:r>
            <w:r w:rsidRPr="00B229D0">
              <w:rPr>
                <w:rFonts w:hint="eastAsia"/>
                <w:sz w:val="18"/>
                <w:szCs w:val="18"/>
              </w:rPr>
              <w:t>20000</w:t>
            </w:r>
            <w:r w:rsidRPr="00B229D0">
              <w:rPr>
                <w:rFonts w:hint="eastAsia"/>
                <w:sz w:val="18"/>
                <w:szCs w:val="18"/>
              </w:rPr>
              <w:t>开始</w:t>
            </w:r>
            <w:r w:rsidRPr="00B229D0">
              <w:rPr>
                <w:rFonts w:hint="eastAsia"/>
                <w:sz w:val="18"/>
                <w:szCs w:val="18"/>
              </w:rPr>
              <w:t>)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账号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Name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英文字母</w:t>
            </w:r>
            <w:r w:rsidRPr="00B229D0">
              <w:rPr>
                <w:rFonts w:hint="eastAsia"/>
                <w:sz w:val="18"/>
                <w:szCs w:val="18"/>
              </w:rPr>
              <w:t>+</w:t>
            </w:r>
            <w:r w:rsidRPr="00B229D0">
              <w:rPr>
                <w:rFonts w:hint="eastAsia"/>
                <w:sz w:val="18"/>
                <w:szCs w:val="18"/>
              </w:rPr>
              <w:t>下划线</w:t>
            </w:r>
            <w:r w:rsidRPr="00B229D0">
              <w:rPr>
                <w:rFonts w:hint="eastAsia"/>
                <w:sz w:val="18"/>
                <w:szCs w:val="18"/>
              </w:rPr>
              <w:t>+</w:t>
            </w:r>
            <w:r w:rsidRPr="00B229D0">
              <w:rPr>
                <w:rFonts w:hint="eastAsia"/>
                <w:sz w:val="18"/>
                <w:szCs w:val="18"/>
              </w:rPr>
              <w:t>数字</w:t>
            </w:r>
          </w:p>
        </w:tc>
        <w:tc>
          <w:tcPr>
            <w:tcW w:w="2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手机登录或者导入的自动生成，账号密码注册的用户输入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账号类型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Role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2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 xml:space="preserve">1 </w:t>
            </w:r>
            <w:r w:rsidRPr="00B229D0">
              <w:rPr>
                <w:rFonts w:hint="eastAsia"/>
                <w:sz w:val="18"/>
                <w:szCs w:val="18"/>
              </w:rPr>
              <w:t>系统管理人员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 xml:space="preserve">2 </w:t>
            </w:r>
            <w:r w:rsidRPr="00B229D0">
              <w:rPr>
                <w:rFonts w:hint="eastAsia"/>
                <w:sz w:val="18"/>
                <w:szCs w:val="18"/>
              </w:rPr>
              <w:t>个人用户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 xml:space="preserve">30 </w:t>
            </w:r>
            <w:r w:rsidRPr="00B229D0">
              <w:rPr>
                <w:rFonts w:hint="eastAsia"/>
                <w:sz w:val="18"/>
                <w:szCs w:val="18"/>
              </w:rPr>
              <w:t>商户管理员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 xml:space="preserve">31 </w:t>
            </w:r>
            <w:r w:rsidRPr="00B229D0">
              <w:rPr>
                <w:rFonts w:hint="eastAsia"/>
                <w:sz w:val="18"/>
                <w:szCs w:val="18"/>
              </w:rPr>
              <w:t>商户收银员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商户编码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ShopCode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2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仅</w:t>
            </w:r>
            <w:r w:rsidRPr="00B229D0">
              <w:rPr>
                <w:rFonts w:hint="eastAsia"/>
                <w:sz w:val="18"/>
                <w:szCs w:val="18"/>
              </w:rPr>
              <w:t>30</w:t>
            </w:r>
            <w:r w:rsidRPr="00B229D0">
              <w:rPr>
                <w:rFonts w:hint="eastAsia"/>
                <w:sz w:val="18"/>
                <w:szCs w:val="18"/>
              </w:rPr>
              <w:t>和</w:t>
            </w:r>
            <w:r w:rsidRPr="00B229D0">
              <w:rPr>
                <w:rFonts w:hint="eastAsia"/>
                <w:sz w:val="18"/>
                <w:szCs w:val="18"/>
              </w:rPr>
              <w:t>31</w:t>
            </w:r>
            <w:r w:rsidRPr="00B229D0">
              <w:rPr>
                <w:rFonts w:hint="eastAsia"/>
                <w:sz w:val="18"/>
                <w:szCs w:val="18"/>
              </w:rPr>
              <w:t>用户需要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手机号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Phone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30</w:t>
            </w:r>
            <w:r w:rsidRPr="00B229D0">
              <w:rPr>
                <w:rFonts w:hint="eastAsia"/>
                <w:sz w:val="18"/>
                <w:szCs w:val="18"/>
              </w:rPr>
              <w:t>个字符</w:t>
            </w:r>
          </w:p>
        </w:tc>
        <w:tc>
          <w:tcPr>
            <w:tcW w:w="2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所属地区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Country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</w:t>
            </w:r>
            <w:r w:rsidRPr="00B229D0">
              <w:rPr>
                <w:rFonts w:hint="eastAsia"/>
                <w:sz w:val="18"/>
                <w:szCs w:val="18"/>
              </w:rPr>
              <w:t>个字母</w:t>
            </w:r>
          </w:p>
        </w:tc>
        <w:tc>
          <w:tcPr>
            <w:tcW w:w="2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目前只能是</w:t>
            </w:r>
            <w:r w:rsidRPr="00B229D0">
              <w:rPr>
                <w:rFonts w:hint="eastAsia"/>
                <w:sz w:val="18"/>
                <w:szCs w:val="18"/>
              </w:rPr>
              <w:t>cn(</w:t>
            </w:r>
            <w:r w:rsidRPr="00B229D0">
              <w:rPr>
                <w:rFonts w:hint="eastAsia"/>
                <w:sz w:val="18"/>
                <w:szCs w:val="18"/>
              </w:rPr>
              <w:t>中国</w:t>
            </w:r>
            <w:r w:rsidRPr="00B229D0">
              <w:rPr>
                <w:rFonts w:hint="eastAsia"/>
                <w:sz w:val="18"/>
                <w:szCs w:val="18"/>
              </w:rPr>
              <w:t>)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密码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Password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8</w:t>
            </w:r>
            <w:r w:rsidRPr="00B229D0">
              <w:rPr>
                <w:rFonts w:hint="eastAsia"/>
                <w:sz w:val="18"/>
                <w:szCs w:val="18"/>
              </w:rPr>
              <w:t>到</w:t>
            </w: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位字符</w:t>
            </w:r>
          </w:p>
        </w:tc>
        <w:tc>
          <w:tcPr>
            <w:tcW w:w="2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手机登录或者第三方导入的可为</w:t>
            </w:r>
            <w:r w:rsidRPr="00B229D0">
              <w:rPr>
                <w:rFonts w:hint="eastAsia"/>
                <w:sz w:val="18"/>
                <w:szCs w:val="18"/>
              </w:rPr>
              <w:lastRenderedPageBreak/>
              <w:t>空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lastRenderedPageBreak/>
              <w:t>姓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LastName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8</w:t>
            </w:r>
            <w:r w:rsidRPr="00B229D0">
              <w:rPr>
                <w:rFonts w:hint="eastAsia"/>
                <w:sz w:val="18"/>
                <w:szCs w:val="18"/>
              </w:rPr>
              <w:t>到</w:t>
            </w: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位字符（双字节）</w:t>
            </w:r>
          </w:p>
        </w:tc>
        <w:tc>
          <w:tcPr>
            <w:tcW w:w="2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名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FirstName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8</w:t>
            </w:r>
            <w:r w:rsidRPr="00B229D0">
              <w:rPr>
                <w:rFonts w:hint="eastAsia"/>
                <w:sz w:val="18"/>
                <w:szCs w:val="18"/>
              </w:rPr>
              <w:t>到</w:t>
            </w: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位字符（双字节）</w:t>
            </w:r>
          </w:p>
        </w:tc>
        <w:tc>
          <w:tcPr>
            <w:tcW w:w="2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昵称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NickName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8</w:t>
            </w:r>
            <w:r w:rsidRPr="00B229D0">
              <w:rPr>
                <w:rFonts w:hint="eastAsia"/>
                <w:sz w:val="18"/>
                <w:szCs w:val="18"/>
              </w:rPr>
              <w:t>到</w:t>
            </w:r>
            <w:r w:rsidRPr="00B229D0">
              <w:rPr>
                <w:rFonts w:hint="eastAsia"/>
                <w:sz w:val="18"/>
                <w:szCs w:val="18"/>
              </w:rPr>
              <w:t>100</w:t>
            </w:r>
            <w:r w:rsidRPr="00B229D0">
              <w:rPr>
                <w:rFonts w:hint="eastAsia"/>
                <w:sz w:val="18"/>
                <w:szCs w:val="18"/>
              </w:rPr>
              <w:t>位字符（双字节）</w:t>
            </w:r>
          </w:p>
        </w:tc>
        <w:tc>
          <w:tcPr>
            <w:tcW w:w="2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性别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Gender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2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GB2261-80: 0</w:t>
            </w:r>
            <w:r w:rsidRPr="00B229D0">
              <w:rPr>
                <w:rFonts w:hint="eastAsia"/>
                <w:sz w:val="18"/>
                <w:szCs w:val="18"/>
              </w:rPr>
              <w:t>未知</w:t>
            </w:r>
            <w:r w:rsidRPr="00B229D0">
              <w:rPr>
                <w:rFonts w:hint="eastAsia"/>
                <w:sz w:val="18"/>
                <w:szCs w:val="18"/>
              </w:rPr>
              <w:t xml:space="preserve"> 1</w:t>
            </w:r>
            <w:r w:rsidRPr="00B229D0">
              <w:rPr>
                <w:rFonts w:hint="eastAsia"/>
                <w:sz w:val="18"/>
                <w:szCs w:val="18"/>
              </w:rPr>
              <w:t>男</w:t>
            </w:r>
            <w:r w:rsidRPr="00B229D0">
              <w:rPr>
                <w:rFonts w:hint="eastAsia"/>
                <w:sz w:val="18"/>
                <w:szCs w:val="18"/>
              </w:rPr>
              <w:t xml:space="preserve"> 2</w:t>
            </w:r>
            <w:r w:rsidRPr="00B229D0">
              <w:rPr>
                <w:rFonts w:hint="eastAsia"/>
                <w:sz w:val="18"/>
                <w:szCs w:val="18"/>
              </w:rPr>
              <w:t>女</w:t>
            </w:r>
            <w:r w:rsidRPr="00B229D0">
              <w:rPr>
                <w:rFonts w:hint="eastAsia"/>
                <w:sz w:val="18"/>
                <w:szCs w:val="18"/>
              </w:rPr>
              <w:t xml:space="preserve"> 3</w:t>
            </w:r>
            <w:r w:rsidRPr="00B229D0">
              <w:rPr>
                <w:rFonts w:hint="eastAsia"/>
                <w:sz w:val="18"/>
                <w:szCs w:val="18"/>
              </w:rPr>
              <w:t>女变男</w:t>
            </w:r>
            <w:r w:rsidRPr="00B229D0">
              <w:rPr>
                <w:rFonts w:hint="eastAsia"/>
                <w:sz w:val="18"/>
                <w:szCs w:val="18"/>
              </w:rPr>
              <w:t xml:space="preserve"> 4 </w:t>
            </w:r>
            <w:r w:rsidRPr="00B229D0">
              <w:rPr>
                <w:rFonts w:hint="eastAsia"/>
                <w:sz w:val="18"/>
                <w:szCs w:val="18"/>
              </w:rPr>
              <w:t>男变女</w:t>
            </w:r>
            <w:r w:rsidRPr="00B229D0">
              <w:rPr>
                <w:rFonts w:hint="eastAsia"/>
                <w:sz w:val="18"/>
                <w:szCs w:val="18"/>
              </w:rPr>
              <w:t xml:space="preserve"> 5</w:t>
            </w:r>
            <w:r w:rsidRPr="00B229D0">
              <w:rPr>
                <w:rFonts w:hint="eastAsia"/>
                <w:sz w:val="18"/>
                <w:szCs w:val="18"/>
              </w:rPr>
              <w:t>未说明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注意：系统目前只采用</w:t>
            </w:r>
            <w:r w:rsidRPr="00B229D0">
              <w:rPr>
                <w:rFonts w:hint="eastAsia"/>
                <w:sz w:val="18"/>
                <w:szCs w:val="18"/>
              </w:rPr>
              <w:t>012</w:t>
            </w:r>
            <w:r w:rsidRPr="00B229D0">
              <w:rPr>
                <w:rFonts w:hint="eastAsia"/>
                <w:sz w:val="18"/>
                <w:szCs w:val="18"/>
              </w:rPr>
              <w:t>这</w:t>
            </w:r>
            <w:r w:rsidRPr="00B229D0">
              <w:rPr>
                <w:rFonts w:hint="eastAsia"/>
                <w:sz w:val="18"/>
                <w:szCs w:val="18"/>
              </w:rPr>
              <w:t>3</w:t>
            </w:r>
            <w:r w:rsidRPr="00B229D0">
              <w:rPr>
                <w:rFonts w:hint="eastAsia"/>
                <w:sz w:val="18"/>
                <w:szCs w:val="18"/>
              </w:rPr>
              <w:t>种状态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头像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Portrait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200</w:t>
            </w:r>
            <w:r w:rsidRPr="00B229D0">
              <w:rPr>
                <w:rFonts w:hint="eastAsia"/>
                <w:sz w:val="18"/>
                <w:szCs w:val="18"/>
              </w:rPr>
              <w:t>个字符</w:t>
            </w:r>
          </w:p>
        </w:tc>
        <w:tc>
          <w:tcPr>
            <w:tcW w:w="2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邮箱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Email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8</w:t>
            </w:r>
            <w:r w:rsidRPr="00B229D0">
              <w:rPr>
                <w:rFonts w:hint="eastAsia"/>
                <w:sz w:val="18"/>
                <w:szCs w:val="18"/>
              </w:rPr>
              <w:t>到</w:t>
            </w:r>
            <w:r w:rsidRPr="00B229D0">
              <w:rPr>
                <w:rFonts w:hint="eastAsia"/>
                <w:sz w:val="18"/>
                <w:szCs w:val="18"/>
              </w:rPr>
              <w:t>100</w:t>
            </w:r>
            <w:r w:rsidRPr="00B229D0">
              <w:rPr>
                <w:rFonts w:hint="eastAsia"/>
                <w:sz w:val="18"/>
                <w:szCs w:val="18"/>
              </w:rPr>
              <w:t>个字符</w:t>
            </w:r>
          </w:p>
        </w:tc>
        <w:tc>
          <w:tcPr>
            <w:tcW w:w="2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注册时间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RegisterTime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日期</w:t>
            </w:r>
            <w:r w:rsidRPr="00B229D0">
              <w:rPr>
                <w:rFonts w:hint="eastAsia"/>
                <w:sz w:val="18"/>
                <w:szCs w:val="18"/>
              </w:rPr>
              <w:t>+</w:t>
            </w:r>
            <w:r w:rsidRPr="00B229D0">
              <w:rPr>
                <w:rFonts w:hint="eastAsia"/>
                <w:sz w:val="18"/>
                <w:szCs w:val="18"/>
              </w:rPr>
              <w:t>时间</w:t>
            </w:r>
          </w:p>
        </w:tc>
        <w:tc>
          <w:tcPr>
            <w:tcW w:w="2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目前一律用北京时间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注册地点城市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RegisterCity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位汉字</w:t>
            </w:r>
          </w:p>
        </w:tc>
        <w:tc>
          <w:tcPr>
            <w:tcW w:w="2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注册</w:t>
            </w:r>
            <w:r w:rsidRPr="00B229D0">
              <w:rPr>
                <w:rFonts w:hint="eastAsia"/>
                <w:sz w:val="18"/>
                <w:szCs w:val="18"/>
              </w:rPr>
              <w:t>X</w:t>
            </w:r>
            <w:r w:rsidRPr="00B229D0">
              <w:rPr>
                <w:rFonts w:hint="eastAsia"/>
                <w:sz w:val="18"/>
                <w:szCs w:val="18"/>
              </w:rPr>
              <w:t>坐标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RegisterLongitude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2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可空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注册</w:t>
            </w:r>
            <w:r w:rsidRPr="00B229D0">
              <w:rPr>
                <w:rFonts w:hint="eastAsia"/>
                <w:sz w:val="18"/>
                <w:szCs w:val="18"/>
              </w:rPr>
              <w:t>Y</w:t>
            </w:r>
            <w:r w:rsidRPr="00B229D0">
              <w:rPr>
                <w:rFonts w:hint="eastAsia"/>
                <w:sz w:val="18"/>
                <w:szCs w:val="18"/>
              </w:rPr>
              <w:t>坐标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RegisterLatitude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2o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2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可空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上次登录时间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LastLoginTime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日期</w:t>
            </w:r>
            <w:r w:rsidRPr="00B229D0">
              <w:rPr>
                <w:rFonts w:hint="eastAsia"/>
                <w:sz w:val="18"/>
                <w:szCs w:val="18"/>
              </w:rPr>
              <w:t>+</w:t>
            </w:r>
            <w:r w:rsidRPr="00B229D0">
              <w:rPr>
                <w:rFonts w:hint="eastAsia"/>
                <w:sz w:val="18"/>
                <w:szCs w:val="18"/>
              </w:rPr>
              <w:t>时间</w:t>
            </w:r>
          </w:p>
        </w:tc>
        <w:tc>
          <w:tcPr>
            <w:tcW w:w="2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上次登录城市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LastLoginCity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位汉字</w:t>
            </w:r>
          </w:p>
        </w:tc>
        <w:tc>
          <w:tcPr>
            <w:tcW w:w="2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上次登录</w:t>
            </w:r>
            <w:r w:rsidRPr="00B229D0">
              <w:rPr>
                <w:rFonts w:hint="eastAsia"/>
                <w:sz w:val="18"/>
                <w:szCs w:val="18"/>
              </w:rPr>
              <w:t>X</w:t>
            </w:r>
            <w:r w:rsidRPr="00B229D0">
              <w:rPr>
                <w:rFonts w:hint="eastAsia"/>
                <w:sz w:val="18"/>
                <w:szCs w:val="18"/>
              </w:rPr>
              <w:t>坐标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LastLoginLongitude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2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可空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上次登录</w:t>
            </w:r>
            <w:r w:rsidRPr="00B229D0">
              <w:rPr>
                <w:rFonts w:hint="eastAsia"/>
                <w:sz w:val="18"/>
                <w:szCs w:val="18"/>
              </w:rPr>
              <w:t>Y</w:t>
            </w:r>
            <w:r w:rsidRPr="00B229D0">
              <w:rPr>
                <w:rFonts w:hint="eastAsia"/>
                <w:sz w:val="18"/>
                <w:szCs w:val="18"/>
              </w:rPr>
              <w:t>坐标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LastLoginLatitude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2o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2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可空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可提现</w:t>
            </w:r>
            <w:r w:rsidRPr="00B229D0">
              <w:rPr>
                <w:rFonts w:hint="eastAsia"/>
                <w:sz w:val="18"/>
                <w:szCs w:val="18"/>
              </w:rPr>
              <w:t>U</w:t>
            </w:r>
            <w:proofErr w:type="gramStart"/>
            <w:r w:rsidRPr="00B229D0">
              <w:rPr>
                <w:rFonts w:hint="eastAsia"/>
                <w:sz w:val="18"/>
                <w:szCs w:val="18"/>
              </w:rPr>
              <w:t>豆数</w:t>
            </w:r>
            <w:proofErr w:type="gramEnd"/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Balance1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2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最多保留</w:t>
            </w:r>
            <w:r w:rsidRPr="00B229D0">
              <w:rPr>
                <w:rFonts w:hint="eastAsia"/>
                <w:sz w:val="18"/>
                <w:szCs w:val="18"/>
              </w:rPr>
              <w:t>3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不可提现</w:t>
            </w:r>
            <w:r w:rsidRPr="00B229D0">
              <w:rPr>
                <w:rFonts w:hint="eastAsia"/>
                <w:sz w:val="18"/>
                <w:szCs w:val="18"/>
              </w:rPr>
              <w:t>U</w:t>
            </w:r>
            <w:proofErr w:type="gramStart"/>
            <w:r w:rsidRPr="00B229D0">
              <w:rPr>
                <w:rFonts w:hint="eastAsia"/>
                <w:sz w:val="18"/>
                <w:szCs w:val="18"/>
              </w:rPr>
              <w:t>豆数</w:t>
            </w:r>
            <w:proofErr w:type="gramEnd"/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Balance 2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2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最多保留</w:t>
            </w:r>
            <w:r w:rsidRPr="00B229D0">
              <w:rPr>
                <w:rFonts w:hint="eastAsia"/>
                <w:sz w:val="18"/>
                <w:szCs w:val="18"/>
              </w:rPr>
              <w:t>3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U</w:t>
            </w:r>
            <w:proofErr w:type="gramStart"/>
            <w:r w:rsidRPr="00B229D0">
              <w:rPr>
                <w:rFonts w:hint="eastAsia"/>
                <w:sz w:val="18"/>
                <w:szCs w:val="18"/>
              </w:rPr>
              <w:t>豆数</w:t>
            </w:r>
            <w:proofErr w:type="gramEnd"/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Balance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2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最多保留</w:t>
            </w:r>
            <w:r w:rsidRPr="00B229D0">
              <w:rPr>
                <w:rFonts w:hint="eastAsia"/>
                <w:sz w:val="18"/>
                <w:szCs w:val="18"/>
              </w:rPr>
              <w:t>3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标签个数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LabelCount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2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已用标签个数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LabelInUseCount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2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第三方账号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ImportedAccout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</w:t>
            </w:r>
            <w:r w:rsidRPr="00B229D0">
              <w:rPr>
                <w:rFonts w:hint="eastAsia"/>
                <w:sz w:val="18"/>
                <w:szCs w:val="18"/>
              </w:rPr>
              <w:t>位字节</w:t>
            </w:r>
          </w:p>
        </w:tc>
        <w:tc>
          <w:tcPr>
            <w:tcW w:w="2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{</w:t>
            </w:r>
            <w:r w:rsidRPr="00B229D0">
              <w:rPr>
                <w:rFonts w:hint="eastAsia"/>
                <w:sz w:val="18"/>
                <w:szCs w:val="18"/>
              </w:rPr>
              <w:t>类型</w:t>
            </w:r>
            <w:r w:rsidRPr="00B229D0">
              <w:rPr>
                <w:rFonts w:hint="eastAsia"/>
                <w:sz w:val="18"/>
                <w:szCs w:val="18"/>
              </w:rPr>
              <w:t>}-{</w:t>
            </w:r>
            <w:r w:rsidRPr="00B229D0">
              <w:rPr>
                <w:rFonts w:hint="eastAsia"/>
                <w:sz w:val="18"/>
                <w:szCs w:val="18"/>
              </w:rPr>
              <w:t>账号</w:t>
            </w:r>
            <w:r w:rsidRPr="00B229D0">
              <w:rPr>
                <w:rFonts w:hint="eastAsia"/>
                <w:sz w:val="18"/>
                <w:szCs w:val="18"/>
              </w:rPr>
              <w:t>}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支付密码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PayPassword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V</w:t>
            </w:r>
            <w:r w:rsidRPr="00B229D0">
              <w:rPr>
                <w:rFonts w:hint="eastAsia"/>
                <w:sz w:val="18"/>
                <w:szCs w:val="18"/>
              </w:rPr>
              <w:t>archar(20)</w:t>
            </w:r>
          </w:p>
        </w:tc>
        <w:tc>
          <w:tcPr>
            <w:tcW w:w="2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bookmarkStart w:id="27" w:name="_Hlk436657759"/>
            <w:r w:rsidRPr="00B229D0">
              <w:rPr>
                <w:rFonts w:hint="eastAsia"/>
                <w:sz w:val="18"/>
                <w:szCs w:val="18"/>
              </w:rPr>
              <w:t>状态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ascii="Tahoma" w:hAnsi="Tahoma" w:cs="Tahoma"/>
                <w:b/>
                <w:bCs/>
                <w:sz w:val="18"/>
                <w:szCs w:val="18"/>
                <w:shd w:val="clear" w:color="auto" w:fill="F2F2F2"/>
              </w:rPr>
              <w:t>Status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2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 xml:space="preserve">1 </w:t>
            </w:r>
            <w:r w:rsidRPr="00B229D0">
              <w:rPr>
                <w:rFonts w:hint="eastAsia"/>
                <w:sz w:val="18"/>
                <w:szCs w:val="18"/>
              </w:rPr>
              <w:t>在线</w:t>
            </w:r>
            <w:r w:rsidRPr="00B229D0">
              <w:rPr>
                <w:rFonts w:hint="eastAsia"/>
                <w:sz w:val="18"/>
                <w:szCs w:val="18"/>
              </w:rPr>
              <w:t xml:space="preserve"> 2 </w:t>
            </w:r>
            <w:r w:rsidRPr="00B229D0">
              <w:rPr>
                <w:rFonts w:hint="eastAsia"/>
                <w:sz w:val="18"/>
                <w:szCs w:val="18"/>
              </w:rPr>
              <w:t>离线</w:t>
            </w:r>
            <w:r w:rsidRPr="00B229D0">
              <w:rPr>
                <w:rFonts w:hint="eastAsia"/>
                <w:sz w:val="18"/>
                <w:szCs w:val="18"/>
              </w:rPr>
              <w:t xml:space="preserve"> 3 </w:t>
            </w:r>
            <w:r w:rsidRPr="00B229D0">
              <w:rPr>
                <w:rFonts w:hint="eastAsia"/>
                <w:sz w:val="18"/>
                <w:szCs w:val="18"/>
              </w:rPr>
              <w:t>忙碌</w:t>
            </w:r>
            <w:r w:rsidRPr="00B229D0">
              <w:rPr>
                <w:rFonts w:hint="eastAsia"/>
                <w:sz w:val="18"/>
                <w:szCs w:val="18"/>
              </w:rPr>
              <w:t xml:space="preserve"> 4 </w:t>
            </w:r>
            <w:r w:rsidRPr="00B229D0">
              <w:rPr>
                <w:rFonts w:hint="eastAsia"/>
                <w:sz w:val="18"/>
                <w:szCs w:val="18"/>
              </w:rPr>
              <w:t>离开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 xml:space="preserve">5 </w:t>
            </w:r>
            <w:r w:rsidRPr="00B229D0">
              <w:rPr>
                <w:rFonts w:hint="eastAsia"/>
                <w:sz w:val="18"/>
                <w:szCs w:val="18"/>
              </w:rPr>
              <w:t>请勿打扰</w:t>
            </w:r>
          </w:p>
        </w:tc>
      </w:tr>
      <w:tr w:rsidR="00420093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0093" w:rsidRPr="00B229D0" w:rsidRDefault="001A456B" w:rsidP="00420093">
            <w:r w:rsidRPr="00B229D0">
              <w:rPr>
                <w:rFonts w:hint="eastAsia"/>
              </w:rPr>
              <w:t>银行卡号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0093" w:rsidRPr="00B229D0" w:rsidRDefault="001A456B" w:rsidP="00420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29D0">
              <w:t>BankAccount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0093" w:rsidRPr="00B229D0" w:rsidRDefault="001A456B" w:rsidP="00420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29D0">
              <w:t>20</w:t>
            </w:r>
            <w:r w:rsidRPr="00B229D0">
              <w:rPr>
                <w:rFonts w:hint="eastAsia"/>
              </w:rPr>
              <w:t>位字符</w:t>
            </w:r>
          </w:p>
        </w:tc>
        <w:tc>
          <w:tcPr>
            <w:tcW w:w="2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0093" w:rsidRPr="00B229D0" w:rsidRDefault="00420093" w:rsidP="00420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22B66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B66" w:rsidRPr="00B229D0" w:rsidRDefault="00722B66" w:rsidP="00420093">
            <w:r w:rsidRPr="00B229D0">
              <w:rPr>
                <w:rFonts w:hint="eastAsia"/>
              </w:rPr>
              <w:t>开户行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B66" w:rsidRPr="00B229D0" w:rsidRDefault="00722B66" w:rsidP="004200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29D0">
              <w:rPr>
                <w:rFonts w:hint="eastAsia"/>
              </w:rPr>
              <w:t>BankName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B66" w:rsidRPr="00B229D0" w:rsidRDefault="00722B66" w:rsidP="004200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29D0">
              <w:rPr>
                <w:rFonts w:hint="eastAsia"/>
              </w:rPr>
              <w:t>50</w:t>
            </w:r>
            <w:r w:rsidRPr="00B229D0">
              <w:rPr>
                <w:rFonts w:hint="eastAsia"/>
              </w:rPr>
              <w:t>个汉字</w:t>
            </w:r>
          </w:p>
        </w:tc>
        <w:tc>
          <w:tcPr>
            <w:tcW w:w="2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B66" w:rsidRPr="00B229D0" w:rsidRDefault="00722B66" w:rsidP="004200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842FC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42FC" w:rsidRPr="00B229D0" w:rsidRDefault="001A456B" w:rsidP="00420093">
            <w:r w:rsidRPr="00B229D0">
              <w:rPr>
                <w:rFonts w:hint="eastAsia"/>
              </w:rPr>
              <w:t>身份证号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42FC" w:rsidRPr="00B229D0" w:rsidRDefault="001A456B" w:rsidP="00420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29D0">
              <w:t>IdNo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42FC" w:rsidRPr="00B229D0" w:rsidRDefault="001A456B" w:rsidP="00420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29D0">
              <w:rPr>
                <w:rFonts w:hint="eastAsia"/>
              </w:rPr>
              <w:t>18</w:t>
            </w:r>
            <w:r w:rsidRPr="00B229D0">
              <w:rPr>
                <w:rFonts w:hint="eastAsia"/>
              </w:rPr>
              <w:t>位数字</w:t>
            </w:r>
          </w:p>
        </w:tc>
        <w:tc>
          <w:tcPr>
            <w:tcW w:w="2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42FC" w:rsidRPr="00B229D0" w:rsidRDefault="006842FC" w:rsidP="00420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842FC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42FC" w:rsidRPr="00B229D0" w:rsidRDefault="001A456B" w:rsidP="00420093">
            <w:r w:rsidRPr="00B229D0">
              <w:rPr>
                <w:rFonts w:hint="eastAsia"/>
              </w:rPr>
              <w:t>绑定次数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42FC" w:rsidRPr="00B229D0" w:rsidRDefault="001A456B" w:rsidP="004200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29D0">
              <w:rPr>
                <w:rFonts w:hint="eastAsia"/>
              </w:rPr>
              <w:t>BindCount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42FC" w:rsidRPr="00B229D0" w:rsidRDefault="001A456B" w:rsidP="004200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29D0">
              <w:rPr>
                <w:rFonts w:hint="eastAsia"/>
              </w:rPr>
              <w:t>整数</w:t>
            </w:r>
          </w:p>
        </w:tc>
        <w:tc>
          <w:tcPr>
            <w:tcW w:w="2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42FC" w:rsidRPr="00B229D0" w:rsidRDefault="001A456B" w:rsidP="004200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29D0">
              <w:rPr>
                <w:rFonts w:hint="eastAsia"/>
              </w:rPr>
              <w:t>第一次或者前三次绑定</w:t>
            </w:r>
            <w:r w:rsidRPr="00B229D0">
              <w:rPr>
                <w:rFonts w:hint="eastAsia"/>
              </w:rPr>
              <w:lastRenderedPageBreak/>
              <w:t>免费，再绑定需要收手续费</w:t>
            </w:r>
            <w:r w:rsidRPr="00B229D0">
              <w:t>1.5</w:t>
            </w:r>
            <w:r w:rsidRPr="00B229D0">
              <w:rPr>
                <w:rFonts w:hint="eastAsia"/>
              </w:rPr>
              <w:t>元</w:t>
            </w:r>
          </w:p>
        </w:tc>
      </w:tr>
      <w:bookmarkEnd w:id="27"/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28" w:name="_Toc443295277"/>
      <w:r w:rsidRPr="00B229D0">
        <w:rPr>
          <w:rFonts w:hint="eastAsia"/>
          <w:color w:val="auto"/>
        </w:rPr>
        <w:t>个人综合信息</w:t>
      </w:r>
      <w:bookmarkEnd w:id="28"/>
    </w:p>
    <w:tbl>
      <w:tblPr>
        <w:tblStyle w:val="-11"/>
        <w:tblW w:w="8286" w:type="dxa"/>
        <w:tblLayout w:type="fixed"/>
        <w:tblLook w:val="04A0" w:firstRow="1" w:lastRow="0" w:firstColumn="1" w:lastColumn="0" w:noHBand="0" w:noVBand="1"/>
      </w:tblPr>
      <w:tblGrid>
        <w:gridCol w:w="1494"/>
        <w:gridCol w:w="1844"/>
        <w:gridCol w:w="1469"/>
        <w:gridCol w:w="678"/>
        <w:gridCol w:w="2801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6" w:type="dxa"/>
            <w:gridSpan w:val="5"/>
            <w:tcBorders>
              <w:bottom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个人综合信息</w:t>
            </w:r>
            <w:r w:rsidRPr="00B229D0">
              <w:rPr>
                <w:rFonts w:hint="eastAsia"/>
                <w:color w:val="auto"/>
              </w:rPr>
              <w:t>(GnrAccount)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21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自增数字</w:t>
            </w: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主键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昵称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NickName</w:t>
            </w:r>
          </w:p>
        </w:tc>
        <w:tc>
          <w:tcPr>
            <w:tcW w:w="21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8</w:t>
            </w:r>
            <w:r w:rsidRPr="00B229D0">
              <w:rPr>
                <w:rFonts w:hint="eastAsia"/>
                <w:sz w:val="18"/>
                <w:szCs w:val="18"/>
              </w:rPr>
              <w:t>到</w:t>
            </w:r>
            <w:r w:rsidRPr="00B229D0">
              <w:rPr>
                <w:rFonts w:hint="eastAsia"/>
                <w:sz w:val="18"/>
                <w:szCs w:val="18"/>
              </w:rPr>
              <w:t>100</w:t>
            </w:r>
            <w:r w:rsidRPr="00B229D0">
              <w:rPr>
                <w:rFonts w:hint="eastAsia"/>
                <w:sz w:val="18"/>
                <w:szCs w:val="18"/>
              </w:rPr>
              <w:t>位双字节字符</w:t>
            </w: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手机号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Phone</w:t>
            </w:r>
          </w:p>
        </w:tc>
        <w:tc>
          <w:tcPr>
            <w:tcW w:w="21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加号和数字</w:t>
            </w: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邮箱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Email</w:t>
            </w:r>
          </w:p>
        </w:tc>
        <w:tc>
          <w:tcPr>
            <w:tcW w:w="21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100</w:t>
            </w:r>
            <w:r w:rsidRPr="00B229D0">
              <w:rPr>
                <w:rFonts w:hint="eastAsia"/>
                <w:sz w:val="18"/>
                <w:szCs w:val="18"/>
              </w:rPr>
              <w:t>位字符</w:t>
            </w: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性别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Gender</w:t>
            </w:r>
          </w:p>
        </w:tc>
        <w:tc>
          <w:tcPr>
            <w:tcW w:w="21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GB2261-80: 0</w:t>
            </w:r>
            <w:r w:rsidRPr="00B229D0">
              <w:rPr>
                <w:rFonts w:hint="eastAsia"/>
                <w:sz w:val="18"/>
                <w:szCs w:val="18"/>
              </w:rPr>
              <w:t>未知</w:t>
            </w:r>
            <w:r w:rsidRPr="00B229D0">
              <w:rPr>
                <w:rFonts w:hint="eastAsia"/>
                <w:sz w:val="18"/>
                <w:szCs w:val="18"/>
              </w:rPr>
              <w:t xml:space="preserve"> 1</w:t>
            </w:r>
            <w:r w:rsidRPr="00B229D0">
              <w:rPr>
                <w:rFonts w:hint="eastAsia"/>
                <w:sz w:val="18"/>
                <w:szCs w:val="18"/>
              </w:rPr>
              <w:t>男</w:t>
            </w:r>
            <w:r w:rsidRPr="00B229D0">
              <w:rPr>
                <w:rFonts w:hint="eastAsia"/>
                <w:sz w:val="18"/>
                <w:szCs w:val="18"/>
              </w:rPr>
              <w:t xml:space="preserve"> 2</w:t>
            </w:r>
            <w:r w:rsidRPr="00B229D0">
              <w:rPr>
                <w:rFonts w:hint="eastAsia"/>
                <w:sz w:val="18"/>
                <w:szCs w:val="18"/>
              </w:rPr>
              <w:t>女</w:t>
            </w:r>
            <w:r w:rsidRPr="00B229D0">
              <w:rPr>
                <w:rFonts w:hint="eastAsia"/>
                <w:sz w:val="18"/>
                <w:szCs w:val="18"/>
              </w:rPr>
              <w:t xml:space="preserve"> 3</w:t>
            </w:r>
            <w:r w:rsidRPr="00B229D0">
              <w:rPr>
                <w:rFonts w:hint="eastAsia"/>
                <w:sz w:val="18"/>
                <w:szCs w:val="18"/>
              </w:rPr>
              <w:t>女变男</w:t>
            </w:r>
            <w:r w:rsidRPr="00B229D0">
              <w:rPr>
                <w:rFonts w:hint="eastAsia"/>
                <w:sz w:val="18"/>
                <w:szCs w:val="18"/>
              </w:rPr>
              <w:t xml:space="preserve"> 4 </w:t>
            </w:r>
            <w:r w:rsidRPr="00B229D0">
              <w:rPr>
                <w:rFonts w:hint="eastAsia"/>
                <w:sz w:val="18"/>
                <w:szCs w:val="18"/>
              </w:rPr>
              <w:t>男变女</w:t>
            </w:r>
            <w:r w:rsidRPr="00B229D0">
              <w:rPr>
                <w:rFonts w:hint="eastAsia"/>
                <w:sz w:val="18"/>
                <w:szCs w:val="18"/>
              </w:rPr>
              <w:t xml:space="preserve"> 5</w:t>
            </w:r>
            <w:r w:rsidRPr="00B229D0">
              <w:rPr>
                <w:rFonts w:hint="eastAsia"/>
                <w:sz w:val="18"/>
                <w:szCs w:val="18"/>
              </w:rPr>
              <w:t>未说明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注意：系统目前只采用</w:t>
            </w:r>
            <w:r w:rsidRPr="00B229D0">
              <w:rPr>
                <w:rFonts w:hint="eastAsia"/>
                <w:sz w:val="18"/>
                <w:szCs w:val="18"/>
              </w:rPr>
              <w:t>012</w:t>
            </w:r>
            <w:r w:rsidRPr="00B229D0">
              <w:rPr>
                <w:rFonts w:hint="eastAsia"/>
                <w:sz w:val="18"/>
                <w:szCs w:val="18"/>
              </w:rPr>
              <w:t>这</w:t>
            </w:r>
            <w:r w:rsidRPr="00B229D0">
              <w:rPr>
                <w:rFonts w:hint="eastAsia"/>
                <w:sz w:val="18"/>
                <w:szCs w:val="18"/>
              </w:rPr>
              <w:t>3</w:t>
            </w:r>
            <w:r w:rsidRPr="00B229D0">
              <w:rPr>
                <w:rFonts w:hint="eastAsia"/>
                <w:sz w:val="18"/>
                <w:szCs w:val="18"/>
              </w:rPr>
              <w:t>种状态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头像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Portrait</w:t>
            </w:r>
          </w:p>
        </w:tc>
        <w:tc>
          <w:tcPr>
            <w:tcW w:w="21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200</w:t>
            </w:r>
            <w:r w:rsidRPr="00B229D0">
              <w:rPr>
                <w:rFonts w:hint="eastAsia"/>
                <w:sz w:val="18"/>
                <w:szCs w:val="18"/>
              </w:rPr>
              <w:t>个字符</w:t>
            </w: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金豆数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Balance</w:t>
            </w:r>
          </w:p>
        </w:tc>
        <w:tc>
          <w:tcPr>
            <w:tcW w:w="21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标签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Labels</w:t>
            </w:r>
          </w:p>
        </w:tc>
        <w:tc>
          <w:tcPr>
            <w:tcW w:w="21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见后</w:t>
            </w: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Style w:val="-4"/>
              <w:tblW w:w="806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647"/>
              <w:gridCol w:w="2088"/>
              <w:gridCol w:w="2333"/>
              <w:gridCol w:w="1992"/>
            </w:tblGrid>
            <w:tr w:rsidR="002D528F" w:rsidRPr="00B229D0" w:rsidTr="002D528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60" w:type="dxa"/>
                  <w:gridSpan w:val="4"/>
                </w:tcPr>
                <w:p w:rsidR="002D528F" w:rsidRPr="00B229D0" w:rsidRDefault="00B92BA1">
                  <w:pPr>
                    <w:rPr>
                      <w:b w:val="0"/>
                      <w:bCs w:val="0"/>
                      <w:color w:val="auto"/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color w:val="auto"/>
                      <w:sz w:val="18"/>
                      <w:szCs w:val="18"/>
                    </w:rPr>
                    <w:t>个人标签</w:t>
                  </w:r>
                </w:p>
              </w:tc>
            </w:tr>
            <w:tr w:rsidR="002D528F" w:rsidRPr="00B229D0" w:rsidTr="002D528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47" w:type="dxa"/>
                </w:tcPr>
                <w:p w:rsidR="002D528F" w:rsidRPr="00B229D0" w:rsidRDefault="00B92BA1">
                  <w:pPr>
                    <w:rPr>
                      <w:b w:val="0"/>
                      <w:bCs w:val="0"/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位置</w:t>
                  </w:r>
                </w:p>
              </w:tc>
              <w:tc>
                <w:tcPr>
                  <w:tcW w:w="2088" w:type="dxa"/>
                </w:tcPr>
                <w:p w:rsidR="002D528F" w:rsidRPr="00B229D0" w:rsidRDefault="00B92BA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Index</w:t>
                  </w:r>
                </w:p>
              </w:tc>
              <w:tc>
                <w:tcPr>
                  <w:tcW w:w="2333" w:type="dxa"/>
                </w:tcPr>
                <w:p w:rsidR="002D528F" w:rsidRPr="00B229D0" w:rsidRDefault="00B92BA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整数</w:t>
                  </w:r>
                </w:p>
              </w:tc>
              <w:tc>
                <w:tcPr>
                  <w:tcW w:w="1992" w:type="dxa"/>
                </w:tcPr>
                <w:p w:rsidR="002D528F" w:rsidRPr="00B229D0" w:rsidRDefault="002D528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</w:p>
              </w:tc>
            </w:tr>
            <w:tr w:rsidR="002D528F" w:rsidRPr="00B229D0" w:rsidTr="002D528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47" w:type="dxa"/>
                </w:tcPr>
                <w:p w:rsidR="002D528F" w:rsidRPr="00B229D0" w:rsidRDefault="00B92BA1">
                  <w:pPr>
                    <w:rPr>
                      <w:b w:val="0"/>
                      <w:bCs w:val="0"/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标签编码</w:t>
                  </w:r>
                </w:p>
              </w:tc>
              <w:tc>
                <w:tcPr>
                  <w:tcW w:w="2088" w:type="dxa"/>
                </w:tcPr>
                <w:p w:rsidR="002D528F" w:rsidRPr="00B229D0" w:rsidRDefault="00B92BA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LabelCode</w:t>
                  </w:r>
                </w:p>
              </w:tc>
              <w:tc>
                <w:tcPr>
                  <w:tcW w:w="2333" w:type="dxa"/>
                </w:tcPr>
                <w:p w:rsidR="002D528F" w:rsidRPr="00B229D0" w:rsidRDefault="00B92BA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10</w:t>
                  </w:r>
                  <w:r w:rsidRPr="00B229D0">
                    <w:rPr>
                      <w:rFonts w:hint="eastAsia"/>
                      <w:sz w:val="18"/>
                      <w:szCs w:val="18"/>
                    </w:rPr>
                    <w:t>位字符</w:t>
                  </w:r>
                </w:p>
              </w:tc>
              <w:tc>
                <w:tcPr>
                  <w:tcW w:w="1992" w:type="dxa"/>
                </w:tcPr>
                <w:p w:rsidR="002D528F" w:rsidRPr="00B229D0" w:rsidRDefault="002D528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</w:p>
              </w:tc>
            </w:tr>
            <w:tr w:rsidR="002D528F" w:rsidRPr="00B229D0" w:rsidTr="002D528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47" w:type="dxa"/>
                </w:tcPr>
                <w:p w:rsidR="002D528F" w:rsidRPr="00B229D0" w:rsidRDefault="00B92BA1">
                  <w:pPr>
                    <w:rPr>
                      <w:b w:val="0"/>
                      <w:bCs w:val="0"/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标签名称</w:t>
                  </w:r>
                </w:p>
              </w:tc>
              <w:tc>
                <w:tcPr>
                  <w:tcW w:w="2088" w:type="dxa"/>
                </w:tcPr>
                <w:p w:rsidR="002D528F" w:rsidRPr="00B229D0" w:rsidRDefault="00B92BA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Name</w:t>
                  </w:r>
                </w:p>
              </w:tc>
              <w:tc>
                <w:tcPr>
                  <w:tcW w:w="2333" w:type="dxa"/>
                </w:tcPr>
                <w:p w:rsidR="002D528F" w:rsidRPr="00B229D0" w:rsidRDefault="00B92BA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文本</w:t>
                  </w:r>
                </w:p>
              </w:tc>
              <w:tc>
                <w:tcPr>
                  <w:tcW w:w="1992" w:type="dxa"/>
                </w:tcPr>
                <w:p w:rsidR="002D528F" w:rsidRPr="00B229D0" w:rsidRDefault="002D528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</w:p>
              </w:tc>
            </w:tr>
            <w:tr w:rsidR="002D528F" w:rsidRPr="00B229D0" w:rsidTr="002D528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47" w:type="dxa"/>
                </w:tcPr>
                <w:p w:rsidR="002D528F" w:rsidRPr="00B229D0" w:rsidRDefault="00B92BA1">
                  <w:pPr>
                    <w:rPr>
                      <w:b w:val="0"/>
                      <w:bCs w:val="0"/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标签经验</w:t>
                  </w:r>
                </w:p>
              </w:tc>
              <w:tc>
                <w:tcPr>
                  <w:tcW w:w="2088" w:type="dxa"/>
                </w:tcPr>
                <w:p w:rsidR="002D528F" w:rsidRPr="00B229D0" w:rsidRDefault="00B92BA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Experience</w:t>
                  </w:r>
                </w:p>
              </w:tc>
              <w:tc>
                <w:tcPr>
                  <w:tcW w:w="2333" w:type="dxa"/>
                </w:tcPr>
                <w:p w:rsidR="002D528F" w:rsidRPr="00B229D0" w:rsidRDefault="00B92BA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整数</w:t>
                  </w:r>
                </w:p>
              </w:tc>
              <w:tc>
                <w:tcPr>
                  <w:tcW w:w="1992" w:type="dxa"/>
                </w:tcPr>
                <w:p w:rsidR="002D528F" w:rsidRPr="00B229D0" w:rsidRDefault="002D528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</w:p>
              </w:tc>
            </w:tr>
            <w:tr w:rsidR="002D528F" w:rsidRPr="00B229D0" w:rsidTr="002D528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47" w:type="dxa"/>
                </w:tcPr>
                <w:p w:rsidR="002D528F" w:rsidRPr="00B229D0" w:rsidRDefault="00B92BA1">
                  <w:pPr>
                    <w:rPr>
                      <w:b w:val="0"/>
                      <w:bCs w:val="0"/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图片</w:t>
                  </w:r>
                </w:p>
              </w:tc>
              <w:tc>
                <w:tcPr>
                  <w:tcW w:w="2088" w:type="dxa"/>
                </w:tcPr>
                <w:p w:rsidR="002D528F" w:rsidRPr="00B229D0" w:rsidRDefault="00B92BA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Photos</w:t>
                  </w:r>
                </w:p>
              </w:tc>
              <w:tc>
                <w:tcPr>
                  <w:tcW w:w="2333" w:type="dxa"/>
                </w:tcPr>
                <w:p w:rsidR="002D528F" w:rsidRPr="00B229D0" w:rsidRDefault="00B92BA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文本</w:t>
                  </w:r>
                </w:p>
              </w:tc>
              <w:tc>
                <w:tcPr>
                  <w:tcW w:w="1992" w:type="dxa"/>
                </w:tcPr>
                <w:p w:rsidR="002D528F" w:rsidRPr="00B229D0" w:rsidRDefault="002D528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</w:p>
              </w:tc>
            </w:tr>
          </w:tbl>
          <w:p w:rsidR="002D528F" w:rsidRPr="00B229D0" w:rsidRDefault="002D528F">
            <w:pPr>
              <w:rPr>
                <w:b w:val="0"/>
                <w:bCs w:val="0"/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491398" w:rsidRDefault="00B92BA1">
            <w:pPr>
              <w:rPr>
                <w:b w:val="0"/>
                <w:bCs w:val="0"/>
                <w:strike/>
                <w:color w:val="FF0000"/>
                <w:sz w:val="18"/>
                <w:szCs w:val="18"/>
              </w:rPr>
            </w:pPr>
            <w:r w:rsidRPr="00491398">
              <w:rPr>
                <w:rFonts w:hint="eastAsia"/>
                <w:strike/>
                <w:color w:val="FF0000"/>
                <w:sz w:val="18"/>
                <w:szCs w:val="18"/>
              </w:rPr>
              <w:t>折扣卷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491398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trike/>
                <w:color w:val="FF0000"/>
                <w:sz w:val="18"/>
                <w:szCs w:val="18"/>
              </w:rPr>
            </w:pPr>
            <w:r w:rsidRPr="00491398">
              <w:rPr>
                <w:rFonts w:hint="eastAsia"/>
                <w:b/>
                <w:bCs/>
                <w:strike/>
                <w:color w:val="FF0000"/>
                <w:sz w:val="18"/>
                <w:szCs w:val="18"/>
              </w:rPr>
              <w:t>DiscountCoupons</w:t>
            </w:r>
          </w:p>
        </w:tc>
        <w:tc>
          <w:tcPr>
            <w:tcW w:w="21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491398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  <w:r w:rsidRPr="00491398">
              <w:rPr>
                <w:rFonts w:hint="eastAsia"/>
                <w:strike/>
                <w:color w:val="FF0000"/>
                <w:sz w:val="18"/>
                <w:szCs w:val="18"/>
              </w:rPr>
              <w:t>见后</w:t>
            </w: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491398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Style w:val="-4"/>
              <w:tblW w:w="806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650"/>
              <w:gridCol w:w="2085"/>
              <w:gridCol w:w="2328"/>
              <w:gridCol w:w="1997"/>
            </w:tblGrid>
            <w:tr w:rsidR="00491398" w:rsidRPr="00491398" w:rsidTr="002D528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60" w:type="dxa"/>
                  <w:gridSpan w:val="4"/>
                </w:tcPr>
                <w:p w:rsidR="002D528F" w:rsidRPr="00491398" w:rsidRDefault="00B92BA1">
                  <w:pPr>
                    <w:rPr>
                      <w:b w:val="0"/>
                      <w:bCs w:val="0"/>
                      <w:strike/>
                      <w:color w:val="FF0000"/>
                      <w:sz w:val="18"/>
                      <w:szCs w:val="18"/>
                    </w:rPr>
                  </w:pPr>
                  <w:r w:rsidRPr="00491398">
                    <w:rPr>
                      <w:rFonts w:hint="eastAsia"/>
                      <w:strike/>
                      <w:color w:val="FF0000"/>
                      <w:sz w:val="18"/>
                      <w:szCs w:val="18"/>
                    </w:rPr>
                    <w:t>个人折扣卷</w:t>
                  </w:r>
                </w:p>
              </w:tc>
            </w:tr>
            <w:tr w:rsidR="00491398" w:rsidRPr="00491398" w:rsidTr="002D528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0" w:type="dxa"/>
                </w:tcPr>
                <w:p w:rsidR="002D528F" w:rsidRPr="00491398" w:rsidRDefault="00B92BA1">
                  <w:pPr>
                    <w:rPr>
                      <w:b w:val="0"/>
                      <w:bCs w:val="0"/>
                      <w:strike/>
                      <w:color w:val="FF0000"/>
                      <w:sz w:val="18"/>
                      <w:szCs w:val="18"/>
                    </w:rPr>
                  </w:pPr>
                  <w:r w:rsidRPr="00491398">
                    <w:rPr>
                      <w:rFonts w:hint="eastAsia"/>
                      <w:strike/>
                      <w:color w:val="FF0000"/>
                      <w:sz w:val="18"/>
                      <w:szCs w:val="18"/>
                    </w:rPr>
                    <w:t>编码</w:t>
                  </w:r>
                </w:p>
              </w:tc>
              <w:tc>
                <w:tcPr>
                  <w:tcW w:w="2085" w:type="dxa"/>
                </w:tcPr>
                <w:p w:rsidR="002D528F" w:rsidRPr="00491398" w:rsidRDefault="00B92BA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trike/>
                      <w:color w:val="FF0000"/>
                      <w:sz w:val="18"/>
                      <w:szCs w:val="18"/>
                    </w:rPr>
                  </w:pPr>
                  <w:r w:rsidRPr="00491398">
                    <w:rPr>
                      <w:rFonts w:hint="eastAsia"/>
                      <w:strike/>
                      <w:color w:val="FF0000"/>
                      <w:sz w:val="18"/>
                      <w:szCs w:val="18"/>
                    </w:rPr>
                    <w:t>Code</w:t>
                  </w:r>
                </w:p>
              </w:tc>
              <w:tc>
                <w:tcPr>
                  <w:tcW w:w="2328" w:type="dxa"/>
                </w:tcPr>
                <w:p w:rsidR="002D528F" w:rsidRPr="00491398" w:rsidRDefault="00B92BA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trike/>
                      <w:color w:val="FF0000"/>
                      <w:sz w:val="18"/>
                      <w:szCs w:val="18"/>
                    </w:rPr>
                  </w:pPr>
                  <w:r w:rsidRPr="00491398">
                    <w:rPr>
                      <w:rFonts w:hint="eastAsia"/>
                      <w:strike/>
                      <w:color w:val="FF0000"/>
                      <w:sz w:val="18"/>
                      <w:szCs w:val="18"/>
                    </w:rPr>
                    <w:t>14</w:t>
                  </w:r>
                  <w:r w:rsidRPr="00491398">
                    <w:rPr>
                      <w:rFonts w:hint="eastAsia"/>
                      <w:strike/>
                      <w:color w:val="FF0000"/>
                      <w:sz w:val="18"/>
                      <w:szCs w:val="18"/>
                    </w:rPr>
                    <w:t>位字符</w:t>
                  </w:r>
                </w:p>
              </w:tc>
              <w:tc>
                <w:tcPr>
                  <w:tcW w:w="1997" w:type="dxa"/>
                </w:tcPr>
                <w:p w:rsidR="002D528F" w:rsidRPr="00491398" w:rsidRDefault="002D528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trike/>
                      <w:color w:val="FF0000"/>
                      <w:sz w:val="18"/>
                      <w:szCs w:val="18"/>
                    </w:rPr>
                  </w:pPr>
                </w:p>
              </w:tc>
            </w:tr>
            <w:tr w:rsidR="00491398" w:rsidRPr="00491398" w:rsidTr="002D528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0" w:type="dxa"/>
                </w:tcPr>
                <w:p w:rsidR="002D528F" w:rsidRPr="00491398" w:rsidRDefault="00B92BA1">
                  <w:pPr>
                    <w:rPr>
                      <w:b w:val="0"/>
                      <w:bCs w:val="0"/>
                      <w:strike/>
                      <w:color w:val="FF0000"/>
                      <w:sz w:val="18"/>
                      <w:szCs w:val="18"/>
                    </w:rPr>
                  </w:pPr>
                  <w:r w:rsidRPr="00491398">
                    <w:rPr>
                      <w:rFonts w:hint="eastAsia"/>
                      <w:strike/>
                      <w:color w:val="FF0000"/>
                      <w:sz w:val="18"/>
                      <w:szCs w:val="18"/>
                    </w:rPr>
                    <w:t>说明</w:t>
                  </w:r>
                </w:p>
              </w:tc>
              <w:tc>
                <w:tcPr>
                  <w:tcW w:w="2085" w:type="dxa"/>
                </w:tcPr>
                <w:p w:rsidR="002D528F" w:rsidRPr="00491398" w:rsidRDefault="00B92BA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trike/>
                      <w:color w:val="FF0000"/>
                      <w:sz w:val="18"/>
                      <w:szCs w:val="18"/>
                    </w:rPr>
                  </w:pPr>
                  <w:r w:rsidRPr="00491398">
                    <w:rPr>
                      <w:rFonts w:hint="eastAsia"/>
                      <w:strike/>
                      <w:color w:val="FF0000"/>
                      <w:sz w:val="18"/>
                      <w:szCs w:val="18"/>
                    </w:rPr>
                    <w:t>Description</w:t>
                  </w:r>
                </w:p>
              </w:tc>
              <w:tc>
                <w:tcPr>
                  <w:tcW w:w="2328" w:type="dxa"/>
                </w:tcPr>
                <w:p w:rsidR="002D528F" w:rsidRPr="00491398" w:rsidRDefault="00B92BA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trike/>
                      <w:color w:val="FF0000"/>
                      <w:sz w:val="18"/>
                      <w:szCs w:val="18"/>
                    </w:rPr>
                  </w:pPr>
                  <w:r w:rsidRPr="00491398">
                    <w:rPr>
                      <w:rFonts w:hint="eastAsia"/>
                      <w:strike/>
                      <w:color w:val="FF0000"/>
                      <w:sz w:val="18"/>
                      <w:szCs w:val="18"/>
                    </w:rPr>
                    <w:t>100</w:t>
                  </w:r>
                  <w:r w:rsidRPr="00491398">
                    <w:rPr>
                      <w:rFonts w:hint="eastAsia"/>
                      <w:strike/>
                      <w:color w:val="FF0000"/>
                      <w:sz w:val="18"/>
                      <w:szCs w:val="18"/>
                    </w:rPr>
                    <w:t>位双字节文本</w:t>
                  </w:r>
                </w:p>
              </w:tc>
              <w:tc>
                <w:tcPr>
                  <w:tcW w:w="1997" w:type="dxa"/>
                </w:tcPr>
                <w:p w:rsidR="002D528F" w:rsidRPr="00491398" w:rsidRDefault="002D528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trike/>
                      <w:color w:val="FF0000"/>
                      <w:sz w:val="18"/>
                      <w:szCs w:val="18"/>
                    </w:rPr>
                  </w:pPr>
                </w:p>
              </w:tc>
            </w:tr>
            <w:tr w:rsidR="00491398" w:rsidRPr="00491398" w:rsidTr="002D528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0" w:type="dxa"/>
                </w:tcPr>
                <w:p w:rsidR="002D528F" w:rsidRPr="00491398" w:rsidRDefault="00B92BA1">
                  <w:pPr>
                    <w:rPr>
                      <w:b w:val="0"/>
                      <w:bCs w:val="0"/>
                      <w:strike/>
                      <w:color w:val="FF0000"/>
                      <w:sz w:val="18"/>
                      <w:szCs w:val="18"/>
                    </w:rPr>
                  </w:pPr>
                  <w:r w:rsidRPr="00491398">
                    <w:rPr>
                      <w:rFonts w:hint="eastAsia"/>
                      <w:strike/>
                      <w:color w:val="FF0000"/>
                      <w:sz w:val="18"/>
                      <w:szCs w:val="18"/>
                    </w:rPr>
                    <w:t>商家</w:t>
                  </w:r>
                  <w:r w:rsidRPr="00491398">
                    <w:rPr>
                      <w:rFonts w:hint="eastAsia"/>
                      <w:strike/>
                      <w:color w:val="FF0000"/>
                      <w:sz w:val="18"/>
                      <w:szCs w:val="18"/>
                    </w:rPr>
                    <w:t>Logo</w:t>
                  </w:r>
                </w:p>
              </w:tc>
              <w:tc>
                <w:tcPr>
                  <w:tcW w:w="2085" w:type="dxa"/>
                </w:tcPr>
                <w:p w:rsidR="002D528F" w:rsidRPr="00491398" w:rsidRDefault="00B92BA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trike/>
                      <w:color w:val="FF0000"/>
                      <w:sz w:val="18"/>
                      <w:szCs w:val="18"/>
                    </w:rPr>
                  </w:pPr>
                  <w:r w:rsidRPr="00491398">
                    <w:rPr>
                      <w:rFonts w:hint="eastAsia"/>
                      <w:strike/>
                      <w:color w:val="FF0000"/>
                      <w:sz w:val="18"/>
                      <w:szCs w:val="18"/>
                    </w:rPr>
                    <w:t>ShopLogo</w:t>
                  </w:r>
                </w:p>
              </w:tc>
              <w:tc>
                <w:tcPr>
                  <w:tcW w:w="2328" w:type="dxa"/>
                </w:tcPr>
                <w:p w:rsidR="002D528F" w:rsidRPr="00491398" w:rsidRDefault="00B92BA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trike/>
                      <w:color w:val="FF0000"/>
                      <w:sz w:val="18"/>
                      <w:szCs w:val="18"/>
                    </w:rPr>
                  </w:pPr>
                  <w:r w:rsidRPr="00491398">
                    <w:rPr>
                      <w:rFonts w:hint="eastAsia"/>
                      <w:strike/>
                      <w:color w:val="FF0000"/>
                      <w:sz w:val="18"/>
                      <w:szCs w:val="18"/>
                    </w:rPr>
                    <w:t>200</w:t>
                  </w:r>
                  <w:r w:rsidRPr="00491398">
                    <w:rPr>
                      <w:rFonts w:hint="eastAsia"/>
                      <w:strike/>
                      <w:color w:val="FF0000"/>
                      <w:sz w:val="18"/>
                      <w:szCs w:val="18"/>
                    </w:rPr>
                    <w:t>位字符</w:t>
                  </w:r>
                </w:p>
              </w:tc>
              <w:tc>
                <w:tcPr>
                  <w:tcW w:w="1997" w:type="dxa"/>
                </w:tcPr>
                <w:p w:rsidR="002D528F" w:rsidRPr="00491398" w:rsidRDefault="00B92BA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trike/>
                      <w:color w:val="FF0000"/>
                      <w:sz w:val="18"/>
                      <w:szCs w:val="18"/>
                    </w:rPr>
                  </w:pPr>
                  <w:r w:rsidRPr="00491398">
                    <w:rPr>
                      <w:rFonts w:hint="eastAsia"/>
                      <w:strike/>
                      <w:color w:val="FF0000"/>
                      <w:sz w:val="18"/>
                      <w:szCs w:val="18"/>
                    </w:rPr>
                    <w:t>商户</w:t>
                  </w:r>
                  <w:r w:rsidRPr="00491398">
                    <w:rPr>
                      <w:rFonts w:hint="eastAsia"/>
                      <w:strike/>
                      <w:color w:val="FF0000"/>
                      <w:sz w:val="18"/>
                      <w:szCs w:val="18"/>
                    </w:rPr>
                    <w:t>logo</w:t>
                  </w:r>
                  <w:r w:rsidRPr="00491398">
                    <w:rPr>
                      <w:rFonts w:hint="eastAsia"/>
                      <w:strike/>
                      <w:color w:val="FF0000"/>
                      <w:sz w:val="18"/>
                      <w:szCs w:val="18"/>
                    </w:rPr>
                    <w:t>文件名</w:t>
                  </w:r>
                </w:p>
              </w:tc>
            </w:tr>
          </w:tbl>
          <w:p w:rsidR="002D528F" w:rsidRPr="00491398" w:rsidRDefault="002D528F">
            <w:pPr>
              <w:rPr>
                <w:b w:val="0"/>
                <w:bCs w:val="0"/>
                <w:strike/>
                <w:color w:val="FF0000"/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关注的人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CareWho</w:t>
            </w:r>
          </w:p>
        </w:tc>
        <w:tc>
          <w:tcPr>
            <w:tcW w:w="21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见后</w:t>
            </w: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Style w:val="-4"/>
              <w:tblW w:w="806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646"/>
              <w:gridCol w:w="2084"/>
              <w:gridCol w:w="2334"/>
              <w:gridCol w:w="1996"/>
            </w:tblGrid>
            <w:tr w:rsidR="002D528F" w:rsidRPr="00B229D0" w:rsidTr="002D528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60" w:type="dxa"/>
                  <w:gridSpan w:val="4"/>
                </w:tcPr>
                <w:p w:rsidR="002D528F" w:rsidRPr="00B229D0" w:rsidRDefault="00B92BA1">
                  <w:pPr>
                    <w:rPr>
                      <w:b w:val="0"/>
                      <w:bCs w:val="0"/>
                      <w:color w:val="auto"/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color w:val="auto"/>
                      <w:sz w:val="18"/>
                      <w:szCs w:val="18"/>
                    </w:rPr>
                    <w:t>关注的人</w:t>
                  </w:r>
                </w:p>
              </w:tc>
            </w:tr>
            <w:tr w:rsidR="002D528F" w:rsidRPr="00B229D0" w:rsidTr="002D528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46" w:type="dxa"/>
                </w:tcPr>
                <w:p w:rsidR="002D528F" w:rsidRPr="00B229D0" w:rsidRDefault="00B92BA1">
                  <w:pPr>
                    <w:rPr>
                      <w:b w:val="0"/>
                      <w:bCs w:val="0"/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Id</w:t>
                  </w:r>
                </w:p>
              </w:tc>
              <w:tc>
                <w:tcPr>
                  <w:tcW w:w="2084" w:type="dxa"/>
                </w:tcPr>
                <w:p w:rsidR="002D528F" w:rsidRPr="00B229D0" w:rsidRDefault="00B92BA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Id</w:t>
                  </w:r>
                </w:p>
              </w:tc>
              <w:tc>
                <w:tcPr>
                  <w:tcW w:w="2334" w:type="dxa"/>
                </w:tcPr>
                <w:p w:rsidR="002D528F" w:rsidRPr="00B229D0" w:rsidRDefault="00B92BA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自增数字</w:t>
                  </w:r>
                </w:p>
              </w:tc>
              <w:tc>
                <w:tcPr>
                  <w:tcW w:w="1996" w:type="dxa"/>
                </w:tcPr>
                <w:p w:rsidR="002D528F" w:rsidRPr="00B229D0" w:rsidRDefault="002D528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</w:p>
              </w:tc>
            </w:tr>
            <w:tr w:rsidR="002D528F" w:rsidRPr="00B229D0" w:rsidTr="002D528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46" w:type="dxa"/>
                </w:tcPr>
                <w:p w:rsidR="002D528F" w:rsidRPr="00B229D0" w:rsidRDefault="00B92BA1">
                  <w:pPr>
                    <w:rPr>
                      <w:b w:val="0"/>
                      <w:bCs w:val="0"/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lastRenderedPageBreak/>
                    <w:t>昵称</w:t>
                  </w:r>
                </w:p>
              </w:tc>
              <w:tc>
                <w:tcPr>
                  <w:tcW w:w="2084" w:type="dxa"/>
                </w:tcPr>
                <w:p w:rsidR="002D528F" w:rsidRPr="00B229D0" w:rsidRDefault="00B92BA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NickName</w:t>
                  </w:r>
                </w:p>
              </w:tc>
              <w:tc>
                <w:tcPr>
                  <w:tcW w:w="2334" w:type="dxa"/>
                </w:tcPr>
                <w:p w:rsidR="002D528F" w:rsidRPr="00B229D0" w:rsidRDefault="00B92BA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文本</w:t>
                  </w:r>
                </w:p>
              </w:tc>
              <w:tc>
                <w:tcPr>
                  <w:tcW w:w="1996" w:type="dxa"/>
                </w:tcPr>
                <w:p w:rsidR="002D528F" w:rsidRPr="00B229D0" w:rsidRDefault="002D528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</w:p>
              </w:tc>
            </w:tr>
            <w:tr w:rsidR="002D528F" w:rsidRPr="00B229D0" w:rsidTr="002D528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46" w:type="dxa"/>
                </w:tcPr>
                <w:p w:rsidR="002D528F" w:rsidRPr="00B229D0" w:rsidRDefault="00B92BA1">
                  <w:pPr>
                    <w:rPr>
                      <w:b w:val="0"/>
                      <w:bCs w:val="0"/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性别</w:t>
                  </w:r>
                </w:p>
              </w:tc>
              <w:tc>
                <w:tcPr>
                  <w:tcW w:w="2084" w:type="dxa"/>
                </w:tcPr>
                <w:p w:rsidR="002D528F" w:rsidRPr="00B229D0" w:rsidRDefault="00B92BA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Gender</w:t>
                  </w:r>
                </w:p>
              </w:tc>
              <w:tc>
                <w:tcPr>
                  <w:tcW w:w="2334" w:type="dxa"/>
                </w:tcPr>
                <w:p w:rsidR="002D528F" w:rsidRPr="00B229D0" w:rsidRDefault="00B92BA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1</w:t>
                  </w:r>
                  <w:r w:rsidRPr="00B229D0">
                    <w:rPr>
                      <w:rFonts w:hint="eastAsia"/>
                      <w:sz w:val="18"/>
                      <w:szCs w:val="18"/>
                    </w:rPr>
                    <w:t>位数字</w:t>
                  </w:r>
                </w:p>
              </w:tc>
              <w:tc>
                <w:tcPr>
                  <w:tcW w:w="1996" w:type="dxa"/>
                </w:tcPr>
                <w:p w:rsidR="002D528F" w:rsidRPr="00B229D0" w:rsidRDefault="002D528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</w:p>
              </w:tc>
            </w:tr>
            <w:tr w:rsidR="002D528F" w:rsidRPr="00B229D0" w:rsidTr="002D528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46" w:type="dxa"/>
                </w:tcPr>
                <w:p w:rsidR="002D528F" w:rsidRPr="00B229D0" w:rsidRDefault="00B92BA1">
                  <w:pPr>
                    <w:rPr>
                      <w:b w:val="0"/>
                      <w:bCs w:val="0"/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头像</w:t>
                  </w:r>
                </w:p>
              </w:tc>
              <w:tc>
                <w:tcPr>
                  <w:tcW w:w="2084" w:type="dxa"/>
                </w:tcPr>
                <w:p w:rsidR="002D528F" w:rsidRPr="00B229D0" w:rsidRDefault="00B92BA1">
                  <w:pPr>
                    <w:tabs>
                      <w:tab w:val="left" w:pos="1070"/>
                    </w:tabs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Portrait</w:t>
                  </w:r>
                </w:p>
              </w:tc>
              <w:tc>
                <w:tcPr>
                  <w:tcW w:w="2334" w:type="dxa"/>
                </w:tcPr>
                <w:p w:rsidR="002D528F" w:rsidRPr="00B229D0" w:rsidRDefault="00B92BA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200</w:t>
                  </w:r>
                  <w:r w:rsidRPr="00B229D0">
                    <w:rPr>
                      <w:rFonts w:hint="eastAsia"/>
                      <w:sz w:val="18"/>
                      <w:szCs w:val="18"/>
                    </w:rPr>
                    <w:t>位字符</w:t>
                  </w:r>
                </w:p>
              </w:tc>
              <w:tc>
                <w:tcPr>
                  <w:tcW w:w="1996" w:type="dxa"/>
                </w:tcPr>
                <w:p w:rsidR="002D528F" w:rsidRPr="00B229D0" w:rsidRDefault="00B92BA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头像文件名</w:t>
                  </w:r>
                </w:p>
              </w:tc>
            </w:tr>
            <w:tr w:rsidR="002D528F" w:rsidRPr="00B229D0" w:rsidTr="002D528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46" w:type="dxa"/>
                </w:tcPr>
                <w:p w:rsidR="002D528F" w:rsidRPr="00B229D0" w:rsidRDefault="00B92BA1">
                  <w:pPr>
                    <w:rPr>
                      <w:b w:val="0"/>
                      <w:bCs w:val="0"/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双方关注</w:t>
                  </w:r>
                </w:p>
              </w:tc>
              <w:tc>
                <w:tcPr>
                  <w:tcW w:w="2084" w:type="dxa"/>
                </w:tcPr>
                <w:p w:rsidR="002D528F" w:rsidRPr="00B229D0" w:rsidRDefault="00B92BA1">
                  <w:pPr>
                    <w:tabs>
                      <w:tab w:val="left" w:pos="1070"/>
                    </w:tabs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IsFriend</w:t>
                  </w:r>
                </w:p>
              </w:tc>
              <w:tc>
                <w:tcPr>
                  <w:tcW w:w="2334" w:type="dxa"/>
                </w:tcPr>
                <w:p w:rsidR="002D528F" w:rsidRPr="00B229D0" w:rsidRDefault="00B92BA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1</w:t>
                  </w:r>
                  <w:r w:rsidRPr="00B229D0">
                    <w:rPr>
                      <w:rFonts w:hint="eastAsia"/>
                      <w:sz w:val="18"/>
                      <w:szCs w:val="18"/>
                    </w:rPr>
                    <w:t>位数字</w:t>
                  </w:r>
                </w:p>
              </w:tc>
              <w:tc>
                <w:tcPr>
                  <w:tcW w:w="1996" w:type="dxa"/>
                </w:tcPr>
                <w:p w:rsidR="002D528F" w:rsidRPr="00B229D0" w:rsidRDefault="00B92BA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 xml:space="preserve">1 </w:t>
                  </w:r>
                  <w:r w:rsidRPr="00B229D0">
                    <w:rPr>
                      <w:rFonts w:hint="eastAsia"/>
                      <w:sz w:val="18"/>
                      <w:szCs w:val="18"/>
                    </w:rPr>
                    <w:t>是</w:t>
                  </w:r>
                  <w:r w:rsidRPr="00B229D0">
                    <w:rPr>
                      <w:rFonts w:hint="eastAsia"/>
                      <w:sz w:val="18"/>
                      <w:szCs w:val="18"/>
                    </w:rPr>
                    <w:t xml:space="preserve"> 0 </w:t>
                  </w:r>
                  <w:r w:rsidRPr="00B229D0">
                    <w:rPr>
                      <w:rFonts w:hint="eastAsia"/>
                      <w:sz w:val="18"/>
                      <w:szCs w:val="18"/>
                    </w:rPr>
                    <w:t>否</w:t>
                  </w:r>
                </w:p>
              </w:tc>
            </w:tr>
          </w:tbl>
          <w:p w:rsidR="002D528F" w:rsidRPr="00B229D0" w:rsidRDefault="002D528F">
            <w:pPr>
              <w:rPr>
                <w:b w:val="0"/>
                <w:bCs w:val="0"/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lastRenderedPageBreak/>
              <w:t>关注的商家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CareWhichShops</w:t>
            </w:r>
          </w:p>
        </w:tc>
        <w:tc>
          <w:tcPr>
            <w:tcW w:w="21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见后</w:t>
            </w: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Style w:val="-4"/>
              <w:tblW w:w="806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652"/>
              <w:gridCol w:w="2080"/>
              <w:gridCol w:w="2330"/>
              <w:gridCol w:w="1998"/>
            </w:tblGrid>
            <w:tr w:rsidR="002D528F" w:rsidRPr="00B229D0" w:rsidTr="002D528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60" w:type="dxa"/>
                  <w:gridSpan w:val="4"/>
                </w:tcPr>
                <w:p w:rsidR="002D528F" w:rsidRPr="00B229D0" w:rsidRDefault="00B92BA1">
                  <w:pPr>
                    <w:rPr>
                      <w:b w:val="0"/>
                      <w:bCs w:val="0"/>
                      <w:color w:val="auto"/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color w:val="auto"/>
                      <w:sz w:val="18"/>
                      <w:szCs w:val="18"/>
                    </w:rPr>
                    <w:t>关注的商家</w:t>
                  </w:r>
                </w:p>
              </w:tc>
            </w:tr>
            <w:tr w:rsidR="002D528F" w:rsidRPr="00B229D0" w:rsidTr="002D528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2" w:type="dxa"/>
                </w:tcPr>
                <w:p w:rsidR="002D528F" w:rsidRPr="00B229D0" w:rsidRDefault="00B92BA1">
                  <w:pPr>
                    <w:rPr>
                      <w:b w:val="0"/>
                      <w:bCs w:val="0"/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编码</w:t>
                  </w:r>
                </w:p>
              </w:tc>
              <w:tc>
                <w:tcPr>
                  <w:tcW w:w="2080" w:type="dxa"/>
                </w:tcPr>
                <w:p w:rsidR="002D528F" w:rsidRPr="00B229D0" w:rsidRDefault="00B92BA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Code</w:t>
                  </w:r>
                </w:p>
              </w:tc>
              <w:tc>
                <w:tcPr>
                  <w:tcW w:w="2330" w:type="dxa"/>
                </w:tcPr>
                <w:p w:rsidR="002D528F" w:rsidRPr="00B229D0" w:rsidRDefault="00B92BA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10</w:t>
                  </w:r>
                  <w:r w:rsidRPr="00B229D0">
                    <w:rPr>
                      <w:rFonts w:hint="eastAsia"/>
                      <w:sz w:val="18"/>
                      <w:szCs w:val="18"/>
                    </w:rPr>
                    <w:t>位数字</w:t>
                  </w:r>
                </w:p>
              </w:tc>
              <w:tc>
                <w:tcPr>
                  <w:tcW w:w="1998" w:type="dxa"/>
                </w:tcPr>
                <w:p w:rsidR="002D528F" w:rsidRPr="00B229D0" w:rsidRDefault="002D528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</w:p>
              </w:tc>
            </w:tr>
            <w:tr w:rsidR="002D528F" w:rsidRPr="00B229D0" w:rsidTr="002D528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2" w:type="dxa"/>
                </w:tcPr>
                <w:p w:rsidR="002D528F" w:rsidRPr="00B229D0" w:rsidRDefault="00B92BA1">
                  <w:pPr>
                    <w:rPr>
                      <w:b w:val="0"/>
                      <w:bCs w:val="0"/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名称</w:t>
                  </w:r>
                </w:p>
              </w:tc>
              <w:tc>
                <w:tcPr>
                  <w:tcW w:w="2080" w:type="dxa"/>
                </w:tcPr>
                <w:p w:rsidR="002D528F" w:rsidRPr="00B229D0" w:rsidRDefault="00B92BA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Name</w:t>
                  </w:r>
                </w:p>
              </w:tc>
              <w:tc>
                <w:tcPr>
                  <w:tcW w:w="2330" w:type="dxa"/>
                </w:tcPr>
                <w:p w:rsidR="002D528F" w:rsidRPr="00B229D0" w:rsidRDefault="00B92BA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文本</w:t>
                  </w:r>
                </w:p>
              </w:tc>
              <w:tc>
                <w:tcPr>
                  <w:tcW w:w="1998" w:type="dxa"/>
                </w:tcPr>
                <w:p w:rsidR="002D528F" w:rsidRPr="00B229D0" w:rsidRDefault="002D528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</w:p>
              </w:tc>
            </w:tr>
            <w:tr w:rsidR="002D528F" w:rsidRPr="00B229D0" w:rsidTr="002D528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2" w:type="dxa"/>
                </w:tcPr>
                <w:p w:rsidR="002D528F" w:rsidRPr="00B229D0" w:rsidRDefault="00B92BA1">
                  <w:pPr>
                    <w:rPr>
                      <w:b w:val="0"/>
                      <w:bCs w:val="0"/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位置</w:t>
                  </w:r>
                </w:p>
              </w:tc>
              <w:tc>
                <w:tcPr>
                  <w:tcW w:w="2080" w:type="dxa"/>
                </w:tcPr>
                <w:p w:rsidR="002D528F" w:rsidRPr="00B229D0" w:rsidRDefault="00B92BA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Address</w:t>
                  </w:r>
                </w:p>
              </w:tc>
              <w:tc>
                <w:tcPr>
                  <w:tcW w:w="2330" w:type="dxa"/>
                </w:tcPr>
                <w:p w:rsidR="002D528F" w:rsidRPr="00B229D0" w:rsidRDefault="00B92BA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文本</w:t>
                  </w:r>
                </w:p>
              </w:tc>
              <w:tc>
                <w:tcPr>
                  <w:tcW w:w="1998" w:type="dxa"/>
                </w:tcPr>
                <w:p w:rsidR="002D528F" w:rsidRPr="00B229D0" w:rsidRDefault="002D528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</w:p>
              </w:tc>
            </w:tr>
            <w:tr w:rsidR="002D528F" w:rsidRPr="00B229D0" w:rsidTr="002D528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2" w:type="dxa"/>
                </w:tcPr>
                <w:p w:rsidR="002D528F" w:rsidRPr="00B229D0" w:rsidRDefault="00B92BA1">
                  <w:pPr>
                    <w:rPr>
                      <w:b w:val="0"/>
                      <w:bCs w:val="0"/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电话</w:t>
                  </w:r>
                </w:p>
              </w:tc>
              <w:tc>
                <w:tcPr>
                  <w:tcW w:w="2080" w:type="dxa"/>
                </w:tcPr>
                <w:p w:rsidR="002D528F" w:rsidRPr="00B229D0" w:rsidRDefault="00B92BA1">
                  <w:pPr>
                    <w:tabs>
                      <w:tab w:val="left" w:pos="1070"/>
                    </w:tabs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Phone</w:t>
                  </w:r>
                </w:p>
              </w:tc>
              <w:tc>
                <w:tcPr>
                  <w:tcW w:w="2330" w:type="dxa"/>
                </w:tcPr>
                <w:p w:rsidR="002D528F" w:rsidRPr="00B229D0" w:rsidRDefault="00B92BA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30</w:t>
                  </w:r>
                  <w:r w:rsidRPr="00B229D0">
                    <w:rPr>
                      <w:rFonts w:hint="eastAsia"/>
                      <w:sz w:val="18"/>
                      <w:szCs w:val="18"/>
                    </w:rPr>
                    <w:t>位文本</w:t>
                  </w:r>
                </w:p>
              </w:tc>
              <w:tc>
                <w:tcPr>
                  <w:tcW w:w="1998" w:type="dxa"/>
                </w:tcPr>
                <w:p w:rsidR="002D528F" w:rsidRPr="00B229D0" w:rsidRDefault="00B92BA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加号</w:t>
                  </w:r>
                  <w:r w:rsidRPr="00B229D0">
                    <w:rPr>
                      <w:rFonts w:hint="eastAsia"/>
                      <w:sz w:val="18"/>
                      <w:szCs w:val="18"/>
                    </w:rPr>
                    <w:t>+</w:t>
                  </w:r>
                  <w:r w:rsidRPr="00B229D0">
                    <w:rPr>
                      <w:rFonts w:hint="eastAsia"/>
                      <w:sz w:val="18"/>
                      <w:szCs w:val="18"/>
                    </w:rPr>
                    <w:t>数字</w:t>
                  </w:r>
                  <w:r w:rsidRPr="00B229D0">
                    <w:rPr>
                      <w:rFonts w:hint="eastAsia"/>
                      <w:sz w:val="18"/>
                      <w:szCs w:val="18"/>
                    </w:rPr>
                    <w:t>+</w:t>
                  </w:r>
                  <w:r w:rsidRPr="00B229D0">
                    <w:rPr>
                      <w:rFonts w:hint="eastAsia"/>
                      <w:sz w:val="18"/>
                      <w:szCs w:val="18"/>
                    </w:rPr>
                    <w:t>减号</w:t>
                  </w:r>
                  <w:r w:rsidRPr="00B229D0">
                    <w:rPr>
                      <w:rFonts w:hint="eastAsia"/>
                      <w:sz w:val="18"/>
                      <w:szCs w:val="18"/>
                    </w:rPr>
                    <w:t>+</w:t>
                  </w:r>
                  <w:r w:rsidRPr="00B229D0">
                    <w:rPr>
                      <w:rFonts w:hint="eastAsia"/>
                      <w:sz w:val="18"/>
                      <w:szCs w:val="18"/>
                    </w:rPr>
                    <w:t>括号</w:t>
                  </w:r>
                </w:p>
              </w:tc>
            </w:tr>
            <w:tr w:rsidR="002D528F" w:rsidRPr="00B229D0" w:rsidTr="002D528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2" w:type="dxa"/>
                </w:tcPr>
                <w:p w:rsidR="002D528F" w:rsidRPr="00B229D0" w:rsidRDefault="00B92BA1">
                  <w:pPr>
                    <w:rPr>
                      <w:b w:val="0"/>
                      <w:bCs w:val="0"/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商家</w:t>
                  </w:r>
                  <w:r w:rsidRPr="00B229D0">
                    <w:rPr>
                      <w:rFonts w:hint="eastAsia"/>
                      <w:sz w:val="18"/>
                      <w:szCs w:val="18"/>
                    </w:rPr>
                    <w:t>Logo</w:t>
                  </w:r>
                </w:p>
              </w:tc>
              <w:tc>
                <w:tcPr>
                  <w:tcW w:w="2080" w:type="dxa"/>
                </w:tcPr>
                <w:p w:rsidR="002D528F" w:rsidRPr="00B229D0" w:rsidRDefault="00B92BA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ShopLogo</w:t>
                  </w:r>
                </w:p>
              </w:tc>
              <w:tc>
                <w:tcPr>
                  <w:tcW w:w="2330" w:type="dxa"/>
                </w:tcPr>
                <w:p w:rsidR="002D528F" w:rsidRPr="00B229D0" w:rsidRDefault="00B92BA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200</w:t>
                  </w:r>
                  <w:r w:rsidRPr="00B229D0">
                    <w:rPr>
                      <w:rFonts w:hint="eastAsia"/>
                      <w:sz w:val="18"/>
                      <w:szCs w:val="18"/>
                    </w:rPr>
                    <w:t>位字符</w:t>
                  </w:r>
                </w:p>
              </w:tc>
              <w:tc>
                <w:tcPr>
                  <w:tcW w:w="1998" w:type="dxa"/>
                </w:tcPr>
                <w:p w:rsidR="002D528F" w:rsidRPr="00B229D0" w:rsidRDefault="00B92BA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商户</w:t>
                  </w:r>
                  <w:r w:rsidRPr="00B229D0">
                    <w:rPr>
                      <w:rFonts w:hint="eastAsia"/>
                      <w:sz w:val="18"/>
                      <w:szCs w:val="18"/>
                    </w:rPr>
                    <w:t>logo</w:t>
                  </w:r>
                  <w:r w:rsidRPr="00B229D0">
                    <w:rPr>
                      <w:rFonts w:hint="eastAsia"/>
                      <w:sz w:val="18"/>
                      <w:szCs w:val="18"/>
                    </w:rPr>
                    <w:t>文件名</w:t>
                  </w:r>
                </w:p>
              </w:tc>
            </w:tr>
          </w:tbl>
          <w:p w:rsidR="002D528F" w:rsidRPr="00B229D0" w:rsidRDefault="002D528F">
            <w:pPr>
              <w:rPr>
                <w:b w:val="0"/>
                <w:bCs w:val="0"/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491398" w:rsidRDefault="00B92BA1">
            <w:pPr>
              <w:rPr>
                <w:b w:val="0"/>
                <w:bCs w:val="0"/>
                <w:strike/>
                <w:color w:val="FF0000"/>
                <w:sz w:val="18"/>
                <w:szCs w:val="18"/>
              </w:rPr>
            </w:pPr>
            <w:r w:rsidRPr="00491398">
              <w:rPr>
                <w:rFonts w:hint="eastAsia"/>
                <w:strike/>
                <w:color w:val="FF0000"/>
                <w:sz w:val="18"/>
                <w:szCs w:val="18"/>
              </w:rPr>
              <w:t>聊天列表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491398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trike/>
                <w:color w:val="FF0000"/>
                <w:sz w:val="18"/>
                <w:szCs w:val="18"/>
              </w:rPr>
            </w:pPr>
            <w:r w:rsidRPr="00491398">
              <w:rPr>
                <w:rFonts w:hint="eastAsia"/>
                <w:b/>
                <w:bCs/>
                <w:strike/>
                <w:color w:val="FF0000"/>
                <w:sz w:val="18"/>
                <w:szCs w:val="18"/>
              </w:rPr>
              <w:t>Chats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491398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  <w:r w:rsidRPr="00491398">
              <w:rPr>
                <w:rFonts w:hint="eastAsia"/>
                <w:strike/>
                <w:color w:val="FF0000"/>
                <w:sz w:val="18"/>
                <w:szCs w:val="18"/>
              </w:rPr>
              <w:t>见后</w:t>
            </w:r>
          </w:p>
        </w:tc>
        <w:tc>
          <w:tcPr>
            <w:tcW w:w="34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491398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Style w:val="-4"/>
              <w:tblW w:w="806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650"/>
              <w:gridCol w:w="2093"/>
              <w:gridCol w:w="2329"/>
              <w:gridCol w:w="1988"/>
            </w:tblGrid>
            <w:tr w:rsidR="00491398" w:rsidRPr="00491398" w:rsidTr="002D528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60" w:type="dxa"/>
                  <w:gridSpan w:val="4"/>
                </w:tcPr>
                <w:p w:rsidR="002D528F" w:rsidRPr="00491398" w:rsidRDefault="00B92BA1">
                  <w:pPr>
                    <w:rPr>
                      <w:b w:val="0"/>
                      <w:bCs w:val="0"/>
                      <w:strike/>
                      <w:color w:val="FF0000"/>
                      <w:sz w:val="18"/>
                      <w:szCs w:val="18"/>
                    </w:rPr>
                  </w:pPr>
                  <w:r w:rsidRPr="00491398">
                    <w:rPr>
                      <w:rFonts w:hint="eastAsia"/>
                      <w:strike/>
                      <w:color w:val="FF0000"/>
                      <w:sz w:val="18"/>
                      <w:szCs w:val="18"/>
                    </w:rPr>
                    <w:t>未读聊天</w:t>
                  </w:r>
                </w:p>
              </w:tc>
            </w:tr>
            <w:tr w:rsidR="00491398" w:rsidRPr="00491398" w:rsidTr="002D528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0" w:type="dxa"/>
                </w:tcPr>
                <w:p w:rsidR="002D528F" w:rsidRPr="00491398" w:rsidRDefault="00B92BA1">
                  <w:pPr>
                    <w:rPr>
                      <w:b w:val="0"/>
                      <w:bCs w:val="0"/>
                      <w:strike/>
                      <w:color w:val="FF0000"/>
                      <w:sz w:val="18"/>
                      <w:szCs w:val="18"/>
                    </w:rPr>
                  </w:pPr>
                  <w:r w:rsidRPr="00491398">
                    <w:rPr>
                      <w:rFonts w:hint="eastAsia"/>
                      <w:strike/>
                      <w:color w:val="FF0000"/>
                      <w:sz w:val="18"/>
                      <w:szCs w:val="18"/>
                    </w:rPr>
                    <w:t>总未读条数</w:t>
                  </w:r>
                </w:p>
              </w:tc>
              <w:tc>
                <w:tcPr>
                  <w:tcW w:w="2093" w:type="dxa"/>
                </w:tcPr>
                <w:p w:rsidR="002D528F" w:rsidRPr="00491398" w:rsidRDefault="00B92BA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trike/>
                      <w:color w:val="FF0000"/>
                      <w:sz w:val="18"/>
                      <w:szCs w:val="18"/>
                    </w:rPr>
                  </w:pPr>
                  <w:r w:rsidRPr="00491398">
                    <w:rPr>
                      <w:rFonts w:hint="eastAsia"/>
                      <w:strike/>
                      <w:color w:val="FF0000"/>
                      <w:sz w:val="18"/>
                      <w:szCs w:val="18"/>
                    </w:rPr>
                    <w:t>TotalCount</w:t>
                  </w:r>
                </w:p>
              </w:tc>
              <w:tc>
                <w:tcPr>
                  <w:tcW w:w="2329" w:type="dxa"/>
                </w:tcPr>
                <w:p w:rsidR="002D528F" w:rsidRPr="00491398" w:rsidRDefault="00B92BA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trike/>
                      <w:color w:val="FF0000"/>
                      <w:sz w:val="18"/>
                      <w:szCs w:val="18"/>
                    </w:rPr>
                  </w:pPr>
                  <w:r w:rsidRPr="00491398">
                    <w:rPr>
                      <w:rFonts w:hint="eastAsia"/>
                      <w:strike/>
                      <w:color w:val="FF0000"/>
                      <w:sz w:val="18"/>
                      <w:szCs w:val="18"/>
                    </w:rPr>
                    <w:t>整数</w:t>
                  </w:r>
                </w:p>
              </w:tc>
              <w:tc>
                <w:tcPr>
                  <w:tcW w:w="1988" w:type="dxa"/>
                </w:tcPr>
                <w:p w:rsidR="002D528F" w:rsidRPr="00491398" w:rsidRDefault="002D528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trike/>
                      <w:color w:val="FF0000"/>
                      <w:sz w:val="18"/>
                      <w:szCs w:val="18"/>
                    </w:rPr>
                  </w:pPr>
                </w:p>
              </w:tc>
            </w:tr>
            <w:tr w:rsidR="00491398" w:rsidRPr="00491398" w:rsidTr="002D528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0" w:type="dxa"/>
                </w:tcPr>
                <w:p w:rsidR="002D528F" w:rsidRPr="00491398" w:rsidRDefault="00B92BA1">
                  <w:pPr>
                    <w:rPr>
                      <w:b w:val="0"/>
                      <w:bCs w:val="0"/>
                      <w:strike/>
                      <w:color w:val="FF0000"/>
                      <w:sz w:val="18"/>
                      <w:szCs w:val="18"/>
                    </w:rPr>
                  </w:pPr>
                  <w:r w:rsidRPr="00491398">
                    <w:rPr>
                      <w:rFonts w:hint="eastAsia"/>
                      <w:strike/>
                      <w:color w:val="FF0000"/>
                      <w:sz w:val="18"/>
                      <w:szCs w:val="18"/>
                    </w:rPr>
                    <w:t>相关会话</w:t>
                  </w:r>
                </w:p>
              </w:tc>
              <w:tc>
                <w:tcPr>
                  <w:tcW w:w="2093" w:type="dxa"/>
                </w:tcPr>
                <w:p w:rsidR="002D528F" w:rsidRPr="00491398" w:rsidRDefault="00B92BA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trike/>
                      <w:color w:val="FF0000"/>
                      <w:sz w:val="18"/>
                      <w:szCs w:val="18"/>
                    </w:rPr>
                  </w:pPr>
                  <w:r w:rsidRPr="00491398">
                    <w:rPr>
                      <w:rFonts w:hint="eastAsia"/>
                      <w:strike/>
                      <w:color w:val="FF0000"/>
                      <w:sz w:val="18"/>
                      <w:szCs w:val="18"/>
                    </w:rPr>
                    <w:t>见后</w:t>
                  </w:r>
                </w:p>
              </w:tc>
              <w:tc>
                <w:tcPr>
                  <w:tcW w:w="4317" w:type="dxa"/>
                  <w:gridSpan w:val="2"/>
                </w:tcPr>
                <w:p w:rsidR="002D528F" w:rsidRPr="00491398" w:rsidRDefault="00B92BA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trike/>
                      <w:color w:val="FF0000"/>
                      <w:sz w:val="18"/>
                      <w:szCs w:val="18"/>
                    </w:rPr>
                  </w:pPr>
                  <w:r w:rsidRPr="00491398">
                    <w:rPr>
                      <w:rFonts w:hint="eastAsia"/>
                      <w:strike/>
                      <w:color w:val="FF0000"/>
                      <w:sz w:val="18"/>
                      <w:szCs w:val="18"/>
                    </w:rPr>
                    <w:t>每个会话只保留最后</w:t>
                  </w:r>
                  <w:r w:rsidRPr="00491398">
                    <w:rPr>
                      <w:rFonts w:hint="eastAsia"/>
                      <w:strike/>
                      <w:color w:val="FF0000"/>
                      <w:sz w:val="18"/>
                      <w:szCs w:val="18"/>
                    </w:rPr>
                    <w:t>200</w:t>
                  </w:r>
                  <w:r w:rsidRPr="00491398">
                    <w:rPr>
                      <w:rFonts w:hint="eastAsia"/>
                      <w:strike/>
                      <w:color w:val="FF0000"/>
                      <w:sz w:val="18"/>
                      <w:szCs w:val="18"/>
                    </w:rPr>
                    <w:t>条未读信息</w:t>
                  </w:r>
                </w:p>
              </w:tc>
            </w:tr>
            <w:tr w:rsidR="00491398" w:rsidRPr="00491398" w:rsidTr="002D528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60" w:type="dxa"/>
                  <w:gridSpan w:val="4"/>
                </w:tcPr>
                <w:tbl>
                  <w:tblPr>
                    <w:tblStyle w:val="-4"/>
                    <w:tblW w:w="7834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592"/>
                    <w:gridCol w:w="2051"/>
                    <w:gridCol w:w="2264"/>
                    <w:gridCol w:w="1927"/>
                  </w:tblGrid>
                  <w:tr w:rsidR="00491398" w:rsidRPr="00491398" w:rsidTr="002D528F">
                    <w:trPr>
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7834" w:type="dxa"/>
                        <w:gridSpan w:val="4"/>
                      </w:tcPr>
                      <w:p w:rsidR="002D528F" w:rsidRPr="00491398" w:rsidRDefault="00B92BA1">
                        <w:pPr>
                          <w:rPr>
                            <w:b w:val="0"/>
                            <w:bCs w:val="0"/>
                            <w:strike/>
                            <w:color w:val="FF0000"/>
                            <w:sz w:val="18"/>
                            <w:szCs w:val="18"/>
                          </w:rPr>
                        </w:pPr>
                        <w:r w:rsidRPr="00491398">
                          <w:rPr>
                            <w:rFonts w:hint="eastAsia"/>
                            <w:strike/>
                            <w:color w:val="FF0000"/>
                            <w:sz w:val="18"/>
                            <w:szCs w:val="18"/>
                          </w:rPr>
                          <w:t>会话</w:t>
                        </w:r>
                      </w:p>
                    </w:tc>
                  </w:tr>
                  <w:tr w:rsidR="00491398" w:rsidRPr="00491398" w:rsidTr="002D528F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592" w:type="dxa"/>
                      </w:tcPr>
                      <w:p w:rsidR="002D528F" w:rsidRPr="00491398" w:rsidRDefault="00B92BA1">
                        <w:pPr>
                          <w:rPr>
                            <w:b w:val="0"/>
                            <w:bCs w:val="0"/>
                            <w:strike/>
                            <w:color w:val="FF0000"/>
                            <w:sz w:val="18"/>
                            <w:szCs w:val="18"/>
                          </w:rPr>
                        </w:pPr>
                        <w:r w:rsidRPr="00491398">
                          <w:rPr>
                            <w:rFonts w:hint="eastAsia"/>
                            <w:strike/>
                            <w:color w:val="FF0000"/>
                            <w:sz w:val="18"/>
                            <w:szCs w:val="18"/>
                          </w:rPr>
                          <w:t>会话</w:t>
                        </w:r>
                        <w:r w:rsidRPr="00491398">
                          <w:rPr>
                            <w:rFonts w:hint="eastAsia"/>
                            <w:strike/>
                            <w:color w:val="FF0000"/>
                            <w:sz w:val="18"/>
                            <w:szCs w:val="18"/>
                          </w:rPr>
                          <w:t>id</w:t>
                        </w:r>
                      </w:p>
                    </w:tc>
                    <w:tc>
                      <w:tcPr>
                        <w:tcW w:w="2051" w:type="dxa"/>
                      </w:tcPr>
                      <w:p w:rsidR="002D528F" w:rsidRPr="00491398" w:rsidRDefault="00B92BA1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strike/>
                            <w:color w:val="FF0000"/>
                            <w:sz w:val="18"/>
                            <w:szCs w:val="18"/>
                          </w:rPr>
                        </w:pPr>
                        <w:r w:rsidRPr="00491398">
                          <w:rPr>
                            <w:rFonts w:hint="eastAsia"/>
                            <w:strike/>
                            <w:color w:val="FF0000"/>
                            <w:sz w:val="18"/>
                            <w:szCs w:val="18"/>
                          </w:rPr>
                          <w:t>SessionId</w:t>
                        </w:r>
                      </w:p>
                    </w:tc>
                    <w:tc>
                      <w:tcPr>
                        <w:tcW w:w="2264" w:type="dxa"/>
                      </w:tcPr>
                      <w:p w:rsidR="002D528F" w:rsidRPr="00491398" w:rsidRDefault="00B92BA1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strike/>
                            <w:color w:val="FF0000"/>
                            <w:sz w:val="18"/>
                            <w:szCs w:val="18"/>
                          </w:rPr>
                        </w:pPr>
                        <w:r w:rsidRPr="00491398">
                          <w:rPr>
                            <w:rFonts w:hint="eastAsia"/>
                            <w:strike/>
                            <w:color w:val="FF0000"/>
                            <w:sz w:val="18"/>
                            <w:szCs w:val="18"/>
                          </w:rPr>
                          <w:t>GUID</w:t>
                        </w:r>
                      </w:p>
                    </w:tc>
                    <w:tc>
                      <w:tcPr>
                        <w:tcW w:w="1927" w:type="dxa"/>
                      </w:tcPr>
                      <w:p w:rsidR="002D528F" w:rsidRPr="00491398" w:rsidRDefault="002D528F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strike/>
                            <w:color w:val="FF0000"/>
                            <w:sz w:val="18"/>
                            <w:szCs w:val="18"/>
                          </w:rPr>
                        </w:pPr>
                      </w:p>
                    </w:tc>
                  </w:tr>
                  <w:tr w:rsidR="00491398" w:rsidRPr="00491398" w:rsidTr="002D528F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592" w:type="dxa"/>
                      </w:tcPr>
                      <w:p w:rsidR="002D528F" w:rsidRPr="00491398" w:rsidRDefault="00B92BA1">
                        <w:pPr>
                          <w:rPr>
                            <w:b w:val="0"/>
                            <w:bCs w:val="0"/>
                            <w:strike/>
                            <w:color w:val="FF0000"/>
                            <w:sz w:val="18"/>
                            <w:szCs w:val="18"/>
                          </w:rPr>
                        </w:pPr>
                        <w:r w:rsidRPr="00491398">
                          <w:rPr>
                            <w:rFonts w:hint="eastAsia"/>
                            <w:strike/>
                            <w:color w:val="FF0000"/>
                            <w:sz w:val="18"/>
                            <w:szCs w:val="18"/>
                          </w:rPr>
                          <w:t>未读条数</w:t>
                        </w:r>
                      </w:p>
                    </w:tc>
                    <w:tc>
                      <w:tcPr>
                        <w:tcW w:w="2051" w:type="dxa"/>
                      </w:tcPr>
                      <w:p w:rsidR="002D528F" w:rsidRPr="00491398" w:rsidRDefault="00B92BA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trike/>
                            <w:color w:val="FF0000"/>
                            <w:sz w:val="18"/>
                            <w:szCs w:val="18"/>
                          </w:rPr>
                        </w:pPr>
                        <w:r w:rsidRPr="00491398">
                          <w:rPr>
                            <w:rFonts w:hint="eastAsia"/>
                            <w:strike/>
                            <w:color w:val="FF0000"/>
                            <w:sz w:val="18"/>
                            <w:szCs w:val="18"/>
                          </w:rPr>
                          <w:t>UnreadCount</w:t>
                        </w:r>
                      </w:p>
                    </w:tc>
                    <w:tc>
                      <w:tcPr>
                        <w:tcW w:w="2264" w:type="dxa"/>
                      </w:tcPr>
                      <w:p w:rsidR="002D528F" w:rsidRPr="00491398" w:rsidRDefault="00B92BA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trike/>
                            <w:color w:val="FF0000"/>
                            <w:sz w:val="18"/>
                            <w:szCs w:val="18"/>
                          </w:rPr>
                        </w:pPr>
                        <w:r w:rsidRPr="00491398">
                          <w:rPr>
                            <w:rFonts w:hint="eastAsia"/>
                            <w:strike/>
                            <w:color w:val="FF0000"/>
                            <w:sz w:val="18"/>
                            <w:szCs w:val="18"/>
                          </w:rPr>
                          <w:t>整数</w:t>
                        </w:r>
                      </w:p>
                    </w:tc>
                    <w:tc>
                      <w:tcPr>
                        <w:tcW w:w="1927" w:type="dxa"/>
                      </w:tcPr>
                      <w:p w:rsidR="002D528F" w:rsidRPr="00491398" w:rsidRDefault="002D528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trike/>
                            <w:color w:val="FF0000"/>
                            <w:sz w:val="18"/>
                            <w:szCs w:val="18"/>
                          </w:rPr>
                        </w:pPr>
                      </w:p>
                    </w:tc>
                  </w:tr>
                  <w:tr w:rsidR="00491398" w:rsidRPr="00491398" w:rsidTr="002D528F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592" w:type="dxa"/>
                      </w:tcPr>
                      <w:p w:rsidR="002D528F" w:rsidRPr="00491398" w:rsidRDefault="00B92BA1">
                        <w:pPr>
                          <w:rPr>
                            <w:b w:val="0"/>
                            <w:bCs w:val="0"/>
                            <w:strike/>
                            <w:color w:val="FF0000"/>
                            <w:sz w:val="18"/>
                            <w:szCs w:val="18"/>
                          </w:rPr>
                        </w:pPr>
                        <w:r w:rsidRPr="00491398">
                          <w:rPr>
                            <w:rFonts w:hint="eastAsia"/>
                            <w:strike/>
                            <w:color w:val="FF0000"/>
                            <w:sz w:val="18"/>
                            <w:szCs w:val="18"/>
                          </w:rPr>
                          <w:t>参与方</w:t>
                        </w:r>
                        <w:r w:rsidRPr="00491398">
                          <w:rPr>
                            <w:rFonts w:hint="eastAsia"/>
                            <w:strike/>
                            <w:color w:val="FF0000"/>
                            <w:sz w:val="18"/>
                            <w:szCs w:val="18"/>
                          </w:rPr>
                          <w:t>1</w:t>
                        </w:r>
                      </w:p>
                    </w:tc>
                    <w:tc>
                      <w:tcPr>
                        <w:tcW w:w="2051" w:type="dxa"/>
                      </w:tcPr>
                      <w:p w:rsidR="002D528F" w:rsidRPr="00491398" w:rsidRDefault="00B92BA1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strike/>
                            <w:color w:val="FF0000"/>
                            <w:sz w:val="18"/>
                            <w:szCs w:val="18"/>
                          </w:rPr>
                        </w:pPr>
                        <w:r w:rsidRPr="00491398">
                          <w:rPr>
                            <w:rFonts w:hint="eastAsia"/>
                            <w:strike/>
                            <w:color w:val="FF0000"/>
                            <w:sz w:val="18"/>
                            <w:szCs w:val="18"/>
                          </w:rPr>
                          <w:t>UserId1</w:t>
                        </w:r>
                      </w:p>
                    </w:tc>
                    <w:tc>
                      <w:tcPr>
                        <w:tcW w:w="2264" w:type="dxa"/>
                      </w:tcPr>
                      <w:p w:rsidR="002D528F" w:rsidRPr="00491398" w:rsidRDefault="00B92BA1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strike/>
                            <w:color w:val="FF0000"/>
                            <w:sz w:val="18"/>
                            <w:szCs w:val="18"/>
                          </w:rPr>
                        </w:pPr>
                        <w:r w:rsidRPr="00491398">
                          <w:rPr>
                            <w:rFonts w:hint="eastAsia"/>
                            <w:strike/>
                            <w:color w:val="FF0000"/>
                            <w:sz w:val="18"/>
                            <w:szCs w:val="18"/>
                          </w:rPr>
                          <w:t>整数</w:t>
                        </w:r>
                      </w:p>
                    </w:tc>
                    <w:tc>
                      <w:tcPr>
                        <w:tcW w:w="1927" w:type="dxa"/>
                      </w:tcPr>
                      <w:p w:rsidR="002D528F" w:rsidRPr="00491398" w:rsidRDefault="002D528F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strike/>
                            <w:color w:val="FF0000"/>
                            <w:sz w:val="18"/>
                            <w:szCs w:val="18"/>
                          </w:rPr>
                        </w:pPr>
                      </w:p>
                    </w:tc>
                  </w:tr>
                  <w:tr w:rsidR="00491398" w:rsidRPr="00491398" w:rsidTr="002D528F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592" w:type="dxa"/>
                      </w:tcPr>
                      <w:p w:rsidR="002D528F" w:rsidRPr="00491398" w:rsidRDefault="00B92BA1">
                        <w:pPr>
                          <w:rPr>
                            <w:b w:val="0"/>
                            <w:bCs w:val="0"/>
                            <w:strike/>
                            <w:color w:val="FF0000"/>
                            <w:sz w:val="18"/>
                            <w:szCs w:val="18"/>
                          </w:rPr>
                        </w:pPr>
                        <w:r w:rsidRPr="00491398">
                          <w:rPr>
                            <w:rFonts w:hint="eastAsia"/>
                            <w:strike/>
                            <w:color w:val="FF0000"/>
                            <w:sz w:val="18"/>
                            <w:szCs w:val="18"/>
                          </w:rPr>
                          <w:t>参与方</w:t>
                        </w:r>
                        <w:r w:rsidRPr="00491398">
                          <w:rPr>
                            <w:rFonts w:hint="eastAsia"/>
                            <w:strike/>
                            <w:color w:val="FF0000"/>
                            <w:sz w:val="18"/>
                            <w:szCs w:val="18"/>
                          </w:rPr>
                          <w:t>1</w:t>
                        </w:r>
                        <w:r w:rsidRPr="00491398">
                          <w:rPr>
                            <w:rFonts w:hint="eastAsia"/>
                            <w:strike/>
                            <w:color w:val="FF0000"/>
                            <w:sz w:val="18"/>
                            <w:szCs w:val="18"/>
                          </w:rPr>
                          <w:t>昵称</w:t>
                        </w:r>
                      </w:p>
                    </w:tc>
                    <w:tc>
                      <w:tcPr>
                        <w:tcW w:w="2051" w:type="dxa"/>
                      </w:tcPr>
                      <w:p w:rsidR="002D528F" w:rsidRPr="00491398" w:rsidRDefault="00B92BA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trike/>
                            <w:color w:val="FF0000"/>
                            <w:sz w:val="18"/>
                            <w:szCs w:val="18"/>
                          </w:rPr>
                        </w:pPr>
                        <w:r w:rsidRPr="00491398">
                          <w:rPr>
                            <w:rFonts w:hint="eastAsia"/>
                            <w:strike/>
                            <w:color w:val="FF0000"/>
                            <w:sz w:val="18"/>
                            <w:szCs w:val="18"/>
                          </w:rPr>
                          <w:t>NickName1</w:t>
                        </w:r>
                      </w:p>
                    </w:tc>
                    <w:tc>
                      <w:tcPr>
                        <w:tcW w:w="2264" w:type="dxa"/>
                      </w:tcPr>
                      <w:p w:rsidR="002D528F" w:rsidRPr="00491398" w:rsidRDefault="00B92BA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trike/>
                            <w:color w:val="FF0000"/>
                            <w:sz w:val="18"/>
                            <w:szCs w:val="18"/>
                          </w:rPr>
                        </w:pPr>
                        <w:r w:rsidRPr="00491398">
                          <w:rPr>
                            <w:rFonts w:hint="eastAsia"/>
                            <w:strike/>
                            <w:color w:val="FF0000"/>
                            <w:sz w:val="18"/>
                            <w:szCs w:val="18"/>
                          </w:rPr>
                          <w:t>文本</w:t>
                        </w:r>
                      </w:p>
                    </w:tc>
                    <w:tc>
                      <w:tcPr>
                        <w:tcW w:w="1927" w:type="dxa"/>
                      </w:tcPr>
                      <w:p w:rsidR="002D528F" w:rsidRPr="00491398" w:rsidRDefault="002D528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trike/>
                            <w:color w:val="FF0000"/>
                            <w:sz w:val="18"/>
                            <w:szCs w:val="18"/>
                          </w:rPr>
                        </w:pPr>
                      </w:p>
                    </w:tc>
                  </w:tr>
                  <w:tr w:rsidR="00491398" w:rsidRPr="00491398" w:rsidTr="002D528F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592" w:type="dxa"/>
                      </w:tcPr>
                      <w:p w:rsidR="002D528F" w:rsidRPr="00491398" w:rsidRDefault="00B92BA1">
                        <w:pPr>
                          <w:rPr>
                            <w:b w:val="0"/>
                            <w:bCs w:val="0"/>
                            <w:strike/>
                            <w:color w:val="FF0000"/>
                            <w:sz w:val="18"/>
                            <w:szCs w:val="18"/>
                          </w:rPr>
                        </w:pPr>
                        <w:r w:rsidRPr="00491398">
                          <w:rPr>
                            <w:rFonts w:hint="eastAsia"/>
                            <w:strike/>
                            <w:color w:val="FF0000"/>
                            <w:sz w:val="18"/>
                            <w:szCs w:val="18"/>
                          </w:rPr>
                          <w:t>参与方</w:t>
                        </w:r>
                        <w:r w:rsidRPr="00491398">
                          <w:rPr>
                            <w:rFonts w:hint="eastAsia"/>
                            <w:strike/>
                            <w:color w:val="FF0000"/>
                            <w:sz w:val="18"/>
                            <w:szCs w:val="18"/>
                          </w:rPr>
                          <w:t>1</w:t>
                        </w:r>
                        <w:r w:rsidRPr="00491398">
                          <w:rPr>
                            <w:rFonts w:hint="eastAsia"/>
                            <w:strike/>
                            <w:color w:val="FF0000"/>
                            <w:sz w:val="18"/>
                            <w:szCs w:val="18"/>
                          </w:rPr>
                          <w:t>头像</w:t>
                        </w:r>
                      </w:p>
                    </w:tc>
                    <w:tc>
                      <w:tcPr>
                        <w:tcW w:w="2051" w:type="dxa"/>
                      </w:tcPr>
                      <w:p w:rsidR="002D528F" w:rsidRPr="00491398" w:rsidRDefault="00B92BA1">
                        <w:pPr>
                          <w:tabs>
                            <w:tab w:val="left" w:pos="1070"/>
                          </w:tabs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strike/>
                            <w:color w:val="FF0000"/>
                            <w:sz w:val="18"/>
                            <w:szCs w:val="18"/>
                          </w:rPr>
                        </w:pPr>
                        <w:r w:rsidRPr="00491398">
                          <w:rPr>
                            <w:rFonts w:hint="eastAsia"/>
                            <w:strike/>
                            <w:color w:val="FF0000"/>
                            <w:sz w:val="18"/>
                            <w:szCs w:val="18"/>
                          </w:rPr>
                          <w:t>Portrait1</w:t>
                        </w:r>
                      </w:p>
                    </w:tc>
                    <w:tc>
                      <w:tcPr>
                        <w:tcW w:w="2264" w:type="dxa"/>
                      </w:tcPr>
                      <w:p w:rsidR="002D528F" w:rsidRPr="00491398" w:rsidRDefault="00B92BA1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strike/>
                            <w:color w:val="FF0000"/>
                            <w:sz w:val="18"/>
                            <w:szCs w:val="18"/>
                          </w:rPr>
                        </w:pPr>
                        <w:r w:rsidRPr="00491398">
                          <w:rPr>
                            <w:rFonts w:hint="eastAsia"/>
                            <w:strike/>
                            <w:color w:val="FF0000"/>
                            <w:sz w:val="18"/>
                            <w:szCs w:val="18"/>
                          </w:rPr>
                          <w:t>文本</w:t>
                        </w:r>
                      </w:p>
                    </w:tc>
                    <w:tc>
                      <w:tcPr>
                        <w:tcW w:w="1927" w:type="dxa"/>
                      </w:tcPr>
                      <w:p w:rsidR="002D528F" w:rsidRPr="00491398" w:rsidRDefault="00B92BA1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strike/>
                            <w:color w:val="FF0000"/>
                            <w:sz w:val="18"/>
                            <w:szCs w:val="18"/>
                          </w:rPr>
                        </w:pPr>
                        <w:r w:rsidRPr="00491398">
                          <w:rPr>
                            <w:rFonts w:hint="eastAsia"/>
                            <w:strike/>
                            <w:color w:val="FF0000"/>
                            <w:sz w:val="18"/>
                            <w:szCs w:val="18"/>
                          </w:rPr>
                          <w:t>头像文件名</w:t>
                        </w:r>
                      </w:p>
                    </w:tc>
                  </w:tr>
                  <w:tr w:rsidR="00491398" w:rsidRPr="00491398" w:rsidTr="002D528F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592" w:type="dxa"/>
                      </w:tcPr>
                      <w:p w:rsidR="002D528F" w:rsidRPr="00491398" w:rsidRDefault="00B92BA1">
                        <w:pPr>
                          <w:rPr>
                            <w:b w:val="0"/>
                            <w:bCs w:val="0"/>
                            <w:strike/>
                            <w:color w:val="FF0000"/>
                            <w:sz w:val="18"/>
                            <w:szCs w:val="18"/>
                          </w:rPr>
                        </w:pPr>
                        <w:r w:rsidRPr="00491398">
                          <w:rPr>
                            <w:rFonts w:hint="eastAsia"/>
                            <w:strike/>
                            <w:color w:val="FF0000"/>
                            <w:sz w:val="18"/>
                            <w:szCs w:val="18"/>
                          </w:rPr>
                          <w:t>参与方</w:t>
                        </w:r>
                        <w:r w:rsidRPr="00491398">
                          <w:rPr>
                            <w:rFonts w:hint="eastAsia"/>
                            <w:strike/>
                            <w:color w:val="FF0000"/>
                            <w:sz w:val="18"/>
                            <w:szCs w:val="18"/>
                          </w:rPr>
                          <w:t>2</w:t>
                        </w:r>
                      </w:p>
                    </w:tc>
                    <w:tc>
                      <w:tcPr>
                        <w:tcW w:w="2051" w:type="dxa"/>
                      </w:tcPr>
                      <w:p w:rsidR="002D528F" w:rsidRPr="00491398" w:rsidRDefault="00B92BA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trike/>
                            <w:color w:val="FF0000"/>
                            <w:sz w:val="18"/>
                            <w:szCs w:val="18"/>
                          </w:rPr>
                        </w:pPr>
                        <w:r w:rsidRPr="00491398">
                          <w:rPr>
                            <w:rFonts w:hint="eastAsia"/>
                            <w:strike/>
                            <w:color w:val="FF0000"/>
                            <w:sz w:val="18"/>
                            <w:szCs w:val="18"/>
                          </w:rPr>
                          <w:t>UserId2</w:t>
                        </w:r>
                      </w:p>
                    </w:tc>
                    <w:tc>
                      <w:tcPr>
                        <w:tcW w:w="2264" w:type="dxa"/>
                      </w:tcPr>
                      <w:p w:rsidR="002D528F" w:rsidRPr="00491398" w:rsidRDefault="00B92BA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trike/>
                            <w:color w:val="FF0000"/>
                            <w:sz w:val="18"/>
                            <w:szCs w:val="18"/>
                          </w:rPr>
                        </w:pPr>
                        <w:r w:rsidRPr="00491398">
                          <w:rPr>
                            <w:rFonts w:hint="eastAsia"/>
                            <w:strike/>
                            <w:color w:val="FF0000"/>
                            <w:sz w:val="18"/>
                            <w:szCs w:val="18"/>
                          </w:rPr>
                          <w:t>整数</w:t>
                        </w:r>
                      </w:p>
                    </w:tc>
                    <w:tc>
                      <w:tcPr>
                        <w:tcW w:w="1927" w:type="dxa"/>
                      </w:tcPr>
                      <w:p w:rsidR="002D528F" w:rsidRPr="00491398" w:rsidRDefault="002D528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trike/>
                            <w:color w:val="FF0000"/>
                            <w:sz w:val="18"/>
                            <w:szCs w:val="18"/>
                          </w:rPr>
                        </w:pPr>
                      </w:p>
                    </w:tc>
                  </w:tr>
                  <w:tr w:rsidR="00491398" w:rsidRPr="00491398" w:rsidTr="002D528F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592" w:type="dxa"/>
                      </w:tcPr>
                      <w:p w:rsidR="002D528F" w:rsidRPr="00491398" w:rsidRDefault="00B92BA1">
                        <w:pPr>
                          <w:rPr>
                            <w:b w:val="0"/>
                            <w:bCs w:val="0"/>
                            <w:strike/>
                            <w:color w:val="FF0000"/>
                            <w:sz w:val="18"/>
                            <w:szCs w:val="18"/>
                          </w:rPr>
                        </w:pPr>
                        <w:r w:rsidRPr="00491398">
                          <w:rPr>
                            <w:rFonts w:hint="eastAsia"/>
                            <w:strike/>
                            <w:color w:val="FF0000"/>
                            <w:sz w:val="18"/>
                            <w:szCs w:val="18"/>
                          </w:rPr>
                          <w:t>参与方</w:t>
                        </w:r>
                        <w:r w:rsidRPr="00491398">
                          <w:rPr>
                            <w:rFonts w:hint="eastAsia"/>
                            <w:strike/>
                            <w:color w:val="FF0000"/>
                            <w:sz w:val="18"/>
                            <w:szCs w:val="18"/>
                          </w:rPr>
                          <w:t>2</w:t>
                        </w:r>
                        <w:r w:rsidRPr="00491398">
                          <w:rPr>
                            <w:rFonts w:hint="eastAsia"/>
                            <w:strike/>
                            <w:color w:val="FF0000"/>
                            <w:sz w:val="18"/>
                            <w:szCs w:val="18"/>
                          </w:rPr>
                          <w:t>昵称</w:t>
                        </w:r>
                      </w:p>
                    </w:tc>
                    <w:tc>
                      <w:tcPr>
                        <w:tcW w:w="2051" w:type="dxa"/>
                      </w:tcPr>
                      <w:p w:rsidR="002D528F" w:rsidRPr="00491398" w:rsidRDefault="00B92BA1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strike/>
                            <w:color w:val="FF0000"/>
                            <w:sz w:val="18"/>
                            <w:szCs w:val="18"/>
                          </w:rPr>
                        </w:pPr>
                        <w:r w:rsidRPr="00491398">
                          <w:rPr>
                            <w:rFonts w:hint="eastAsia"/>
                            <w:strike/>
                            <w:color w:val="FF0000"/>
                            <w:sz w:val="18"/>
                            <w:szCs w:val="18"/>
                          </w:rPr>
                          <w:t>NickName2</w:t>
                        </w:r>
                      </w:p>
                    </w:tc>
                    <w:tc>
                      <w:tcPr>
                        <w:tcW w:w="2264" w:type="dxa"/>
                      </w:tcPr>
                      <w:p w:rsidR="002D528F" w:rsidRPr="00491398" w:rsidRDefault="00B92BA1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strike/>
                            <w:color w:val="FF0000"/>
                            <w:sz w:val="18"/>
                            <w:szCs w:val="18"/>
                          </w:rPr>
                        </w:pPr>
                        <w:r w:rsidRPr="00491398">
                          <w:rPr>
                            <w:rFonts w:hint="eastAsia"/>
                            <w:strike/>
                            <w:color w:val="FF0000"/>
                            <w:sz w:val="18"/>
                            <w:szCs w:val="18"/>
                          </w:rPr>
                          <w:t>文本</w:t>
                        </w:r>
                      </w:p>
                    </w:tc>
                    <w:tc>
                      <w:tcPr>
                        <w:tcW w:w="1927" w:type="dxa"/>
                      </w:tcPr>
                      <w:p w:rsidR="002D528F" w:rsidRPr="00491398" w:rsidRDefault="002D528F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strike/>
                            <w:color w:val="FF0000"/>
                            <w:sz w:val="18"/>
                            <w:szCs w:val="18"/>
                          </w:rPr>
                        </w:pPr>
                      </w:p>
                    </w:tc>
                  </w:tr>
                  <w:tr w:rsidR="00491398" w:rsidRPr="00491398" w:rsidTr="002D528F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592" w:type="dxa"/>
                      </w:tcPr>
                      <w:p w:rsidR="002D528F" w:rsidRPr="00491398" w:rsidRDefault="00B92BA1">
                        <w:pPr>
                          <w:rPr>
                            <w:b w:val="0"/>
                            <w:bCs w:val="0"/>
                            <w:strike/>
                            <w:color w:val="FF0000"/>
                            <w:sz w:val="18"/>
                            <w:szCs w:val="18"/>
                          </w:rPr>
                        </w:pPr>
                        <w:r w:rsidRPr="00491398">
                          <w:rPr>
                            <w:rFonts w:hint="eastAsia"/>
                            <w:strike/>
                            <w:color w:val="FF0000"/>
                            <w:sz w:val="18"/>
                            <w:szCs w:val="18"/>
                          </w:rPr>
                          <w:t>参与方</w:t>
                        </w:r>
                        <w:r w:rsidRPr="00491398">
                          <w:rPr>
                            <w:rFonts w:hint="eastAsia"/>
                            <w:strike/>
                            <w:color w:val="FF0000"/>
                            <w:sz w:val="18"/>
                            <w:szCs w:val="18"/>
                          </w:rPr>
                          <w:t>2</w:t>
                        </w:r>
                        <w:r w:rsidRPr="00491398">
                          <w:rPr>
                            <w:rFonts w:hint="eastAsia"/>
                            <w:strike/>
                            <w:color w:val="FF0000"/>
                            <w:sz w:val="18"/>
                            <w:szCs w:val="18"/>
                          </w:rPr>
                          <w:t>头像</w:t>
                        </w:r>
                      </w:p>
                    </w:tc>
                    <w:tc>
                      <w:tcPr>
                        <w:tcW w:w="2051" w:type="dxa"/>
                      </w:tcPr>
                      <w:p w:rsidR="002D528F" w:rsidRPr="00491398" w:rsidRDefault="00B92BA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trike/>
                            <w:color w:val="FF0000"/>
                            <w:sz w:val="18"/>
                            <w:szCs w:val="18"/>
                          </w:rPr>
                        </w:pPr>
                        <w:r w:rsidRPr="00491398">
                          <w:rPr>
                            <w:rFonts w:hint="eastAsia"/>
                            <w:strike/>
                            <w:color w:val="FF0000"/>
                            <w:sz w:val="18"/>
                            <w:szCs w:val="18"/>
                          </w:rPr>
                          <w:t>Portrait2</w:t>
                        </w:r>
                      </w:p>
                    </w:tc>
                    <w:tc>
                      <w:tcPr>
                        <w:tcW w:w="2264" w:type="dxa"/>
                      </w:tcPr>
                      <w:p w:rsidR="002D528F" w:rsidRPr="00491398" w:rsidRDefault="00B92BA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trike/>
                            <w:color w:val="FF0000"/>
                            <w:sz w:val="18"/>
                            <w:szCs w:val="18"/>
                          </w:rPr>
                        </w:pPr>
                        <w:r w:rsidRPr="00491398">
                          <w:rPr>
                            <w:rFonts w:hint="eastAsia"/>
                            <w:strike/>
                            <w:color w:val="FF0000"/>
                            <w:sz w:val="18"/>
                            <w:szCs w:val="18"/>
                          </w:rPr>
                          <w:t>文本</w:t>
                        </w:r>
                      </w:p>
                    </w:tc>
                    <w:tc>
                      <w:tcPr>
                        <w:tcW w:w="1927" w:type="dxa"/>
                      </w:tcPr>
                      <w:p w:rsidR="002D528F" w:rsidRPr="00491398" w:rsidRDefault="00B92BA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trike/>
                            <w:color w:val="FF0000"/>
                            <w:sz w:val="18"/>
                            <w:szCs w:val="18"/>
                          </w:rPr>
                        </w:pPr>
                        <w:r w:rsidRPr="00491398">
                          <w:rPr>
                            <w:rFonts w:hint="eastAsia"/>
                            <w:strike/>
                            <w:color w:val="FF0000"/>
                            <w:sz w:val="18"/>
                            <w:szCs w:val="18"/>
                          </w:rPr>
                          <w:t>头像文件名</w:t>
                        </w:r>
                      </w:p>
                    </w:tc>
                  </w:tr>
                  <w:tr w:rsidR="00491398" w:rsidRPr="00491398" w:rsidTr="002D528F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7834" w:type="dxa"/>
                        <w:gridSpan w:val="4"/>
                      </w:tcPr>
                      <w:p w:rsidR="002D528F" w:rsidRPr="00491398" w:rsidRDefault="002D528F">
                        <w:pPr>
                          <w:rPr>
                            <w:b w:val="0"/>
                            <w:bCs w:val="0"/>
                            <w:strike/>
                            <w:color w:val="FF0000"/>
                            <w:sz w:val="18"/>
                            <w:szCs w:val="18"/>
                          </w:rPr>
                        </w:pPr>
                      </w:p>
                    </w:tc>
                  </w:tr>
                </w:tbl>
                <w:p w:rsidR="002D528F" w:rsidRPr="00491398" w:rsidRDefault="002D528F">
                  <w:pPr>
                    <w:rPr>
                      <w:b w:val="0"/>
                      <w:bCs w:val="0"/>
                      <w:strike/>
                      <w:color w:val="FF0000"/>
                      <w:sz w:val="18"/>
                      <w:szCs w:val="18"/>
                    </w:rPr>
                  </w:pPr>
                </w:p>
              </w:tc>
            </w:tr>
          </w:tbl>
          <w:p w:rsidR="002D528F" w:rsidRPr="00491398" w:rsidRDefault="002D528F">
            <w:pPr>
              <w:rPr>
                <w:b w:val="0"/>
                <w:bCs w:val="0"/>
                <w:strike/>
                <w:color w:val="FF0000"/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是否在线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IsOnline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4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 xml:space="preserve">1 </w:t>
            </w:r>
            <w:r w:rsidRPr="00B229D0">
              <w:rPr>
                <w:rFonts w:hint="eastAsia"/>
                <w:sz w:val="18"/>
                <w:szCs w:val="18"/>
              </w:rPr>
              <w:t>在线</w:t>
            </w:r>
            <w:r w:rsidRPr="00B229D0">
              <w:rPr>
                <w:rFonts w:hint="eastAsia"/>
                <w:sz w:val="18"/>
                <w:szCs w:val="18"/>
              </w:rPr>
              <w:t xml:space="preserve"> 2 </w:t>
            </w:r>
            <w:r w:rsidRPr="00B229D0">
              <w:rPr>
                <w:rFonts w:hint="eastAsia"/>
                <w:sz w:val="18"/>
                <w:szCs w:val="18"/>
              </w:rPr>
              <w:t>离线，默认</w:t>
            </w:r>
            <w:r w:rsidRPr="00B229D0">
              <w:rPr>
                <w:rFonts w:hint="eastAsia"/>
                <w:sz w:val="18"/>
                <w:szCs w:val="18"/>
              </w:rPr>
              <w:t>5</w:t>
            </w:r>
            <w:r w:rsidRPr="00B229D0">
              <w:rPr>
                <w:rFonts w:hint="eastAsia"/>
                <w:sz w:val="18"/>
                <w:szCs w:val="18"/>
              </w:rPr>
              <w:t>分钟没响应当着离线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登录设备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LoginDevice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4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</w:t>
            </w:r>
            <w:proofErr w:type="gramStart"/>
            <w:r w:rsidRPr="00B229D0">
              <w:rPr>
                <w:rFonts w:hint="eastAsia"/>
                <w:sz w:val="18"/>
                <w:szCs w:val="18"/>
              </w:rPr>
              <w:t>安卓</w:t>
            </w:r>
            <w:proofErr w:type="gramEnd"/>
            <w:r w:rsidRPr="00B229D0">
              <w:rPr>
                <w:rFonts w:hint="eastAsia"/>
                <w:sz w:val="18"/>
                <w:szCs w:val="18"/>
              </w:rPr>
              <w:t xml:space="preserve"> 2 IOS 3 Winodws </w:t>
            </w:r>
            <w:r w:rsidRPr="00B229D0">
              <w:rPr>
                <w:rFonts w:hint="eastAsia"/>
                <w:sz w:val="18"/>
                <w:szCs w:val="18"/>
              </w:rPr>
              <w:t>平板</w:t>
            </w:r>
            <w:r w:rsidRPr="00B229D0">
              <w:rPr>
                <w:rFonts w:hint="eastAsia"/>
                <w:sz w:val="18"/>
                <w:szCs w:val="18"/>
              </w:rPr>
              <w:t xml:space="preserve"> 4</w:t>
            </w:r>
            <w:r w:rsidRPr="00B229D0">
              <w:rPr>
                <w:rFonts w:hint="eastAsia"/>
                <w:sz w:val="18"/>
                <w:szCs w:val="18"/>
              </w:rPr>
              <w:t>浏览器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推送通道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PushChannel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最多</w:t>
            </w:r>
            <w:r w:rsidRPr="00B229D0">
              <w:rPr>
                <w:rFonts w:hint="eastAsia"/>
                <w:sz w:val="18"/>
                <w:szCs w:val="18"/>
              </w:rPr>
              <w:t>100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4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安卓设备：</w:t>
            </w:r>
            <w:r w:rsidRPr="00B229D0">
              <w:rPr>
                <w:rFonts w:hint="eastAsia"/>
                <w:sz w:val="18"/>
                <w:szCs w:val="18"/>
              </w:rPr>
              <w:t>{ChannelId}/{UserId}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Windows</w:t>
            </w:r>
            <w:r w:rsidRPr="00B229D0">
              <w:rPr>
                <w:rFonts w:hint="eastAsia"/>
                <w:sz w:val="18"/>
                <w:szCs w:val="18"/>
              </w:rPr>
              <w:t>平板</w:t>
            </w:r>
            <w:r w:rsidRPr="00B229D0">
              <w:rPr>
                <w:rFonts w:hint="eastAsia"/>
                <w:sz w:val="18"/>
                <w:szCs w:val="18"/>
              </w:rPr>
              <w:t>{ChannelId}/{DeviceId}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lastRenderedPageBreak/>
              <w:t>其他：待定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lastRenderedPageBreak/>
              <w:t>身份令牌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Token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GUID</w:t>
            </w:r>
          </w:p>
        </w:tc>
        <w:tc>
          <w:tcPr>
            <w:tcW w:w="34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每次登录都从新生成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支付密码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PayPassword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V</w:t>
            </w:r>
            <w:r w:rsidRPr="00B229D0">
              <w:rPr>
                <w:rFonts w:hint="eastAsia"/>
                <w:sz w:val="18"/>
                <w:szCs w:val="18"/>
              </w:rPr>
              <w:t>archar(20)</w:t>
            </w:r>
          </w:p>
        </w:tc>
        <w:tc>
          <w:tcPr>
            <w:tcW w:w="34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上次登录城市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La</w:t>
            </w:r>
            <w:r w:rsidRPr="00B229D0">
              <w:rPr>
                <w:sz w:val="18"/>
                <w:szCs w:val="18"/>
              </w:rPr>
              <w:t>stLoginCity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6</w:t>
            </w:r>
            <w:r w:rsidRPr="00B229D0">
              <w:rPr>
                <w:rFonts w:hint="eastAsia"/>
                <w:sz w:val="18"/>
                <w:szCs w:val="18"/>
              </w:rPr>
              <w:t>字符</w:t>
            </w:r>
          </w:p>
        </w:tc>
        <w:tc>
          <w:tcPr>
            <w:tcW w:w="34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状态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ascii="Tahoma" w:hAnsi="Tahoma" w:cs="Tahoma"/>
                <w:b/>
                <w:bCs/>
                <w:sz w:val="18"/>
                <w:szCs w:val="18"/>
                <w:shd w:val="clear" w:color="auto" w:fill="F2F2F2"/>
              </w:rPr>
              <w:t>Status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4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 xml:space="preserve">1 </w:t>
            </w:r>
            <w:r w:rsidRPr="00B229D0">
              <w:rPr>
                <w:rFonts w:hint="eastAsia"/>
                <w:sz w:val="18"/>
                <w:szCs w:val="18"/>
              </w:rPr>
              <w:t>在线</w:t>
            </w:r>
            <w:r w:rsidRPr="00B229D0">
              <w:rPr>
                <w:rFonts w:hint="eastAsia"/>
                <w:sz w:val="18"/>
                <w:szCs w:val="18"/>
              </w:rPr>
              <w:t xml:space="preserve"> 2 </w:t>
            </w:r>
            <w:r w:rsidRPr="00B229D0">
              <w:rPr>
                <w:rFonts w:hint="eastAsia"/>
                <w:sz w:val="18"/>
                <w:szCs w:val="18"/>
              </w:rPr>
              <w:t>离线</w:t>
            </w:r>
            <w:r w:rsidRPr="00B229D0">
              <w:rPr>
                <w:rFonts w:hint="eastAsia"/>
                <w:sz w:val="18"/>
                <w:szCs w:val="18"/>
              </w:rPr>
              <w:t xml:space="preserve"> 3 </w:t>
            </w:r>
            <w:r w:rsidRPr="00B229D0">
              <w:rPr>
                <w:rFonts w:hint="eastAsia"/>
                <w:sz w:val="18"/>
                <w:szCs w:val="18"/>
              </w:rPr>
              <w:t>忙碌</w:t>
            </w:r>
            <w:r w:rsidRPr="00B229D0">
              <w:rPr>
                <w:rFonts w:hint="eastAsia"/>
                <w:sz w:val="18"/>
                <w:szCs w:val="18"/>
              </w:rPr>
              <w:t xml:space="preserve"> 4 </w:t>
            </w:r>
            <w:r w:rsidRPr="00B229D0">
              <w:rPr>
                <w:rFonts w:hint="eastAsia"/>
                <w:sz w:val="18"/>
                <w:szCs w:val="18"/>
              </w:rPr>
              <w:t>离开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 xml:space="preserve">5 </w:t>
            </w:r>
            <w:r w:rsidRPr="00B229D0">
              <w:rPr>
                <w:rFonts w:hint="eastAsia"/>
                <w:sz w:val="18"/>
                <w:szCs w:val="18"/>
              </w:rPr>
              <w:t>请勿打扰</w:t>
            </w:r>
          </w:p>
        </w:tc>
      </w:tr>
      <w:tr w:rsidR="001A456B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456B" w:rsidRPr="00491398" w:rsidRDefault="001A456B" w:rsidP="001A456B">
            <w:pPr>
              <w:rPr>
                <w:sz w:val="18"/>
                <w:szCs w:val="18"/>
              </w:rPr>
            </w:pPr>
            <w:r w:rsidRPr="00491398">
              <w:rPr>
                <w:rFonts w:hint="eastAsia"/>
                <w:sz w:val="18"/>
                <w:szCs w:val="18"/>
              </w:rPr>
              <w:t>银行卡号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456B" w:rsidRPr="00491398" w:rsidRDefault="001A456B" w:rsidP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91398">
              <w:rPr>
                <w:sz w:val="18"/>
                <w:szCs w:val="18"/>
              </w:rPr>
              <w:t>BankAccount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456B" w:rsidRPr="00491398" w:rsidRDefault="001A456B" w:rsidP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91398">
              <w:rPr>
                <w:sz w:val="18"/>
                <w:szCs w:val="18"/>
              </w:rPr>
              <w:t>20</w:t>
            </w:r>
            <w:r w:rsidRPr="00491398">
              <w:rPr>
                <w:rFonts w:hint="eastAsia"/>
                <w:sz w:val="18"/>
                <w:szCs w:val="18"/>
              </w:rPr>
              <w:t>位字符</w:t>
            </w:r>
          </w:p>
        </w:tc>
        <w:tc>
          <w:tcPr>
            <w:tcW w:w="34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456B" w:rsidRPr="00491398" w:rsidRDefault="001A456B" w:rsidP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847C54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C54" w:rsidRPr="00491398" w:rsidRDefault="00847C54" w:rsidP="00847C54">
            <w:pPr>
              <w:rPr>
                <w:sz w:val="18"/>
                <w:szCs w:val="18"/>
              </w:rPr>
            </w:pPr>
            <w:r w:rsidRPr="00491398">
              <w:rPr>
                <w:rFonts w:hint="eastAsia"/>
                <w:sz w:val="18"/>
                <w:szCs w:val="18"/>
              </w:rPr>
              <w:t>开户行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C54" w:rsidRPr="00491398" w:rsidRDefault="00847C54" w:rsidP="00847C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491398">
              <w:rPr>
                <w:rFonts w:hint="eastAsia"/>
                <w:b/>
                <w:bCs/>
                <w:sz w:val="18"/>
                <w:szCs w:val="18"/>
              </w:rPr>
              <w:t>BankName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C54" w:rsidRPr="00491398" w:rsidRDefault="00847C54" w:rsidP="00847C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491398">
              <w:rPr>
                <w:rFonts w:hint="eastAsia"/>
                <w:b/>
                <w:bCs/>
                <w:sz w:val="18"/>
                <w:szCs w:val="18"/>
              </w:rPr>
              <w:t>50</w:t>
            </w:r>
            <w:r w:rsidRPr="00491398">
              <w:rPr>
                <w:rFonts w:hint="eastAsia"/>
                <w:b/>
                <w:bCs/>
                <w:sz w:val="18"/>
                <w:szCs w:val="18"/>
              </w:rPr>
              <w:t>个汉字</w:t>
            </w:r>
          </w:p>
        </w:tc>
        <w:tc>
          <w:tcPr>
            <w:tcW w:w="34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C54" w:rsidRPr="00491398" w:rsidRDefault="00847C54" w:rsidP="00847C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</w:tr>
      <w:tr w:rsidR="00847C54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C54" w:rsidRPr="00491398" w:rsidRDefault="00847C54" w:rsidP="00847C54">
            <w:pPr>
              <w:rPr>
                <w:sz w:val="18"/>
                <w:szCs w:val="18"/>
              </w:rPr>
            </w:pPr>
            <w:r w:rsidRPr="00491398">
              <w:rPr>
                <w:rFonts w:hint="eastAsia"/>
                <w:sz w:val="18"/>
                <w:szCs w:val="18"/>
              </w:rPr>
              <w:t>身份证号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C54" w:rsidRPr="00491398" w:rsidRDefault="00847C54" w:rsidP="00847C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91398">
              <w:rPr>
                <w:sz w:val="18"/>
                <w:szCs w:val="18"/>
              </w:rPr>
              <w:t>IdNo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C54" w:rsidRPr="00491398" w:rsidRDefault="00847C54" w:rsidP="00847C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91398">
              <w:rPr>
                <w:rFonts w:hint="eastAsia"/>
                <w:sz w:val="18"/>
                <w:szCs w:val="18"/>
              </w:rPr>
              <w:t>18</w:t>
            </w:r>
            <w:r w:rsidRPr="00491398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4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C54" w:rsidRPr="00491398" w:rsidRDefault="00847C54" w:rsidP="00847C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847C54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C54" w:rsidRPr="00491398" w:rsidRDefault="00847C54" w:rsidP="00847C54">
            <w:pPr>
              <w:rPr>
                <w:sz w:val="18"/>
                <w:szCs w:val="18"/>
              </w:rPr>
            </w:pPr>
            <w:r w:rsidRPr="00491398">
              <w:rPr>
                <w:rFonts w:hint="eastAsia"/>
                <w:sz w:val="18"/>
                <w:szCs w:val="18"/>
              </w:rPr>
              <w:t>绑定次数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C54" w:rsidRPr="00491398" w:rsidRDefault="00847C54" w:rsidP="00847C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491398">
              <w:rPr>
                <w:rFonts w:hint="eastAsia"/>
                <w:b/>
                <w:bCs/>
                <w:sz w:val="18"/>
                <w:szCs w:val="18"/>
              </w:rPr>
              <w:t>BindCount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C54" w:rsidRPr="00491398" w:rsidRDefault="00847C54" w:rsidP="00847C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491398">
              <w:rPr>
                <w:rFonts w:hint="eastAsia"/>
                <w:b/>
                <w:bCs/>
                <w:sz w:val="18"/>
                <w:szCs w:val="18"/>
              </w:rPr>
              <w:t>整数</w:t>
            </w:r>
          </w:p>
        </w:tc>
        <w:tc>
          <w:tcPr>
            <w:tcW w:w="34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C54" w:rsidRPr="00491398" w:rsidRDefault="00847C54" w:rsidP="00847C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491398">
              <w:rPr>
                <w:rFonts w:hint="eastAsia"/>
                <w:b/>
                <w:bCs/>
                <w:sz w:val="18"/>
                <w:szCs w:val="18"/>
              </w:rPr>
              <w:t>第一次或者前三次绑定免费，再绑定需要收手续费</w:t>
            </w:r>
            <w:r w:rsidRPr="00491398">
              <w:rPr>
                <w:b/>
                <w:bCs/>
                <w:sz w:val="18"/>
                <w:szCs w:val="18"/>
              </w:rPr>
              <w:t>1.5</w:t>
            </w:r>
            <w:r w:rsidRPr="00491398">
              <w:rPr>
                <w:rFonts w:hint="eastAsia"/>
                <w:b/>
                <w:bCs/>
                <w:sz w:val="18"/>
                <w:szCs w:val="18"/>
              </w:rPr>
              <w:t>元</w:t>
            </w:r>
          </w:p>
        </w:tc>
      </w:tr>
      <w:tr w:rsidR="00491398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398" w:rsidRPr="00E205F6" w:rsidRDefault="00491398" w:rsidP="00847C54">
            <w:pPr>
              <w:rPr>
                <w:color w:val="FF0000"/>
                <w:sz w:val="18"/>
                <w:szCs w:val="18"/>
              </w:rPr>
            </w:pPr>
            <w:r w:rsidRPr="00E205F6">
              <w:rPr>
                <w:rFonts w:hint="eastAsia"/>
                <w:color w:val="FF0000"/>
                <w:sz w:val="18"/>
                <w:szCs w:val="18"/>
              </w:rPr>
              <w:t>修改过的昵称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398" w:rsidRPr="00E205F6" w:rsidRDefault="00491398" w:rsidP="00847C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E205F6">
              <w:rPr>
                <w:rFonts w:hint="eastAsia"/>
                <w:color w:val="FF0000"/>
                <w:sz w:val="18"/>
                <w:szCs w:val="18"/>
              </w:rPr>
              <w:t>NotedNickNames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398" w:rsidRPr="00E205F6" w:rsidRDefault="00491398" w:rsidP="00847C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  <w:tc>
          <w:tcPr>
            <w:tcW w:w="34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398" w:rsidRPr="00E205F6" w:rsidRDefault="00491398" w:rsidP="00847C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491398" w:rsidRPr="00B229D0" w:rsidTr="00D848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Style w:val="-4"/>
              <w:tblW w:w="806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652"/>
              <w:gridCol w:w="2080"/>
              <w:gridCol w:w="2330"/>
              <w:gridCol w:w="1998"/>
            </w:tblGrid>
            <w:tr w:rsidR="00E205F6" w:rsidRPr="00E205F6" w:rsidTr="00D8481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60" w:type="dxa"/>
                  <w:gridSpan w:val="4"/>
                </w:tcPr>
                <w:p w:rsidR="00491398" w:rsidRPr="00E205F6" w:rsidRDefault="00491398" w:rsidP="00491398">
                  <w:pPr>
                    <w:rPr>
                      <w:b w:val="0"/>
                      <w:bCs w:val="0"/>
                      <w:color w:val="FF0000"/>
                      <w:sz w:val="18"/>
                      <w:szCs w:val="18"/>
                    </w:rPr>
                  </w:pPr>
                  <w:r w:rsidRPr="00E205F6">
                    <w:rPr>
                      <w:rFonts w:hint="eastAsia"/>
                      <w:color w:val="FF0000"/>
                      <w:sz w:val="18"/>
                      <w:szCs w:val="18"/>
                    </w:rPr>
                    <w:t>修改过的昵称</w:t>
                  </w:r>
                </w:p>
              </w:tc>
            </w:tr>
            <w:tr w:rsidR="00E205F6" w:rsidRPr="00E205F6" w:rsidTr="00D8481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2" w:type="dxa"/>
                </w:tcPr>
                <w:p w:rsidR="00491398" w:rsidRPr="00E205F6" w:rsidRDefault="00F82022" w:rsidP="00491398">
                  <w:pPr>
                    <w:rPr>
                      <w:b w:val="0"/>
                      <w:bCs w:val="0"/>
                      <w:color w:val="FF0000"/>
                      <w:sz w:val="18"/>
                      <w:szCs w:val="18"/>
                    </w:rPr>
                  </w:pPr>
                  <w:r w:rsidRPr="00E205F6">
                    <w:rPr>
                      <w:rFonts w:hint="eastAsia"/>
                      <w:color w:val="FF0000"/>
                      <w:sz w:val="18"/>
                      <w:szCs w:val="18"/>
                    </w:rPr>
                    <w:t>用户</w:t>
                  </w:r>
                  <w:r w:rsidRPr="00E205F6">
                    <w:rPr>
                      <w:rFonts w:hint="eastAsia"/>
                      <w:color w:val="FF0000"/>
                      <w:sz w:val="18"/>
                      <w:szCs w:val="18"/>
                    </w:rPr>
                    <w:t>Id</w:t>
                  </w:r>
                </w:p>
              </w:tc>
              <w:tc>
                <w:tcPr>
                  <w:tcW w:w="2080" w:type="dxa"/>
                </w:tcPr>
                <w:p w:rsidR="00491398" w:rsidRPr="00E205F6" w:rsidRDefault="00F82022" w:rsidP="00491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  <w:sz w:val="18"/>
                      <w:szCs w:val="18"/>
                    </w:rPr>
                  </w:pPr>
                  <w:r w:rsidRPr="00E205F6">
                    <w:rPr>
                      <w:color w:val="FF0000"/>
                      <w:sz w:val="18"/>
                      <w:szCs w:val="18"/>
                    </w:rPr>
                    <w:t>UserId</w:t>
                  </w:r>
                </w:p>
              </w:tc>
              <w:tc>
                <w:tcPr>
                  <w:tcW w:w="2330" w:type="dxa"/>
                </w:tcPr>
                <w:p w:rsidR="00491398" w:rsidRPr="00E205F6" w:rsidRDefault="00F82022" w:rsidP="00491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  <w:sz w:val="18"/>
                      <w:szCs w:val="18"/>
                    </w:rPr>
                  </w:pPr>
                  <w:r w:rsidRPr="00E205F6">
                    <w:rPr>
                      <w:rFonts w:hint="eastAsia"/>
                      <w:color w:val="FF0000"/>
                      <w:sz w:val="18"/>
                      <w:szCs w:val="18"/>
                    </w:rPr>
                    <w:t>整数</w:t>
                  </w:r>
                </w:p>
              </w:tc>
              <w:tc>
                <w:tcPr>
                  <w:tcW w:w="1998" w:type="dxa"/>
                </w:tcPr>
                <w:p w:rsidR="00491398" w:rsidRPr="00E205F6" w:rsidRDefault="00491398" w:rsidP="004913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  <w:sz w:val="18"/>
                      <w:szCs w:val="18"/>
                    </w:rPr>
                  </w:pPr>
                </w:p>
              </w:tc>
            </w:tr>
            <w:tr w:rsidR="00E205F6" w:rsidRPr="00E205F6" w:rsidTr="00D8481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2" w:type="dxa"/>
                </w:tcPr>
                <w:p w:rsidR="00491398" w:rsidRPr="00E205F6" w:rsidRDefault="00F82022" w:rsidP="00491398">
                  <w:pPr>
                    <w:rPr>
                      <w:b w:val="0"/>
                      <w:bCs w:val="0"/>
                      <w:color w:val="FF0000"/>
                      <w:sz w:val="18"/>
                      <w:szCs w:val="18"/>
                    </w:rPr>
                  </w:pPr>
                  <w:r w:rsidRPr="00E205F6">
                    <w:rPr>
                      <w:rFonts w:hint="eastAsia"/>
                      <w:color w:val="FF0000"/>
                      <w:sz w:val="18"/>
                      <w:szCs w:val="18"/>
                    </w:rPr>
                    <w:t>昵称</w:t>
                  </w:r>
                </w:p>
              </w:tc>
              <w:tc>
                <w:tcPr>
                  <w:tcW w:w="2080" w:type="dxa"/>
                </w:tcPr>
                <w:p w:rsidR="00491398" w:rsidRPr="00E205F6" w:rsidRDefault="00830D05" w:rsidP="00491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  <w:sz w:val="18"/>
                      <w:szCs w:val="18"/>
                    </w:rPr>
                  </w:pPr>
                  <w:r>
                    <w:rPr>
                      <w:color w:val="FF0000"/>
                      <w:sz w:val="18"/>
                      <w:szCs w:val="18"/>
                    </w:rPr>
                    <w:t>Noted</w:t>
                  </w:r>
                  <w:r w:rsidR="00F82022" w:rsidRPr="00E205F6">
                    <w:rPr>
                      <w:rFonts w:hint="eastAsia"/>
                      <w:color w:val="FF0000"/>
                      <w:sz w:val="18"/>
                      <w:szCs w:val="18"/>
                    </w:rPr>
                    <w:t>Nic</w:t>
                  </w:r>
                  <w:r w:rsidR="00F82022" w:rsidRPr="00E205F6">
                    <w:rPr>
                      <w:color w:val="FF0000"/>
                      <w:sz w:val="18"/>
                      <w:szCs w:val="18"/>
                    </w:rPr>
                    <w:t>kName</w:t>
                  </w:r>
                </w:p>
              </w:tc>
              <w:tc>
                <w:tcPr>
                  <w:tcW w:w="2330" w:type="dxa"/>
                </w:tcPr>
                <w:p w:rsidR="00491398" w:rsidRPr="00E205F6" w:rsidRDefault="00491398" w:rsidP="00491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  <w:sz w:val="18"/>
                      <w:szCs w:val="18"/>
                    </w:rPr>
                  </w:pPr>
                  <w:r w:rsidRPr="00E205F6">
                    <w:rPr>
                      <w:rFonts w:hint="eastAsia"/>
                      <w:color w:val="FF0000"/>
                      <w:sz w:val="18"/>
                      <w:szCs w:val="18"/>
                    </w:rPr>
                    <w:t>文本</w:t>
                  </w:r>
                </w:p>
              </w:tc>
              <w:tc>
                <w:tcPr>
                  <w:tcW w:w="1998" w:type="dxa"/>
                </w:tcPr>
                <w:p w:rsidR="00491398" w:rsidRPr="00E205F6" w:rsidRDefault="00491398" w:rsidP="004913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  <w:sz w:val="18"/>
                      <w:szCs w:val="18"/>
                    </w:rPr>
                  </w:pPr>
                </w:p>
              </w:tc>
            </w:tr>
          </w:tbl>
          <w:p w:rsidR="00491398" w:rsidRPr="00E205F6" w:rsidRDefault="00491398" w:rsidP="00847C54">
            <w:pPr>
              <w:rPr>
                <w:color w:val="FF0000"/>
              </w:rPr>
            </w:pPr>
          </w:p>
        </w:tc>
      </w:tr>
      <w:tr w:rsidR="00491398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398" w:rsidRPr="00B229D0" w:rsidRDefault="00491398" w:rsidP="00847C54"/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398" w:rsidRPr="00B229D0" w:rsidRDefault="00491398" w:rsidP="00847C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398" w:rsidRPr="00B229D0" w:rsidRDefault="00491398" w:rsidP="00847C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398" w:rsidRPr="00B229D0" w:rsidRDefault="00491398" w:rsidP="00847C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2D528F" w:rsidRPr="00B229D0" w:rsidRDefault="00B92BA1">
      <w:pPr>
        <w:pStyle w:val="3"/>
        <w:rPr>
          <w:color w:val="auto"/>
        </w:rPr>
      </w:pPr>
      <w:bookmarkStart w:id="29" w:name="_Toc443295278"/>
      <w:r w:rsidRPr="00B229D0">
        <w:rPr>
          <w:rFonts w:hint="eastAsia"/>
          <w:color w:val="auto"/>
        </w:rPr>
        <w:t>个人关注情况</w:t>
      </w:r>
      <w:bookmarkEnd w:id="29"/>
    </w:p>
    <w:tbl>
      <w:tblPr>
        <w:tblStyle w:val="-11"/>
        <w:tblW w:w="82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2127"/>
        <w:gridCol w:w="2407"/>
        <w:gridCol w:w="2060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0" w:type="dxa"/>
            <w:gridSpan w:val="4"/>
          </w:tcPr>
          <w:p w:rsidR="002D528F" w:rsidRPr="00B229D0" w:rsidRDefault="00B92BA1">
            <w:pPr>
              <w:rPr>
                <w:b w:val="0"/>
                <w:bCs w:val="0"/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关注的人（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CaringInPeople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）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2127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2407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自增数字</w:t>
            </w:r>
          </w:p>
        </w:tc>
        <w:tc>
          <w:tcPr>
            <w:tcW w:w="2060" w:type="dxa"/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关注人</w:t>
            </w:r>
          </w:p>
        </w:tc>
        <w:tc>
          <w:tcPr>
            <w:tcW w:w="2127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UserId1</w:t>
            </w:r>
          </w:p>
        </w:tc>
        <w:tc>
          <w:tcPr>
            <w:tcW w:w="2407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数字</w:t>
            </w:r>
          </w:p>
        </w:tc>
        <w:tc>
          <w:tcPr>
            <w:tcW w:w="2060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关注对象</w:t>
            </w:r>
          </w:p>
        </w:tc>
        <w:tc>
          <w:tcPr>
            <w:tcW w:w="2127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UserId2</w:t>
            </w:r>
          </w:p>
        </w:tc>
        <w:tc>
          <w:tcPr>
            <w:tcW w:w="2407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数字</w:t>
            </w:r>
          </w:p>
        </w:tc>
        <w:tc>
          <w:tcPr>
            <w:tcW w:w="2060" w:type="dxa"/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2D528F" w:rsidRPr="00B229D0" w:rsidRDefault="00B92BA1">
      <w:pPr>
        <w:pStyle w:val="3"/>
        <w:rPr>
          <w:color w:val="auto"/>
        </w:rPr>
      </w:pPr>
      <w:bookmarkStart w:id="30" w:name="_Toc443295279"/>
      <w:r w:rsidRPr="00B229D0">
        <w:rPr>
          <w:rFonts w:hint="eastAsia"/>
          <w:color w:val="auto"/>
        </w:rPr>
        <w:t>商家关注情况</w:t>
      </w:r>
      <w:bookmarkEnd w:id="30"/>
    </w:p>
    <w:tbl>
      <w:tblPr>
        <w:tblStyle w:val="-11"/>
        <w:tblW w:w="82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2127"/>
        <w:gridCol w:w="2407"/>
        <w:gridCol w:w="2060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0" w:type="dxa"/>
            <w:gridSpan w:val="4"/>
          </w:tcPr>
          <w:p w:rsidR="002D528F" w:rsidRPr="00B229D0" w:rsidRDefault="00B92BA1">
            <w:pPr>
              <w:rPr>
                <w:b w:val="0"/>
                <w:bCs w:val="0"/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关注的商家（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CaringWithShop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）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2127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2407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自增数字</w:t>
            </w:r>
          </w:p>
        </w:tc>
        <w:tc>
          <w:tcPr>
            <w:tcW w:w="2060" w:type="dxa"/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关注人</w:t>
            </w:r>
          </w:p>
        </w:tc>
        <w:tc>
          <w:tcPr>
            <w:tcW w:w="2127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UserId</w:t>
            </w:r>
          </w:p>
        </w:tc>
        <w:tc>
          <w:tcPr>
            <w:tcW w:w="2407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数字</w:t>
            </w:r>
          </w:p>
        </w:tc>
        <w:tc>
          <w:tcPr>
            <w:tcW w:w="2060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关注对象编码</w:t>
            </w:r>
          </w:p>
        </w:tc>
        <w:tc>
          <w:tcPr>
            <w:tcW w:w="2127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ShopCode</w:t>
            </w:r>
          </w:p>
        </w:tc>
        <w:tc>
          <w:tcPr>
            <w:tcW w:w="2407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数字</w:t>
            </w:r>
          </w:p>
        </w:tc>
        <w:tc>
          <w:tcPr>
            <w:tcW w:w="2060" w:type="dxa"/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2D528F" w:rsidRPr="00B229D0" w:rsidRDefault="002D528F"/>
    <w:p w:rsidR="002D528F" w:rsidRPr="00B229D0" w:rsidRDefault="00420E94" w:rsidP="00420E94">
      <w:pPr>
        <w:pStyle w:val="3"/>
        <w:rPr>
          <w:color w:val="auto"/>
        </w:rPr>
      </w:pPr>
      <w:bookmarkStart w:id="31" w:name="_Toc443295280"/>
      <w:r w:rsidRPr="00B229D0">
        <w:rPr>
          <w:rFonts w:hint="eastAsia"/>
          <w:color w:val="auto"/>
        </w:rPr>
        <w:lastRenderedPageBreak/>
        <w:t>收货</w:t>
      </w:r>
      <w:r w:rsidRPr="00B229D0">
        <w:rPr>
          <w:color w:val="auto"/>
        </w:rPr>
        <w:t>地址</w:t>
      </w:r>
      <w:bookmarkEnd w:id="31"/>
    </w:p>
    <w:tbl>
      <w:tblPr>
        <w:tblStyle w:val="-11"/>
        <w:tblW w:w="8286" w:type="dxa"/>
        <w:tblLayout w:type="fixed"/>
        <w:tblLook w:val="04A0" w:firstRow="1" w:lastRow="0" w:firstColumn="1" w:lastColumn="0" w:noHBand="0" w:noVBand="1"/>
      </w:tblPr>
      <w:tblGrid>
        <w:gridCol w:w="1512"/>
        <w:gridCol w:w="1858"/>
        <w:gridCol w:w="2145"/>
        <w:gridCol w:w="2771"/>
      </w:tblGrid>
      <w:tr w:rsidR="00420E94" w:rsidRPr="00B229D0" w:rsidTr="00A908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6" w:type="dxa"/>
            <w:gridSpan w:val="4"/>
            <w:tcBorders>
              <w:bottom w:val="single" w:sz="4" w:space="0" w:color="auto"/>
            </w:tcBorders>
          </w:tcPr>
          <w:p w:rsidR="00420E94" w:rsidRPr="00B229D0" w:rsidRDefault="00420E94" w:rsidP="00420E94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个人概要信息</w:t>
            </w:r>
            <w:r w:rsidRPr="00B229D0">
              <w:rPr>
                <w:rFonts w:hint="eastAsia"/>
                <w:color w:val="auto"/>
              </w:rPr>
              <w:t>(</w:t>
            </w:r>
            <w:r w:rsidRPr="00B229D0">
              <w:rPr>
                <w:color w:val="auto"/>
              </w:rPr>
              <w:t>ConsignAddress</w:t>
            </w:r>
            <w:r w:rsidRPr="00B229D0">
              <w:rPr>
                <w:rFonts w:hint="eastAsia"/>
                <w:color w:val="auto"/>
              </w:rPr>
              <w:t>)</w:t>
            </w:r>
          </w:p>
        </w:tc>
      </w:tr>
      <w:tr w:rsidR="00420E94" w:rsidRPr="00B229D0" w:rsidTr="00A90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0E94" w:rsidRPr="00B229D0" w:rsidRDefault="00420E94" w:rsidP="00A9087C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0E94" w:rsidRPr="00B229D0" w:rsidRDefault="00420E94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0E94" w:rsidRPr="00B229D0" w:rsidRDefault="00420E94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自增数字</w:t>
            </w:r>
          </w:p>
        </w:tc>
        <w:tc>
          <w:tcPr>
            <w:tcW w:w="2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0E94" w:rsidRPr="00B229D0" w:rsidRDefault="00420E94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主键</w:t>
            </w:r>
            <w:r w:rsidRPr="00B229D0">
              <w:rPr>
                <w:rFonts w:hint="eastAsia"/>
                <w:sz w:val="18"/>
                <w:szCs w:val="18"/>
              </w:rPr>
              <w:t>(</w:t>
            </w:r>
            <w:r w:rsidRPr="00B229D0">
              <w:rPr>
                <w:rFonts w:hint="eastAsia"/>
                <w:sz w:val="18"/>
                <w:szCs w:val="18"/>
              </w:rPr>
              <w:t>从</w:t>
            </w:r>
            <w:r w:rsidRPr="00B229D0">
              <w:rPr>
                <w:rFonts w:hint="eastAsia"/>
                <w:sz w:val="18"/>
                <w:szCs w:val="18"/>
              </w:rPr>
              <w:t>20000</w:t>
            </w:r>
            <w:r w:rsidRPr="00B229D0">
              <w:rPr>
                <w:rFonts w:hint="eastAsia"/>
                <w:sz w:val="18"/>
                <w:szCs w:val="18"/>
              </w:rPr>
              <w:t>开始</w:t>
            </w:r>
            <w:r w:rsidRPr="00B229D0">
              <w:rPr>
                <w:rFonts w:hint="eastAsia"/>
                <w:sz w:val="18"/>
                <w:szCs w:val="18"/>
              </w:rPr>
              <w:t>)</w:t>
            </w:r>
          </w:p>
        </w:tc>
      </w:tr>
      <w:tr w:rsidR="00420E94" w:rsidRPr="00B229D0" w:rsidTr="00A908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0E94" w:rsidRPr="00B229D0" w:rsidRDefault="00420E94" w:rsidP="00A9087C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用户</w:t>
            </w: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0E94" w:rsidRPr="00B229D0" w:rsidRDefault="00420E94" w:rsidP="00A90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UserId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0E94" w:rsidRPr="00B229D0" w:rsidRDefault="00420E94" w:rsidP="00A90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数字</w:t>
            </w:r>
          </w:p>
        </w:tc>
        <w:tc>
          <w:tcPr>
            <w:tcW w:w="2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0E94" w:rsidRPr="00B229D0" w:rsidRDefault="00420E94" w:rsidP="00A90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420E94" w:rsidRPr="00B229D0" w:rsidTr="00A90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0E94" w:rsidRPr="00B229D0" w:rsidRDefault="00420E94" w:rsidP="00A9087C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手机号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0E94" w:rsidRPr="00B229D0" w:rsidRDefault="00420E94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Phone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0E94" w:rsidRPr="00B229D0" w:rsidRDefault="00420E94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30</w:t>
            </w:r>
            <w:r w:rsidRPr="00B229D0">
              <w:rPr>
                <w:rFonts w:hint="eastAsia"/>
                <w:sz w:val="18"/>
                <w:szCs w:val="18"/>
              </w:rPr>
              <w:t>个字符</w:t>
            </w:r>
          </w:p>
        </w:tc>
        <w:tc>
          <w:tcPr>
            <w:tcW w:w="2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0E94" w:rsidRPr="00B229D0" w:rsidRDefault="00420E94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420E94" w:rsidRPr="00B229D0" w:rsidTr="00A908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0E94" w:rsidRPr="00B229D0" w:rsidRDefault="009C391A" w:rsidP="00A9087C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收货人</w:t>
            </w:r>
            <w:r w:rsidRPr="00B229D0">
              <w:rPr>
                <w:sz w:val="18"/>
                <w:szCs w:val="18"/>
              </w:rPr>
              <w:t>姓名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0E94" w:rsidRPr="00B229D0" w:rsidRDefault="009C391A" w:rsidP="00A90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ConsignName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0E94" w:rsidRPr="00B229D0" w:rsidRDefault="002A654B" w:rsidP="00A90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汉字，最多</w:t>
            </w:r>
            <w:r w:rsidRPr="00B229D0">
              <w:rPr>
                <w:rFonts w:hint="eastAsia"/>
                <w:sz w:val="18"/>
                <w:szCs w:val="18"/>
              </w:rPr>
              <w:t>50</w:t>
            </w:r>
            <w:r w:rsidRPr="00B229D0">
              <w:rPr>
                <w:rFonts w:hint="eastAsia"/>
                <w:sz w:val="18"/>
                <w:szCs w:val="18"/>
              </w:rPr>
              <w:t>个</w:t>
            </w:r>
          </w:p>
        </w:tc>
        <w:tc>
          <w:tcPr>
            <w:tcW w:w="2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0E94" w:rsidRPr="00B229D0" w:rsidRDefault="00420E94" w:rsidP="00A90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A654B" w:rsidRPr="00B229D0" w:rsidTr="00A90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654B" w:rsidRPr="00B229D0" w:rsidRDefault="002A654B" w:rsidP="002A654B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地址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654B" w:rsidRPr="00B229D0" w:rsidRDefault="002A654B" w:rsidP="002A6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Address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654B" w:rsidRPr="00B229D0" w:rsidRDefault="002A654B" w:rsidP="002A6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最多</w:t>
            </w:r>
            <w:r w:rsidRPr="00B229D0">
              <w:rPr>
                <w:rFonts w:hint="eastAsia"/>
                <w:sz w:val="18"/>
                <w:szCs w:val="18"/>
              </w:rPr>
              <w:t>100</w:t>
            </w:r>
            <w:r w:rsidRPr="00B229D0">
              <w:rPr>
                <w:rFonts w:hint="eastAsia"/>
                <w:sz w:val="18"/>
                <w:szCs w:val="18"/>
              </w:rPr>
              <w:t>个汉字</w:t>
            </w:r>
          </w:p>
        </w:tc>
        <w:tc>
          <w:tcPr>
            <w:tcW w:w="2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654B" w:rsidRPr="00B229D0" w:rsidRDefault="002A654B" w:rsidP="002A6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A654B" w:rsidRPr="00B229D0" w:rsidTr="00A908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654B" w:rsidRPr="00B229D0" w:rsidRDefault="00A9087C" w:rsidP="002A654B">
            <w:pPr>
              <w:rPr>
                <w:bCs w:val="0"/>
                <w:sz w:val="18"/>
                <w:szCs w:val="18"/>
              </w:rPr>
            </w:pPr>
            <w:r w:rsidRPr="00B229D0">
              <w:rPr>
                <w:rFonts w:hint="eastAsia"/>
                <w:bCs w:val="0"/>
                <w:sz w:val="18"/>
                <w:szCs w:val="18"/>
              </w:rPr>
              <w:t>是否</w:t>
            </w:r>
            <w:r w:rsidRPr="00B229D0">
              <w:rPr>
                <w:bCs w:val="0"/>
                <w:sz w:val="18"/>
                <w:szCs w:val="18"/>
              </w:rPr>
              <w:t>默认地址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654B" w:rsidRPr="00B229D0" w:rsidRDefault="009904C8" w:rsidP="002A65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Is</w:t>
            </w:r>
            <w:r w:rsidRPr="00B229D0">
              <w:rPr>
                <w:b/>
                <w:bCs/>
                <w:sz w:val="18"/>
                <w:szCs w:val="18"/>
              </w:rPr>
              <w:t>Default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654B" w:rsidRPr="00B229D0" w:rsidRDefault="009E6F46" w:rsidP="002A65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1</w:t>
            </w:r>
            <w:r w:rsidRPr="00B229D0">
              <w:rPr>
                <w:rFonts w:hint="eastAsia"/>
                <w:sz w:val="18"/>
                <w:szCs w:val="18"/>
              </w:rPr>
              <w:t>位</w:t>
            </w:r>
            <w:r w:rsidRPr="00B229D0">
              <w:rPr>
                <w:sz w:val="18"/>
                <w:szCs w:val="18"/>
              </w:rPr>
              <w:t>数字</w:t>
            </w:r>
          </w:p>
        </w:tc>
        <w:tc>
          <w:tcPr>
            <w:tcW w:w="2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654B" w:rsidRPr="00B229D0" w:rsidRDefault="009E6F46" w:rsidP="002A65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0</w:t>
            </w:r>
            <w:r w:rsidRPr="00B229D0">
              <w:rPr>
                <w:rFonts w:hint="eastAsia"/>
                <w:sz w:val="18"/>
                <w:szCs w:val="18"/>
              </w:rPr>
              <w:t>否</w:t>
            </w:r>
            <w:r w:rsidRPr="00B229D0">
              <w:rPr>
                <w:rFonts w:hint="eastAsia"/>
                <w:sz w:val="18"/>
                <w:szCs w:val="18"/>
              </w:rPr>
              <w:t xml:space="preserve"> 1 </w:t>
            </w:r>
            <w:r w:rsidRPr="00B229D0">
              <w:rPr>
                <w:rFonts w:hint="eastAsia"/>
                <w:sz w:val="18"/>
                <w:szCs w:val="18"/>
              </w:rPr>
              <w:t>是</w:t>
            </w:r>
          </w:p>
        </w:tc>
      </w:tr>
    </w:tbl>
    <w:p w:rsidR="00420E94" w:rsidRPr="00B229D0" w:rsidRDefault="00420E94" w:rsidP="00420E94"/>
    <w:p w:rsidR="001A456B" w:rsidRPr="00B229D0" w:rsidRDefault="001A456B" w:rsidP="00420E94"/>
    <w:p w:rsidR="001A456B" w:rsidRPr="00B229D0" w:rsidRDefault="001A456B" w:rsidP="001A456B">
      <w:pPr>
        <w:pStyle w:val="3"/>
        <w:rPr>
          <w:color w:val="auto"/>
        </w:rPr>
      </w:pPr>
      <w:bookmarkStart w:id="32" w:name="_Toc443295281"/>
      <w:r w:rsidRPr="00B229D0">
        <w:rPr>
          <w:rFonts w:hint="eastAsia"/>
          <w:color w:val="auto"/>
        </w:rPr>
        <w:t>银行卡绑定记录</w:t>
      </w:r>
      <w:bookmarkEnd w:id="32"/>
    </w:p>
    <w:tbl>
      <w:tblPr>
        <w:tblStyle w:val="-11"/>
        <w:tblW w:w="8292" w:type="dxa"/>
        <w:tblLayout w:type="fixed"/>
        <w:tblLook w:val="04A0" w:firstRow="1" w:lastRow="0" w:firstColumn="1" w:lastColumn="0" w:noHBand="0" w:noVBand="1"/>
      </w:tblPr>
      <w:tblGrid>
        <w:gridCol w:w="1107"/>
        <w:gridCol w:w="2063"/>
        <w:gridCol w:w="2636"/>
        <w:gridCol w:w="2486"/>
      </w:tblGrid>
      <w:tr w:rsidR="001A456B" w:rsidRPr="00B229D0" w:rsidTr="001A45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6" w:type="dxa"/>
            <w:gridSpan w:val="4"/>
            <w:tcBorders>
              <w:top w:val="single" w:sz="8" w:space="0" w:color="4F81BD"/>
              <w:left w:val="single" w:sz="8" w:space="0" w:color="4F81BD"/>
              <w:bottom w:val="single" w:sz="4" w:space="0" w:color="auto"/>
              <w:right w:val="single" w:sz="8" w:space="0" w:color="4F81BD"/>
            </w:tcBorders>
            <w:hideMark/>
          </w:tcPr>
          <w:p w:rsidR="001A456B" w:rsidRPr="00B229D0" w:rsidRDefault="001A456B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银行卡绑定记录（</w:t>
            </w:r>
            <w:r w:rsidRPr="00B229D0">
              <w:rPr>
                <w:color w:val="auto"/>
              </w:rPr>
              <w:t>BankBind</w:t>
            </w:r>
            <w:r w:rsidRPr="00B229D0">
              <w:rPr>
                <w:rFonts w:hint="eastAsia"/>
                <w:color w:val="auto"/>
              </w:rPr>
              <w:t>）</w:t>
            </w:r>
          </w:p>
        </w:tc>
      </w:tr>
      <w:tr w:rsidR="00C2109D" w:rsidRPr="00B229D0" w:rsidTr="001A45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56B" w:rsidRPr="00B229D0" w:rsidRDefault="001A456B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Id</w:t>
            </w:r>
          </w:p>
        </w:tc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56B" w:rsidRPr="00B229D0" w:rsidRDefault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56B" w:rsidRPr="00B229D0" w:rsidRDefault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自增整数</w:t>
            </w:r>
          </w:p>
        </w:tc>
        <w:tc>
          <w:tcPr>
            <w:tcW w:w="2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456B" w:rsidRPr="00B229D0" w:rsidRDefault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2109D" w:rsidRPr="00B229D0" w:rsidTr="001A45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56B" w:rsidRPr="00B229D0" w:rsidRDefault="001A456B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用户</w:t>
            </w:r>
            <w:r w:rsidRPr="00B229D0">
              <w:rPr>
                <w:sz w:val="18"/>
                <w:szCs w:val="18"/>
              </w:rPr>
              <w:t>Id</w:t>
            </w:r>
          </w:p>
        </w:tc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56B" w:rsidRPr="00B229D0" w:rsidRDefault="001A4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UserId</w:t>
            </w: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56B" w:rsidRPr="00B229D0" w:rsidRDefault="001A4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2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456B" w:rsidRPr="00B229D0" w:rsidRDefault="001A4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2109D" w:rsidRPr="00B229D0" w:rsidTr="001A45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56B" w:rsidRPr="00B229D0" w:rsidRDefault="001A456B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姓</w:t>
            </w:r>
          </w:p>
        </w:tc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56B" w:rsidRPr="00B229D0" w:rsidRDefault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LastName</w:t>
            </w: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56B" w:rsidRPr="00B229D0" w:rsidRDefault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8</w:t>
            </w:r>
            <w:r w:rsidRPr="00B229D0">
              <w:rPr>
                <w:rFonts w:hint="eastAsia"/>
                <w:sz w:val="18"/>
                <w:szCs w:val="18"/>
              </w:rPr>
              <w:t>到</w:t>
            </w:r>
            <w:r w:rsidRPr="00B229D0">
              <w:rPr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位字符（双字节）</w:t>
            </w:r>
          </w:p>
        </w:tc>
        <w:tc>
          <w:tcPr>
            <w:tcW w:w="2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456B" w:rsidRPr="00B229D0" w:rsidRDefault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2109D" w:rsidRPr="00B229D0" w:rsidTr="001A45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56B" w:rsidRPr="00B229D0" w:rsidRDefault="001A456B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名</w:t>
            </w:r>
          </w:p>
        </w:tc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56B" w:rsidRPr="00B229D0" w:rsidRDefault="001A4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FirstName</w:t>
            </w: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56B" w:rsidRPr="00B229D0" w:rsidRDefault="001A4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8</w:t>
            </w:r>
            <w:r w:rsidRPr="00B229D0">
              <w:rPr>
                <w:rFonts w:hint="eastAsia"/>
                <w:sz w:val="18"/>
                <w:szCs w:val="18"/>
              </w:rPr>
              <w:t>到</w:t>
            </w:r>
            <w:r w:rsidRPr="00B229D0">
              <w:rPr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位字符（双字节）</w:t>
            </w:r>
          </w:p>
        </w:tc>
        <w:tc>
          <w:tcPr>
            <w:tcW w:w="2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456B" w:rsidRPr="00B229D0" w:rsidRDefault="001A4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2109D" w:rsidRPr="00B229D0" w:rsidTr="001A45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56B" w:rsidRPr="00B229D0" w:rsidRDefault="001A456B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身份证号</w:t>
            </w:r>
          </w:p>
        </w:tc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56B" w:rsidRPr="00B229D0" w:rsidRDefault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IdNo</w:t>
            </w: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56B" w:rsidRPr="00B229D0" w:rsidRDefault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18</w:t>
            </w:r>
            <w:r w:rsidRPr="00B229D0">
              <w:rPr>
                <w:rFonts w:hint="eastAsia"/>
                <w:sz w:val="18"/>
                <w:szCs w:val="18"/>
              </w:rPr>
              <w:t>位字符</w:t>
            </w:r>
          </w:p>
        </w:tc>
        <w:tc>
          <w:tcPr>
            <w:tcW w:w="2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456B" w:rsidRPr="00B229D0" w:rsidRDefault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2109D" w:rsidRPr="00B229D0" w:rsidTr="001A45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56B" w:rsidRPr="00B229D0" w:rsidRDefault="001A456B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银行卡号</w:t>
            </w:r>
          </w:p>
        </w:tc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56B" w:rsidRPr="00B229D0" w:rsidRDefault="001A4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BankAccount</w:t>
            </w: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56B" w:rsidRPr="00B229D0" w:rsidRDefault="001A4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位字符</w:t>
            </w:r>
          </w:p>
        </w:tc>
        <w:tc>
          <w:tcPr>
            <w:tcW w:w="2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456B" w:rsidRPr="00B229D0" w:rsidRDefault="001A4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2109D" w:rsidRPr="00B229D0" w:rsidTr="001A45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4D2B" w:rsidRPr="00B229D0" w:rsidRDefault="00E74D2B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开户行</w:t>
            </w:r>
          </w:p>
        </w:tc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4D2B" w:rsidRPr="00B229D0" w:rsidRDefault="00E74D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BankName</w:t>
            </w: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4D2B" w:rsidRPr="00B229D0" w:rsidRDefault="00E74D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</w:t>
            </w:r>
            <w:r w:rsidRPr="00B229D0">
              <w:rPr>
                <w:rFonts w:hint="eastAsia"/>
                <w:sz w:val="18"/>
                <w:szCs w:val="18"/>
              </w:rPr>
              <w:t>个汉子</w:t>
            </w:r>
          </w:p>
        </w:tc>
        <w:tc>
          <w:tcPr>
            <w:tcW w:w="2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4D2B" w:rsidRPr="00B229D0" w:rsidRDefault="00E74D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2109D" w:rsidRPr="00B229D0" w:rsidTr="001A45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56B" w:rsidRPr="00B229D0" w:rsidRDefault="001A456B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绑定序号</w:t>
            </w:r>
          </w:p>
        </w:tc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56B" w:rsidRPr="00B229D0" w:rsidRDefault="001A4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SeqNo</w:t>
            </w: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56B" w:rsidRPr="00B229D0" w:rsidRDefault="001A4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2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456B" w:rsidRPr="00B229D0" w:rsidRDefault="001A4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2109D" w:rsidRPr="00B229D0" w:rsidTr="001A45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56B" w:rsidRPr="00B229D0" w:rsidRDefault="001A456B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收手续费</w:t>
            </w:r>
          </w:p>
        </w:tc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56B" w:rsidRPr="00B229D0" w:rsidRDefault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Fee</w:t>
            </w: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56B" w:rsidRPr="00B229D0" w:rsidRDefault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18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2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456B" w:rsidRPr="00B229D0" w:rsidRDefault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2109D" w:rsidRPr="00B229D0" w:rsidTr="001A45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56B" w:rsidRPr="00B229D0" w:rsidRDefault="001A456B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是否成功</w:t>
            </w:r>
          </w:p>
        </w:tc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56B" w:rsidRPr="00B229D0" w:rsidRDefault="001A4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Success</w:t>
            </w: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56B" w:rsidRPr="00B229D0" w:rsidRDefault="001A4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Bit</w:t>
            </w:r>
          </w:p>
        </w:tc>
        <w:tc>
          <w:tcPr>
            <w:tcW w:w="2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456B" w:rsidRPr="00B229D0" w:rsidRDefault="001A4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2109D" w:rsidRPr="00B229D0" w:rsidTr="001A45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647" w:rsidRPr="00B229D0" w:rsidRDefault="00704647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随机金额</w:t>
            </w:r>
          </w:p>
        </w:tc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647" w:rsidRPr="00B229D0" w:rsidRDefault="007046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Amount</w:t>
            </w: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647" w:rsidRPr="00B229D0" w:rsidRDefault="007046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2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647" w:rsidRPr="00B229D0" w:rsidRDefault="007046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（</w:t>
            </w:r>
            <w:r w:rsidRPr="00B229D0">
              <w:rPr>
                <w:rFonts w:hint="eastAsia"/>
                <w:sz w:val="18"/>
                <w:szCs w:val="18"/>
              </w:rPr>
              <w:t>随机一块钱）的数据</w:t>
            </w:r>
          </w:p>
        </w:tc>
      </w:tr>
    </w:tbl>
    <w:p w:rsidR="001A456B" w:rsidRPr="00B229D0" w:rsidRDefault="001A456B" w:rsidP="001A456B"/>
    <w:p w:rsidR="001A456B" w:rsidRPr="00B229D0" w:rsidRDefault="008C6FD7" w:rsidP="008C6FD7">
      <w:pPr>
        <w:pStyle w:val="3"/>
        <w:rPr>
          <w:color w:val="auto"/>
        </w:rPr>
      </w:pPr>
      <w:bookmarkStart w:id="33" w:name="_Toc443295282"/>
      <w:r w:rsidRPr="00B229D0">
        <w:rPr>
          <w:rFonts w:hint="eastAsia"/>
          <w:color w:val="auto"/>
        </w:rPr>
        <w:t>银行卡</w:t>
      </w:r>
      <w:bookmarkEnd w:id="33"/>
    </w:p>
    <w:tbl>
      <w:tblPr>
        <w:tblStyle w:val="-11"/>
        <w:tblW w:w="8292" w:type="dxa"/>
        <w:tblLayout w:type="fixed"/>
        <w:tblLook w:val="04A0" w:firstRow="1" w:lastRow="0" w:firstColumn="1" w:lastColumn="0" w:noHBand="0" w:noVBand="1"/>
      </w:tblPr>
      <w:tblGrid>
        <w:gridCol w:w="1107"/>
        <w:gridCol w:w="2063"/>
        <w:gridCol w:w="2636"/>
        <w:gridCol w:w="2486"/>
      </w:tblGrid>
      <w:tr w:rsidR="008C6FD7" w:rsidRPr="00B229D0" w:rsidTr="008C6F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2" w:type="dxa"/>
            <w:gridSpan w:val="4"/>
            <w:tcBorders>
              <w:top w:val="single" w:sz="8" w:space="0" w:color="4F81BD"/>
              <w:left w:val="single" w:sz="8" w:space="0" w:color="4F81BD"/>
              <w:bottom w:val="single" w:sz="4" w:space="0" w:color="auto"/>
              <w:right w:val="single" w:sz="8" w:space="0" w:color="4F81BD"/>
            </w:tcBorders>
            <w:hideMark/>
          </w:tcPr>
          <w:p w:rsidR="008C6FD7" w:rsidRPr="00B229D0" w:rsidRDefault="008C6FD7" w:rsidP="008C6FD7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银行卡（</w:t>
            </w:r>
            <w:r w:rsidRPr="00B229D0">
              <w:rPr>
                <w:color w:val="auto"/>
              </w:rPr>
              <w:t>Bank</w:t>
            </w:r>
            <w:r w:rsidRPr="00B229D0">
              <w:rPr>
                <w:rFonts w:hint="eastAsia"/>
                <w:color w:val="auto"/>
              </w:rPr>
              <w:t>Account</w:t>
            </w:r>
            <w:r w:rsidRPr="00B229D0">
              <w:rPr>
                <w:rFonts w:hint="eastAsia"/>
                <w:color w:val="auto"/>
              </w:rPr>
              <w:t>）</w:t>
            </w:r>
          </w:p>
        </w:tc>
      </w:tr>
      <w:tr w:rsidR="008C6FD7" w:rsidRPr="00B229D0" w:rsidTr="008C6F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6FD7" w:rsidRPr="00B229D0" w:rsidRDefault="008C6FD7" w:rsidP="008C6FD7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银行卡号</w:t>
            </w:r>
          </w:p>
        </w:tc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6FD7" w:rsidRPr="00B229D0" w:rsidRDefault="008C6FD7" w:rsidP="008C6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Bank</w:t>
            </w:r>
            <w:r w:rsidR="00A3005C" w:rsidRPr="00B229D0">
              <w:rPr>
                <w:rFonts w:hint="eastAsia"/>
                <w:b/>
                <w:bCs/>
                <w:sz w:val="18"/>
                <w:szCs w:val="18"/>
              </w:rPr>
              <w:t>No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6FD7" w:rsidRPr="00B229D0" w:rsidRDefault="008C6FD7" w:rsidP="008C6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位字符</w:t>
            </w:r>
          </w:p>
        </w:tc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6FD7" w:rsidRPr="00B229D0" w:rsidRDefault="008C6FD7" w:rsidP="008C6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8C6FD7" w:rsidRPr="00B229D0" w:rsidTr="008C6F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6FD7" w:rsidRPr="00B229D0" w:rsidRDefault="008C6FD7" w:rsidP="008C6FD7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开户行</w:t>
            </w:r>
          </w:p>
        </w:tc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6FD7" w:rsidRPr="00B229D0" w:rsidRDefault="008C6FD7" w:rsidP="008C6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BankName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6FD7" w:rsidRPr="00B229D0" w:rsidRDefault="008C6FD7" w:rsidP="008C6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</w:t>
            </w:r>
            <w:r w:rsidRPr="00B229D0">
              <w:rPr>
                <w:rFonts w:hint="eastAsia"/>
                <w:sz w:val="18"/>
                <w:szCs w:val="18"/>
              </w:rPr>
              <w:t>个汉字</w:t>
            </w:r>
          </w:p>
        </w:tc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6FD7" w:rsidRPr="00B229D0" w:rsidRDefault="008C6FD7" w:rsidP="008C6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8C6FD7" w:rsidRPr="00B229D0" w:rsidTr="008C6F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6FD7" w:rsidRPr="00B229D0" w:rsidRDefault="008C6FD7" w:rsidP="008C6FD7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b w:val="0"/>
                <w:bCs w:val="0"/>
                <w:sz w:val="18"/>
                <w:szCs w:val="18"/>
              </w:rPr>
              <w:lastRenderedPageBreak/>
              <w:t>支行</w:t>
            </w:r>
          </w:p>
        </w:tc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6FD7" w:rsidRPr="00B229D0" w:rsidRDefault="008C6FD7" w:rsidP="008C6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BankBranc</w:t>
            </w:r>
            <w:r w:rsidR="00C10DB8" w:rsidRPr="00B229D0">
              <w:rPr>
                <w:rFonts w:hint="eastAsia"/>
                <w:b/>
                <w:bCs/>
                <w:sz w:val="18"/>
                <w:szCs w:val="18"/>
              </w:rPr>
              <w:t>h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6FD7" w:rsidRPr="00B229D0" w:rsidRDefault="008C6FD7" w:rsidP="008C6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</w:t>
            </w:r>
            <w:r w:rsidRPr="00B229D0">
              <w:rPr>
                <w:rFonts w:hint="eastAsia"/>
                <w:sz w:val="18"/>
                <w:szCs w:val="18"/>
              </w:rPr>
              <w:t>个汉字</w:t>
            </w:r>
          </w:p>
        </w:tc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6FD7" w:rsidRPr="00B229D0" w:rsidRDefault="008C6FD7" w:rsidP="008C6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8C6FD7" w:rsidRPr="00B229D0" w:rsidTr="008C6F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6FD7" w:rsidRPr="00B229D0" w:rsidRDefault="008C6FD7" w:rsidP="008C6FD7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省</w:t>
            </w:r>
          </w:p>
        </w:tc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6FD7" w:rsidRPr="00B229D0" w:rsidRDefault="008C6FD7" w:rsidP="008C6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Province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6FD7" w:rsidRPr="00B229D0" w:rsidRDefault="008C6FD7" w:rsidP="008C6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个汉字</w:t>
            </w:r>
          </w:p>
        </w:tc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6FD7" w:rsidRPr="00B229D0" w:rsidRDefault="008C6FD7" w:rsidP="008C6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8C6FD7" w:rsidRPr="00B229D0" w:rsidTr="008C6F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FD7" w:rsidRPr="00B229D0" w:rsidRDefault="008C6FD7" w:rsidP="008C6FD7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市县</w:t>
            </w:r>
          </w:p>
        </w:tc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FD7" w:rsidRPr="00B229D0" w:rsidRDefault="008C6FD7" w:rsidP="008C6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City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FD7" w:rsidRPr="00B229D0" w:rsidRDefault="008C6FD7" w:rsidP="008C6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个汉字</w:t>
            </w:r>
          </w:p>
        </w:tc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6FD7" w:rsidRPr="00B229D0" w:rsidRDefault="008C6FD7" w:rsidP="008C6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8C6FD7" w:rsidRPr="00B229D0" w:rsidTr="008C6F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6FD7" w:rsidRPr="00B229D0" w:rsidRDefault="008C6FD7" w:rsidP="008C6FD7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户名</w:t>
            </w:r>
          </w:p>
        </w:tc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6FD7" w:rsidRPr="00B229D0" w:rsidRDefault="008C6FD7" w:rsidP="008C6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AccountName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6FD7" w:rsidRPr="00B229D0" w:rsidRDefault="008C6FD7" w:rsidP="008C6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个汉字</w:t>
            </w:r>
          </w:p>
        </w:tc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6FD7" w:rsidRPr="00B229D0" w:rsidRDefault="008C6FD7" w:rsidP="008C6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8C6FD7" w:rsidRPr="00B229D0" w:rsidRDefault="008C6FD7" w:rsidP="00420E94"/>
    <w:p w:rsidR="00464F1B" w:rsidRPr="00B229D0" w:rsidRDefault="00464F1B" w:rsidP="00464F1B">
      <w:pPr>
        <w:pStyle w:val="3"/>
        <w:rPr>
          <w:color w:val="auto"/>
        </w:rPr>
      </w:pPr>
      <w:bookmarkStart w:id="34" w:name="_Toc443295283"/>
      <w:r w:rsidRPr="00B229D0">
        <w:rPr>
          <w:rFonts w:hint="eastAsia"/>
          <w:color w:val="auto"/>
        </w:rPr>
        <w:t>银行卡手动转账</w:t>
      </w:r>
      <w:bookmarkEnd w:id="34"/>
    </w:p>
    <w:tbl>
      <w:tblPr>
        <w:tblStyle w:val="-11"/>
        <w:tblW w:w="8292" w:type="dxa"/>
        <w:tblLayout w:type="fixed"/>
        <w:tblLook w:val="04A0" w:firstRow="1" w:lastRow="0" w:firstColumn="1" w:lastColumn="0" w:noHBand="0" w:noVBand="1"/>
      </w:tblPr>
      <w:tblGrid>
        <w:gridCol w:w="1242"/>
        <w:gridCol w:w="1928"/>
        <w:gridCol w:w="2636"/>
        <w:gridCol w:w="2486"/>
      </w:tblGrid>
      <w:tr w:rsidR="00464F1B" w:rsidRPr="00B229D0" w:rsidTr="000B34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2" w:type="dxa"/>
            <w:gridSpan w:val="4"/>
            <w:tcBorders>
              <w:top w:val="single" w:sz="8" w:space="0" w:color="4F81BD"/>
              <w:left w:val="single" w:sz="8" w:space="0" w:color="4F81BD"/>
              <w:bottom w:val="single" w:sz="4" w:space="0" w:color="auto"/>
              <w:right w:val="single" w:sz="8" w:space="0" w:color="4F81BD"/>
            </w:tcBorders>
            <w:hideMark/>
          </w:tcPr>
          <w:p w:rsidR="00464F1B" w:rsidRPr="00B229D0" w:rsidRDefault="00464F1B" w:rsidP="000B34AC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银行卡（</w:t>
            </w:r>
            <w:r w:rsidRPr="00B229D0">
              <w:rPr>
                <w:color w:val="auto"/>
              </w:rPr>
              <w:t>Bank</w:t>
            </w:r>
            <w:r w:rsidRPr="00B229D0">
              <w:rPr>
                <w:rFonts w:hint="eastAsia"/>
                <w:color w:val="auto"/>
              </w:rPr>
              <w:t>Operation</w:t>
            </w:r>
            <w:r w:rsidR="000B34AC" w:rsidRPr="00B229D0">
              <w:rPr>
                <w:rFonts w:hint="eastAsia"/>
                <w:color w:val="auto"/>
              </w:rPr>
              <w:t>s</w:t>
            </w:r>
            <w:r w:rsidRPr="00B229D0">
              <w:rPr>
                <w:rFonts w:hint="eastAsia"/>
                <w:color w:val="auto"/>
              </w:rPr>
              <w:t>）</w:t>
            </w:r>
          </w:p>
        </w:tc>
      </w:tr>
      <w:tr w:rsidR="00464F1B" w:rsidRPr="00B229D0" w:rsidTr="009265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4F1B" w:rsidRPr="00B229D0" w:rsidRDefault="00464F1B" w:rsidP="000B34AC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4F1B" w:rsidRPr="00B229D0" w:rsidRDefault="00464F1B" w:rsidP="000B34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4F1B" w:rsidRPr="00B229D0" w:rsidRDefault="00464F1B" w:rsidP="000B34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4F1B" w:rsidRPr="00B229D0" w:rsidRDefault="00464F1B" w:rsidP="000B34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464F1B" w:rsidRPr="00B229D0" w:rsidTr="009265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4F1B" w:rsidRPr="00B229D0" w:rsidRDefault="00464F1B" w:rsidP="00464F1B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银行卡号</w:t>
            </w:r>
          </w:p>
        </w:tc>
        <w:tc>
          <w:tcPr>
            <w:tcW w:w="1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4F1B" w:rsidRPr="00B229D0" w:rsidRDefault="00464F1B" w:rsidP="00464F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Bank</w:t>
            </w:r>
            <w:r w:rsidRPr="00B229D0">
              <w:rPr>
                <w:rFonts w:hint="eastAsia"/>
                <w:b/>
                <w:bCs/>
                <w:sz w:val="18"/>
                <w:szCs w:val="18"/>
              </w:rPr>
              <w:t>No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4F1B" w:rsidRPr="00B229D0" w:rsidRDefault="00464F1B" w:rsidP="00464F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位字符</w:t>
            </w:r>
          </w:p>
        </w:tc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4F1B" w:rsidRPr="00B229D0" w:rsidRDefault="00464F1B" w:rsidP="00464F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464F1B" w:rsidRPr="00B229D0" w:rsidTr="009265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4F1B" w:rsidRPr="00B229D0" w:rsidRDefault="00464F1B" w:rsidP="00464F1B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转账金额</w:t>
            </w:r>
          </w:p>
        </w:tc>
        <w:tc>
          <w:tcPr>
            <w:tcW w:w="1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4F1B" w:rsidRPr="00B229D0" w:rsidRDefault="00464F1B" w:rsidP="00464F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Amount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4F1B" w:rsidRPr="00B229D0" w:rsidRDefault="00464F1B" w:rsidP="00464F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小数</w:t>
            </w:r>
          </w:p>
        </w:tc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4F1B" w:rsidRPr="00B229D0" w:rsidRDefault="00464F1B" w:rsidP="00464F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464F1B" w:rsidRPr="00B229D0" w:rsidTr="009265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4F1B" w:rsidRPr="00B229D0" w:rsidRDefault="00464F1B" w:rsidP="00464F1B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插入时间</w:t>
            </w:r>
          </w:p>
        </w:tc>
        <w:tc>
          <w:tcPr>
            <w:tcW w:w="1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4F1B" w:rsidRPr="00B229D0" w:rsidRDefault="00464F1B" w:rsidP="00464F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InsertTime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4F1B" w:rsidRPr="00B229D0" w:rsidRDefault="00464F1B" w:rsidP="00464F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日期时间</w:t>
            </w:r>
          </w:p>
        </w:tc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4F1B" w:rsidRPr="00B229D0" w:rsidRDefault="00464F1B" w:rsidP="00464F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464F1B" w:rsidRPr="00B229D0" w:rsidTr="009265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4F1B" w:rsidRPr="00B229D0" w:rsidRDefault="00464F1B" w:rsidP="00464F1B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提取时间</w:t>
            </w:r>
          </w:p>
        </w:tc>
        <w:tc>
          <w:tcPr>
            <w:tcW w:w="1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4F1B" w:rsidRPr="00B229D0" w:rsidRDefault="00464F1B" w:rsidP="00464F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DownloadTime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4F1B" w:rsidRPr="00B229D0" w:rsidRDefault="00464F1B" w:rsidP="00464F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日期时间</w:t>
            </w:r>
          </w:p>
        </w:tc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4F1B" w:rsidRPr="00B229D0" w:rsidRDefault="00464F1B" w:rsidP="00464F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464F1B" w:rsidRPr="00B229D0" w:rsidTr="009265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4F1B" w:rsidRPr="00B229D0" w:rsidRDefault="00464F1B" w:rsidP="00464F1B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回复时间</w:t>
            </w:r>
          </w:p>
        </w:tc>
        <w:tc>
          <w:tcPr>
            <w:tcW w:w="1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4F1B" w:rsidRPr="00B229D0" w:rsidRDefault="00464F1B" w:rsidP="00464F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UploadTime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4F1B" w:rsidRPr="00B229D0" w:rsidRDefault="00464F1B" w:rsidP="00464F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日期时间</w:t>
            </w:r>
          </w:p>
        </w:tc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4F1B" w:rsidRPr="00B229D0" w:rsidRDefault="00464F1B" w:rsidP="00464F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464F1B" w:rsidRPr="00B229D0" w:rsidTr="009265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4F1B" w:rsidRPr="00B229D0" w:rsidRDefault="002C0A10" w:rsidP="00464F1B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钱包操作</w:t>
            </w: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4F1B" w:rsidRPr="00B229D0" w:rsidRDefault="002C0A10" w:rsidP="00464F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WalletOpeartionId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4F1B" w:rsidRPr="00B229D0" w:rsidRDefault="002C0A10" w:rsidP="00464F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4F1B" w:rsidRPr="00B229D0" w:rsidRDefault="00464F1B" w:rsidP="00464F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464F1B" w:rsidRPr="00B229D0" w:rsidTr="009265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4F1B" w:rsidRPr="00B229D0" w:rsidRDefault="00464F1B" w:rsidP="00464F1B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状态</w:t>
            </w:r>
          </w:p>
        </w:tc>
        <w:tc>
          <w:tcPr>
            <w:tcW w:w="1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4F1B" w:rsidRPr="00B229D0" w:rsidRDefault="00464F1B" w:rsidP="00464F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Status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4F1B" w:rsidRPr="00B229D0" w:rsidRDefault="00464F1B" w:rsidP="00464F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4F1B" w:rsidRPr="00B229D0" w:rsidRDefault="00464F1B" w:rsidP="00464F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 xml:space="preserve">0 </w:t>
            </w:r>
            <w:r w:rsidRPr="00B229D0">
              <w:rPr>
                <w:rFonts w:hint="eastAsia"/>
                <w:sz w:val="18"/>
                <w:szCs w:val="18"/>
              </w:rPr>
              <w:t>未处理</w:t>
            </w:r>
            <w:r w:rsidRPr="00B229D0">
              <w:rPr>
                <w:rFonts w:hint="eastAsia"/>
                <w:sz w:val="18"/>
                <w:szCs w:val="18"/>
              </w:rPr>
              <w:t xml:space="preserve"> 1</w:t>
            </w:r>
            <w:r w:rsidRPr="00B229D0">
              <w:rPr>
                <w:rFonts w:hint="eastAsia"/>
                <w:sz w:val="18"/>
                <w:szCs w:val="18"/>
              </w:rPr>
              <w:t>成功</w:t>
            </w:r>
            <w:r w:rsidRPr="00B229D0">
              <w:rPr>
                <w:rFonts w:hint="eastAsia"/>
                <w:sz w:val="18"/>
                <w:szCs w:val="18"/>
              </w:rPr>
              <w:t xml:space="preserve"> 2</w:t>
            </w:r>
            <w:r w:rsidRPr="00B229D0">
              <w:rPr>
                <w:rFonts w:hint="eastAsia"/>
                <w:sz w:val="18"/>
                <w:szCs w:val="18"/>
              </w:rPr>
              <w:t>失败</w:t>
            </w:r>
            <w:r w:rsidR="00AB2662">
              <w:rPr>
                <w:rFonts w:hint="eastAsia"/>
                <w:sz w:val="18"/>
                <w:szCs w:val="18"/>
              </w:rPr>
              <w:t xml:space="preserve"> </w:t>
            </w:r>
            <w:r w:rsidR="00AB2662" w:rsidRPr="005A7DA4">
              <w:rPr>
                <w:rFonts w:hint="eastAsia"/>
                <w:color w:val="FF0000"/>
                <w:sz w:val="18"/>
                <w:szCs w:val="18"/>
              </w:rPr>
              <w:t>3</w:t>
            </w:r>
            <w:r w:rsidR="00AB2662" w:rsidRPr="005A7DA4">
              <w:rPr>
                <w:rFonts w:hint="eastAsia"/>
                <w:color w:val="FF0000"/>
                <w:sz w:val="18"/>
                <w:szCs w:val="18"/>
              </w:rPr>
              <w:t>处理中</w:t>
            </w:r>
          </w:p>
        </w:tc>
      </w:tr>
      <w:tr w:rsidR="00464F1B" w:rsidRPr="00B229D0" w:rsidTr="009265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4F1B" w:rsidRPr="00B229D0" w:rsidRDefault="00464F1B" w:rsidP="00464F1B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银行回执</w:t>
            </w:r>
          </w:p>
        </w:tc>
        <w:tc>
          <w:tcPr>
            <w:tcW w:w="1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4F1B" w:rsidRPr="00B229D0" w:rsidRDefault="00464F1B" w:rsidP="00464F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ResultText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4F1B" w:rsidRPr="00B229D0" w:rsidRDefault="00464F1B" w:rsidP="00464F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200</w:t>
            </w:r>
            <w:r w:rsidRPr="00B229D0">
              <w:rPr>
                <w:rFonts w:hint="eastAsia"/>
                <w:sz w:val="18"/>
                <w:szCs w:val="18"/>
              </w:rPr>
              <w:t>个汉字</w:t>
            </w:r>
          </w:p>
        </w:tc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4F1B" w:rsidRPr="00B229D0" w:rsidRDefault="00464F1B" w:rsidP="00464F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464F1B" w:rsidRPr="00B229D0" w:rsidRDefault="00464F1B" w:rsidP="00420E94"/>
    <w:p w:rsidR="00464F1B" w:rsidRDefault="00464F1B" w:rsidP="00420E94"/>
    <w:p w:rsidR="00824687" w:rsidRPr="00824687" w:rsidRDefault="00824687" w:rsidP="00824687">
      <w:pPr>
        <w:pStyle w:val="3"/>
        <w:rPr>
          <w:color w:val="FF0000"/>
        </w:rPr>
      </w:pPr>
      <w:r w:rsidRPr="00824687">
        <w:rPr>
          <w:rFonts w:hint="eastAsia"/>
          <w:color w:val="FF0000"/>
        </w:rPr>
        <w:t>好友备注名</w:t>
      </w:r>
    </w:p>
    <w:tbl>
      <w:tblPr>
        <w:tblStyle w:val="-11"/>
        <w:tblW w:w="8292" w:type="dxa"/>
        <w:tblLayout w:type="fixed"/>
        <w:tblLook w:val="04A0" w:firstRow="1" w:lastRow="0" w:firstColumn="1" w:lastColumn="0" w:noHBand="0" w:noVBand="1"/>
      </w:tblPr>
      <w:tblGrid>
        <w:gridCol w:w="1242"/>
        <w:gridCol w:w="1928"/>
        <w:gridCol w:w="2636"/>
        <w:gridCol w:w="2486"/>
      </w:tblGrid>
      <w:tr w:rsidR="00824687" w:rsidRPr="00B229D0" w:rsidTr="00D848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2" w:type="dxa"/>
            <w:gridSpan w:val="4"/>
            <w:tcBorders>
              <w:top w:val="single" w:sz="8" w:space="0" w:color="4F81BD"/>
              <w:left w:val="single" w:sz="8" w:space="0" w:color="4F81BD"/>
              <w:bottom w:val="single" w:sz="4" w:space="0" w:color="auto"/>
              <w:right w:val="single" w:sz="8" w:space="0" w:color="4F81BD"/>
            </w:tcBorders>
            <w:hideMark/>
          </w:tcPr>
          <w:p w:rsidR="00824687" w:rsidRPr="00B229D0" w:rsidRDefault="00824687" w:rsidP="006A3064">
            <w:pPr>
              <w:rPr>
                <w:b w:val="0"/>
                <w:bCs w:val="0"/>
                <w:color w:val="auto"/>
              </w:rPr>
            </w:pPr>
            <w:r>
              <w:rPr>
                <w:rFonts w:hint="eastAsia"/>
                <w:color w:val="auto"/>
              </w:rPr>
              <w:t>好友备注名</w:t>
            </w:r>
            <w:r w:rsidRPr="00B229D0">
              <w:rPr>
                <w:rFonts w:hint="eastAsia"/>
                <w:color w:val="auto"/>
              </w:rPr>
              <w:t>（</w:t>
            </w:r>
            <w:r w:rsidR="006A3064">
              <w:rPr>
                <w:color w:val="auto"/>
              </w:rPr>
              <w:t>PersonNote</w:t>
            </w:r>
            <w:r w:rsidRPr="00B229D0">
              <w:rPr>
                <w:rFonts w:hint="eastAsia"/>
                <w:color w:val="auto"/>
              </w:rPr>
              <w:t>）</w:t>
            </w:r>
          </w:p>
        </w:tc>
      </w:tr>
      <w:tr w:rsidR="00824687" w:rsidRPr="00B229D0" w:rsidTr="00D848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687" w:rsidRPr="00B229D0" w:rsidRDefault="00824687" w:rsidP="00D84814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687" w:rsidRPr="00B229D0" w:rsidRDefault="00824687" w:rsidP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687" w:rsidRPr="00B229D0" w:rsidRDefault="00824687" w:rsidP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687" w:rsidRPr="00B229D0" w:rsidRDefault="00824687" w:rsidP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824687" w:rsidRPr="00B229D0" w:rsidTr="00D848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687" w:rsidRPr="00B229D0" w:rsidRDefault="00824687" w:rsidP="00D8481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用户编号</w:t>
            </w:r>
          </w:p>
        </w:tc>
        <w:tc>
          <w:tcPr>
            <w:tcW w:w="1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687" w:rsidRPr="00B229D0" w:rsidRDefault="00824687" w:rsidP="00D84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UserId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687" w:rsidRPr="00B229D0" w:rsidRDefault="00824687" w:rsidP="00D84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687" w:rsidRPr="00B229D0" w:rsidRDefault="00824687" w:rsidP="00D84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824687" w:rsidRPr="00B229D0" w:rsidTr="00D848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687" w:rsidRPr="00B229D0" w:rsidRDefault="00824687" w:rsidP="00D8481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对方编号</w:t>
            </w:r>
          </w:p>
        </w:tc>
        <w:tc>
          <w:tcPr>
            <w:tcW w:w="1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687" w:rsidRPr="00B229D0" w:rsidRDefault="00824687" w:rsidP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Target</w:t>
            </w:r>
            <w:r>
              <w:rPr>
                <w:rFonts w:hint="eastAsia"/>
                <w:b/>
                <w:bCs/>
                <w:sz w:val="18"/>
                <w:szCs w:val="18"/>
              </w:rPr>
              <w:t>UserId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687" w:rsidRPr="00B229D0" w:rsidRDefault="00824687" w:rsidP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687" w:rsidRPr="00B229D0" w:rsidRDefault="00824687" w:rsidP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824687" w:rsidRPr="00B229D0" w:rsidTr="00D848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687" w:rsidRPr="00B229D0" w:rsidRDefault="00830D05" w:rsidP="00D8481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标注</w:t>
            </w:r>
            <w:r w:rsidR="00824687">
              <w:rPr>
                <w:rFonts w:hint="eastAsia"/>
                <w:sz w:val="18"/>
                <w:szCs w:val="18"/>
              </w:rPr>
              <w:t>昵称</w:t>
            </w:r>
          </w:p>
        </w:tc>
        <w:tc>
          <w:tcPr>
            <w:tcW w:w="1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687" w:rsidRPr="00B229D0" w:rsidRDefault="00830D05" w:rsidP="00D84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Noted</w:t>
            </w:r>
            <w:r w:rsidR="00824687">
              <w:rPr>
                <w:b/>
                <w:bCs/>
                <w:sz w:val="18"/>
                <w:szCs w:val="18"/>
              </w:rPr>
              <w:t>NickName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687" w:rsidRPr="00B229D0" w:rsidRDefault="00824687" w:rsidP="00D84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个汉字</w:t>
            </w:r>
          </w:p>
        </w:tc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687" w:rsidRPr="00B229D0" w:rsidRDefault="00824687" w:rsidP="00D84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824687" w:rsidRDefault="00824687" w:rsidP="00420E94"/>
    <w:p w:rsidR="00824687" w:rsidRDefault="00824687" w:rsidP="00420E94"/>
    <w:p w:rsidR="00824687" w:rsidRPr="00B229D0" w:rsidRDefault="00824687" w:rsidP="00420E94"/>
    <w:p w:rsidR="00464F1B" w:rsidRPr="00B229D0" w:rsidRDefault="00464F1B" w:rsidP="00420E94"/>
    <w:p w:rsidR="002D528F" w:rsidRPr="00B229D0" w:rsidRDefault="00B92BA1">
      <w:pPr>
        <w:pStyle w:val="2"/>
        <w:rPr>
          <w:color w:val="auto"/>
        </w:rPr>
      </w:pPr>
      <w:bookmarkStart w:id="35" w:name="_Toc443295284"/>
      <w:r w:rsidRPr="00B229D0">
        <w:rPr>
          <w:rFonts w:hint="eastAsia"/>
          <w:color w:val="auto"/>
        </w:rPr>
        <w:lastRenderedPageBreak/>
        <w:t>商家数据</w:t>
      </w:r>
      <w:bookmarkEnd w:id="35"/>
    </w:p>
    <w:p w:rsidR="002D528F" w:rsidRPr="00B229D0" w:rsidRDefault="00B92BA1">
      <w:pPr>
        <w:pStyle w:val="3"/>
        <w:rPr>
          <w:color w:val="auto"/>
        </w:rPr>
      </w:pPr>
      <w:bookmarkStart w:id="36" w:name="_Toc443295285"/>
      <w:r w:rsidRPr="00B229D0">
        <w:rPr>
          <w:rFonts w:hint="eastAsia"/>
          <w:color w:val="auto"/>
        </w:rPr>
        <w:t>商家分类</w:t>
      </w:r>
      <w:bookmarkEnd w:id="36"/>
    </w:p>
    <w:tbl>
      <w:tblPr>
        <w:tblStyle w:val="-11"/>
        <w:tblW w:w="8286" w:type="dxa"/>
        <w:tblLayout w:type="fixed"/>
        <w:tblLook w:val="04A0" w:firstRow="1" w:lastRow="0" w:firstColumn="1" w:lastColumn="0" w:noHBand="0" w:noVBand="1"/>
      </w:tblPr>
      <w:tblGrid>
        <w:gridCol w:w="1106"/>
        <w:gridCol w:w="2062"/>
        <w:gridCol w:w="2042"/>
        <w:gridCol w:w="3076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6" w:type="dxa"/>
            <w:gridSpan w:val="4"/>
            <w:tcBorders>
              <w:bottom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商家概要信息</w:t>
            </w:r>
            <w:r w:rsidRPr="00B229D0">
              <w:rPr>
                <w:rFonts w:hint="eastAsia"/>
                <w:color w:val="auto"/>
              </w:rPr>
              <w:t>(ShopCategory)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编码</w:t>
            </w:r>
          </w:p>
        </w:tc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名称</w:t>
            </w:r>
          </w:p>
        </w:tc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Name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汉字，最多</w:t>
            </w:r>
            <w:r w:rsidRPr="00B229D0">
              <w:rPr>
                <w:rFonts w:hint="eastAsia"/>
                <w:sz w:val="18"/>
                <w:szCs w:val="18"/>
              </w:rPr>
              <w:t>50</w:t>
            </w:r>
            <w:r w:rsidRPr="00B229D0">
              <w:rPr>
                <w:rFonts w:hint="eastAsia"/>
                <w:sz w:val="18"/>
                <w:szCs w:val="18"/>
              </w:rPr>
              <w:t>个</w:t>
            </w:r>
          </w:p>
        </w:tc>
        <w:tc>
          <w:tcPr>
            <w:tcW w:w="3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图片</w:t>
            </w:r>
          </w:p>
        </w:tc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Image</w:t>
            </w:r>
          </w:p>
        </w:tc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最多</w:t>
            </w:r>
            <w:r w:rsidRPr="00B229D0">
              <w:rPr>
                <w:rFonts w:hint="eastAsia"/>
                <w:sz w:val="18"/>
                <w:szCs w:val="18"/>
              </w:rPr>
              <w:t>200</w:t>
            </w:r>
            <w:r w:rsidRPr="00B229D0">
              <w:rPr>
                <w:rFonts w:hint="eastAsia"/>
                <w:sz w:val="18"/>
                <w:szCs w:val="18"/>
              </w:rPr>
              <w:t>个字符</w:t>
            </w:r>
          </w:p>
        </w:tc>
        <w:tc>
          <w:tcPr>
            <w:tcW w:w="3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37" w:name="_Toc443295286"/>
      <w:r w:rsidRPr="00B229D0">
        <w:rPr>
          <w:rFonts w:hint="eastAsia"/>
          <w:color w:val="auto"/>
        </w:rPr>
        <w:t>商家概要信息</w:t>
      </w:r>
      <w:bookmarkEnd w:id="37"/>
    </w:p>
    <w:tbl>
      <w:tblPr>
        <w:tblStyle w:val="-11"/>
        <w:tblW w:w="8286" w:type="dxa"/>
        <w:tblLayout w:type="fixed"/>
        <w:tblLook w:val="04A0" w:firstRow="1" w:lastRow="0" w:firstColumn="1" w:lastColumn="0" w:noHBand="0" w:noVBand="1"/>
      </w:tblPr>
      <w:tblGrid>
        <w:gridCol w:w="1384"/>
        <w:gridCol w:w="1833"/>
        <w:gridCol w:w="2020"/>
        <w:gridCol w:w="3049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6" w:type="dxa"/>
            <w:gridSpan w:val="4"/>
            <w:tcBorders>
              <w:bottom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商家概要信息</w:t>
            </w:r>
            <w:r w:rsidRPr="00B229D0">
              <w:rPr>
                <w:rFonts w:hint="eastAsia"/>
                <w:color w:val="auto"/>
              </w:rPr>
              <w:t>(Shop)</w:t>
            </w:r>
          </w:p>
        </w:tc>
      </w:tr>
      <w:tr w:rsidR="002D528F" w:rsidRPr="00B229D0" w:rsidTr="00AC65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编码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6</w:t>
            </w:r>
            <w:r w:rsidRPr="00B229D0">
              <w:rPr>
                <w:rFonts w:hint="eastAsia"/>
                <w:sz w:val="18"/>
                <w:szCs w:val="18"/>
              </w:rPr>
              <w:t>行政区划</w:t>
            </w:r>
            <w:r w:rsidRPr="00B229D0">
              <w:rPr>
                <w:rFonts w:hint="eastAsia"/>
                <w:sz w:val="18"/>
                <w:szCs w:val="18"/>
              </w:rPr>
              <w:t>+4</w:t>
            </w:r>
            <w:r w:rsidRPr="00B229D0">
              <w:rPr>
                <w:rFonts w:hint="eastAsia"/>
                <w:sz w:val="18"/>
                <w:szCs w:val="18"/>
              </w:rPr>
              <w:t>位序号</w:t>
            </w:r>
          </w:p>
        </w:tc>
      </w:tr>
      <w:tr w:rsidR="002D528F" w:rsidRPr="00B229D0" w:rsidTr="00AC65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名称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Name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汉字，最多</w:t>
            </w:r>
            <w:r w:rsidRPr="00B229D0">
              <w:rPr>
                <w:rFonts w:hint="eastAsia"/>
                <w:sz w:val="18"/>
                <w:szCs w:val="18"/>
              </w:rPr>
              <w:t>50</w:t>
            </w:r>
            <w:r w:rsidRPr="00B229D0">
              <w:rPr>
                <w:rFonts w:hint="eastAsia"/>
                <w:sz w:val="18"/>
                <w:szCs w:val="18"/>
              </w:rPr>
              <w:t>个</w:t>
            </w:r>
          </w:p>
        </w:tc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AC65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地址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Address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最多</w:t>
            </w:r>
            <w:r w:rsidRPr="00B229D0">
              <w:rPr>
                <w:rFonts w:hint="eastAsia"/>
                <w:sz w:val="18"/>
                <w:szCs w:val="18"/>
              </w:rPr>
              <w:t>100</w:t>
            </w:r>
            <w:r w:rsidRPr="00B229D0">
              <w:rPr>
                <w:rFonts w:hint="eastAsia"/>
                <w:sz w:val="18"/>
                <w:szCs w:val="18"/>
              </w:rPr>
              <w:t>个汉字</w:t>
            </w:r>
          </w:p>
        </w:tc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AC65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邮政编码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Zip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6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AC65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电话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Phone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30</w:t>
            </w:r>
            <w:r w:rsidRPr="00B229D0">
              <w:rPr>
                <w:rFonts w:hint="eastAsia"/>
                <w:sz w:val="18"/>
                <w:szCs w:val="18"/>
              </w:rPr>
              <w:t>位文本</w:t>
            </w:r>
          </w:p>
        </w:tc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加号</w:t>
            </w:r>
            <w:r w:rsidRPr="00B229D0">
              <w:rPr>
                <w:rFonts w:hint="eastAsia"/>
                <w:sz w:val="18"/>
                <w:szCs w:val="18"/>
              </w:rPr>
              <w:t>+</w:t>
            </w:r>
            <w:r w:rsidRPr="00B229D0">
              <w:rPr>
                <w:rFonts w:hint="eastAsia"/>
                <w:sz w:val="18"/>
                <w:szCs w:val="18"/>
              </w:rPr>
              <w:t>数字</w:t>
            </w:r>
            <w:r w:rsidRPr="00B229D0">
              <w:rPr>
                <w:rFonts w:hint="eastAsia"/>
                <w:sz w:val="18"/>
                <w:szCs w:val="18"/>
              </w:rPr>
              <w:t>+</w:t>
            </w:r>
            <w:r w:rsidRPr="00B229D0">
              <w:rPr>
                <w:rFonts w:hint="eastAsia"/>
                <w:sz w:val="18"/>
                <w:szCs w:val="18"/>
              </w:rPr>
              <w:t>减号</w:t>
            </w:r>
            <w:r w:rsidRPr="00B229D0">
              <w:rPr>
                <w:rFonts w:hint="eastAsia"/>
                <w:sz w:val="18"/>
                <w:szCs w:val="18"/>
              </w:rPr>
              <w:t>+</w:t>
            </w:r>
            <w:r w:rsidRPr="00B229D0">
              <w:rPr>
                <w:rFonts w:hint="eastAsia"/>
                <w:sz w:val="18"/>
                <w:szCs w:val="18"/>
              </w:rPr>
              <w:t>括号</w:t>
            </w:r>
          </w:p>
        </w:tc>
      </w:tr>
      <w:tr w:rsidR="002D528F" w:rsidRPr="00B229D0" w:rsidTr="00AC65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营业执照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License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100</w:t>
            </w:r>
            <w:r w:rsidRPr="00B229D0">
              <w:rPr>
                <w:rFonts w:hint="eastAsia"/>
                <w:sz w:val="18"/>
                <w:szCs w:val="18"/>
              </w:rPr>
              <w:t>位文本</w:t>
            </w:r>
          </w:p>
        </w:tc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营业执照图片名</w:t>
            </w:r>
          </w:p>
        </w:tc>
      </w:tr>
      <w:tr w:rsidR="002D528F" w:rsidRPr="00B229D0" w:rsidTr="00AC65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行政区划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City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6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行政区划代码</w:t>
            </w:r>
          </w:p>
        </w:tc>
      </w:tr>
      <w:tr w:rsidR="002D528F" w:rsidRPr="00B229D0" w:rsidTr="00AC65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X</w:t>
            </w:r>
            <w:r w:rsidRPr="00B229D0">
              <w:rPr>
                <w:rFonts w:hint="eastAsia"/>
                <w:sz w:val="18"/>
                <w:szCs w:val="18"/>
              </w:rPr>
              <w:t>坐标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Longitude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AC65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Y</w:t>
            </w:r>
            <w:r w:rsidRPr="00B229D0">
              <w:rPr>
                <w:rFonts w:hint="eastAsia"/>
                <w:sz w:val="18"/>
                <w:szCs w:val="18"/>
              </w:rPr>
              <w:t>坐标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Latitude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AC65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商户</w:t>
            </w:r>
            <w:r w:rsidRPr="00B229D0">
              <w:rPr>
                <w:rFonts w:hint="eastAsia"/>
                <w:sz w:val="18"/>
                <w:szCs w:val="18"/>
              </w:rPr>
              <w:t>Logo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Logo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100</w:t>
            </w:r>
            <w:r w:rsidRPr="00B229D0">
              <w:rPr>
                <w:rFonts w:hint="eastAsia"/>
                <w:sz w:val="18"/>
                <w:szCs w:val="18"/>
              </w:rPr>
              <w:t>位文本</w:t>
            </w:r>
          </w:p>
        </w:tc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商户</w:t>
            </w:r>
            <w:r w:rsidRPr="00B229D0">
              <w:rPr>
                <w:rFonts w:hint="eastAsia"/>
                <w:sz w:val="18"/>
                <w:szCs w:val="18"/>
              </w:rPr>
              <w:t>Logo</w:t>
            </w:r>
            <w:r w:rsidRPr="00B229D0">
              <w:rPr>
                <w:rFonts w:hint="eastAsia"/>
                <w:sz w:val="18"/>
                <w:szCs w:val="18"/>
              </w:rPr>
              <w:t>文件名</w:t>
            </w:r>
          </w:p>
        </w:tc>
      </w:tr>
      <w:tr w:rsidR="002D528F" w:rsidRPr="00B229D0" w:rsidTr="00AC65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商户描述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Description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最多</w:t>
            </w:r>
            <w:r w:rsidRPr="00B229D0">
              <w:rPr>
                <w:rFonts w:hint="eastAsia"/>
                <w:sz w:val="18"/>
                <w:szCs w:val="18"/>
              </w:rPr>
              <w:t>1000</w:t>
            </w:r>
            <w:r w:rsidRPr="00B229D0">
              <w:rPr>
                <w:rFonts w:hint="eastAsia"/>
                <w:sz w:val="18"/>
                <w:szCs w:val="18"/>
              </w:rPr>
              <w:t>个汉字</w:t>
            </w:r>
          </w:p>
        </w:tc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AC65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收款单数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ReceiptCount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AC65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有无折扣卷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HasCoupon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 xml:space="preserve">1 </w:t>
            </w:r>
            <w:r w:rsidRPr="00B229D0">
              <w:rPr>
                <w:rFonts w:hint="eastAsia"/>
                <w:sz w:val="18"/>
                <w:szCs w:val="18"/>
              </w:rPr>
              <w:t>是</w:t>
            </w:r>
            <w:r w:rsidRPr="00B229D0">
              <w:rPr>
                <w:rFonts w:hint="eastAsia"/>
                <w:sz w:val="18"/>
                <w:szCs w:val="18"/>
              </w:rPr>
              <w:t xml:space="preserve"> 0 </w:t>
            </w:r>
            <w:r w:rsidRPr="00B229D0">
              <w:rPr>
                <w:rFonts w:hint="eastAsia"/>
                <w:sz w:val="18"/>
                <w:szCs w:val="18"/>
              </w:rPr>
              <w:t>否</w:t>
            </w:r>
          </w:p>
        </w:tc>
      </w:tr>
      <w:tr w:rsidR="002D528F" w:rsidRPr="00B229D0" w:rsidTr="00AC65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账面金额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Balance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AC65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提现中金额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BalanceInProcess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AC65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可提现金额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BanlanceCanWithdraw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AC65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总收入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TotalRecived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AC65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商家图片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Photos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500</w:t>
            </w:r>
            <w:r w:rsidRPr="00B229D0">
              <w:rPr>
                <w:rFonts w:hint="eastAsia"/>
                <w:sz w:val="18"/>
                <w:szCs w:val="18"/>
              </w:rPr>
              <w:t>个字符</w:t>
            </w:r>
          </w:p>
        </w:tc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AC65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Wifi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HasWifi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B</w:t>
            </w:r>
            <w:r w:rsidRPr="00B229D0">
              <w:rPr>
                <w:rFonts w:hint="eastAsia"/>
                <w:sz w:val="18"/>
                <w:szCs w:val="18"/>
              </w:rPr>
              <w:t>it</w:t>
            </w:r>
          </w:p>
        </w:tc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AC65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lastRenderedPageBreak/>
              <w:t>停车位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HasParking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B</w:t>
            </w:r>
            <w:r w:rsidRPr="00B229D0">
              <w:rPr>
                <w:rFonts w:hint="eastAsia"/>
                <w:sz w:val="18"/>
                <w:szCs w:val="18"/>
              </w:rPr>
              <w:t>it</w:t>
            </w:r>
          </w:p>
        </w:tc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AC65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营业时间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WorkTime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200</w:t>
            </w:r>
            <w:r w:rsidRPr="00B229D0">
              <w:rPr>
                <w:rFonts w:hint="eastAsia"/>
                <w:sz w:val="18"/>
                <w:szCs w:val="18"/>
              </w:rPr>
              <w:t>双字节</w:t>
            </w:r>
          </w:p>
        </w:tc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AC65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分类代码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CategoryCode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C6562" w:rsidRPr="00B229D0" w:rsidTr="00AC65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6562" w:rsidRPr="00B229D0" w:rsidRDefault="004A2EE7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银行账户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6562" w:rsidRPr="00B229D0" w:rsidRDefault="004A2E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RealName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6562" w:rsidRPr="00B229D0" w:rsidRDefault="004A2E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</w:t>
            </w:r>
            <w:r w:rsidRPr="00B229D0">
              <w:rPr>
                <w:rFonts w:hint="eastAsia"/>
                <w:sz w:val="18"/>
                <w:szCs w:val="18"/>
              </w:rPr>
              <w:t>个汉字</w:t>
            </w:r>
          </w:p>
        </w:tc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6562" w:rsidRPr="00B229D0" w:rsidRDefault="00AC65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C6562" w:rsidRPr="00B229D0" w:rsidTr="00AC65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6562" w:rsidRPr="00B229D0" w:rsidRDefault="00AC6562" w:rsidP="00AC6562">
            <w:r w:rsidRPr="00B229D0">
              <w:rPr>
                <w:rFonts w:hint="eastAsia"/>
              </w:rPr>
              <w:t>银行卡号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6562" w:rsidRPr="00B229D0" w:rsidRDefault="00AC6562" w:rsidP="00AC65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29D0">
              <w:rPr>
                <w:rFonts w:hint="eastAsia"/>
              </w:rPr>
              <w:t>BankAccount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6562" w:rsidRPr="00B229D0" w:rsidRDefault="00AC6562" w:rsidP="00AC65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29D0">
              <w:rPr>
                <w:rFonts w:hint="eastAsia"/>
              </w:rPr>
              <w:t>20</w:t>
            </w:r>
            <w:r w:rsidRPr="00B229D0">
              <w:rPr>
                <w:rFonts w:hint="eastAsia"/>
              </w:rPr>
              <w:t>位字符</w:t>
            </w:r>
          </w:p>
        </w:tc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6562" w:rsidRPr="00B229D0" w:rsidRDefault="00AC6562" w:rsidP="00AC65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C6562" w:rsidRPr="00B229D0" w:rsidTr="00AC65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6562" w:rsidRPr="00B229D0" w:rsidRDefault="00AC6562" w:rsidP="00AC6562">
            <w:r w:rsidRPr="00B229D0">
              <w:rPr>
                <w:rFonts w:hint="eastAsia"/>
              </w:rPr>
              <w:t>开户行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6562" w:rsidRPr="00B229D0" w:rsidRDefault="00AC6562" w:rsidP="00AC65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29D0">
              <w:rPr>
                <w:rFonts w:hint="eastAsia"/>
              </w:rPr>
              <w:t>BankName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6562" w:rsidRPr="00B229D0" w:rsidRDefault="00AC6562" w:rsidP="00AC65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29D0">
              <w:rPr>
                <w:rFonts w:hint="eastAsia"/>
              </w:rPr>
              <w:t>50</w:t>
            </w:r>
            <w:r w:rsidRPr="00B229D0">
              <w:rPr>
                <w:rFonts w:hint="eastAsia"/>
              </w:rPr>
              <w:t>个汉字</w:t>
            </w:r>
          </w:p>
        </w:tc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6562" w:rsidRPr="00B229D0" w:rsidRDefault="00AC6562" w:rsidP="00AC65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C6562" w:rsidRPr="00B229D0" w:rsidTr="00AC65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6562" w:rsidRPr="00B229D0" w:rsidRDefault="00AC6562" w:rsidP="00AC6562">
            <w:r w:rsidRPr="00B229D0">
              <w:rPr>
                <w:rFonts w:hint="eastAsia"/>
              </w:rPr>
              <w:t>身份证号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6562" w:rsidRPr="00B229D0" w:rsidRDefault="00AC6562" w:rsidP="00AC65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29D0">
              <w:rPr>
                <w:rFonts w:hint="eastAsia"/>
              </w:rPr>
              <w:t>IdNo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6562" w:rsidRPr="00B229D0" w:rsidRDefault="00AC6562" w:rsidP="00AC65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29D0">
              <w:rPr>
                <w:rFonts w:hint="eastAsia"/>
              </w:rPr>
              <w:t>18</w:t>
            </w:r>
            <w:r w:rsidRPr="00B229D0">
              <w:rPr>
                <w:rFonts w:hint="eastAsia"/>
              </w:rPr>
              <w:t>位数字</w:t>
            </w:r>
          </w:p>
        </w:tc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6562" w:rsidRPr="00B229D0" w:rsidRDefault="00AC6562" w:rsidP="00AC65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C6562" w:rsidRPr="00B229D0" w:rsidTr="00AC65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6562" w:rsidRPr="00F834F5" w:rsidRDefault="00F834F5" w:rsidP="00AC6562">
            <w:pPr>
              <w:rPr>
                <w:color w:val="FF0000"/>
              </w:rPr>
            </w:pPr>
            <w:r w:rsidRPr="00F834F5">
              <w:rPr>
                <w:rFonts w:hint="eastAsia"/>
                <w:color w:val="FF0000"/>
              </w:rPr>
              <w:t>手续费率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6562" w:rsidRPr="00F834F5" w:rsidRDefault="00F834F5" w:rsidP="00AC65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834F5">
              <w:rPr>
                <w:rFonts w:hint="eastAsia"/>
                <w:color w:val="FF0000"/>
              </w:rPr>
              <w:t>Fee</w:t>
            </w:r>
            <w:r w:rsidR="00064461">
              <w:rPr>
                <w:rFonts w:hint="eastAsia"/>
                <w:color w:val="FF0000"/>
              </w:rPr>
              <w:t>Ratio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6562" w:rsidRPr="00F834F5" w:rsidRDefault="00F834F5" w:rsidP="00AC65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834F5">
              <w:rPr>
                <w:color w:val="FF0000"/>
              </w:rPr>
              <w:t>20</w:t>
            </w:r>
            <w:r w:rsidRPr="00F834F5">
              <w:rPr>
                <w:rFonts w:hint="eastAsia"/>
                <w:color w:val="FF0000"/>
              </w:rPr>
              <w:t>位小数</w:t>
            </w:r>
          </w:p>
        </w:tc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6562" w:rsidRPr="00F834F5" w:rsidRDefault="00AC6562" w:rsidP="00AC65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38" w:name="_Toc443295287"/>
      <w:r w:rsidRPr="00B229D0">
        <w:rPr>
          <w:rFonts w:hint="eastAsia"/>
          <w:color w:val="auto"/>
        </w:rPr>
        <w:t>商家综合信息</w:t>
      </w:r>
      <w:bookmarkEnd w:id="38"/>
    </w:p>
    <w:tbl>
      <w:tblPr>
        <w:tblStyle w:val="-11"/>
        <w:tblW w:w="8286" w:type="dxa"/>
        <w:tblLayout w:type="fixed"/>
        <w:tblLook w:val="04A0" w:firstRow="1" w:lastRow="0" w:firstColumn="1" w:lastColumn="0" w:noHBand="0" w:noVBand="1"/>
      </w:tblPr>
      <w:tblGrid>
        <w:gridCol w:w="1194"/>
        <w:gridCol w:w="1323"/>
        <w:gridCol w:w="2275"/>
        <w:gridCol w:w="3494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6" w:type="dxa"/>
            <w:gridSpan w:val="4"/>
            <w:tcBorders>
              <w:bottom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商家综合信息</w:t>
            </w:r>
            <w:r w:rsidRPr="00B229D0">
              <w:rPr>
                <w:rFonts w:hint="eastAsia"/>
                <w:color w:val="auto"/>
              </w:rPr>
              <w:t>(GnrShop)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编码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6</w:t>
            </w:r>
            <w:r w:rsidRPr="00B229D0">
              <w:rPr>
                <w:rFonts w:hint="eastAsia"/>
                <w:sz w:val="18"/>
                <w:szCs w:val="18"/>
              </w:rPr>
              <w:t>行政区划</w:t>
            </w:r>
            <w:r w:rsidRPr="00B229D0">
              <w:rPr>
                <w:rFonts w:hint="eastAsia"/>
                <w:sz w:val="18"/>
                <w:szCs w:val="18"/>
              </w:rPr>
              <w:t>+4</w:t>
            </w:r>
            <w:r w:rsidRPr="00B229D0">
              <w:rPr>
                <w:rFonts w:hint="eastAsia"/>
                <w:sz w:val="18"/>
                <w:szCs w:val="18"/>
              </w:rPr>
              <w:t>位序号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名称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Name</w:t>
            </w:r>
          </w:p>
        </w:tc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汉字，最多</w:t>
            </w:r>
            <w:r w:rsidRPr="00B229D0">
              <w:rPr>
                <w:rFonts w:hint="eastAsia"/>
                <w:sz w:val="18"/>
                <w:szCs w:val="18"/>
              </w:rPr>
              <w:t>50</w:t>
            </w:r>
            <w:r w:rsidRPr="00B229D0">
              <w:rPr>
                <w:rFonts w:hint="eastAsia"/>
                <w:sz w:val="18"/>
                <w:szCs w:val="18"/>
              </w:rPr>
              <w:t>个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地址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Address</w:t>
            </w:r>
          </w:p>
        </w:tc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最多</w:t>
            </w:r>
            <w:r w:rsidRPr="00B229D0">
              <w:rPr>
                <w:rFonts w:hint="eastAsia"/>
                <w:sz w:val="18"/>
                <w:szCs w:val="18"/>
              </w:rPr>
              <w:t>100</w:t>
            </w:r>
            <w:r w:rsidRPr="00B229D0">
              <w:rPr>
                <w:rFonts w:hint="eastAsia"/>
                <w:sz w:val="18"/>
                <w:szCs w:val="18"/>
              </w:rPr>
              <w:t>个汉字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电话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Phone</w:t>
            </w:r>
          </w:p>
        </w:tc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30</w:t>
            </w:r>
            <w:r w:rsidRPr="00B229D0">
              <w:rPr>
                <w:rFonts w:hint="eastAsia"/>
                <w:sz w:val="18"/>
                <w:szCs w:val="18"/>
              </w:rPr>
              <w:t>位文本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加号</w:t>
            </w:r>
            <w:r w:rsidRPr="00B229D0">
              <w:rPr>
                <w:rFonts w:hint="eastAsia"/>
                <w:sz w:val="18"/>
                <w:szCs w:val="18"/>
              </w:rPr>
              <w:t>+</w:t>
            </w:r>
            <w:r w:rsidRPr="00B229D0">
              <w:rPr>
                <w:rFonts w:hint="eastAsia"/>
                <w:sz w:val="18"/>
                <w:szCs w:val="18"/>
              </w:rPr>
              <w:t>数字</w:t>
            </w:r>
            <w:r w:rsidRPr="00B229D0">
              <w:rPr>
                <w:rFonts w:hint="eastAsia"/>
                <w:sz w:val="18"/>
                <w:szCs w:val="18"/>
              </w:rPr>
              <w:t>+</w:t>
            </w:r>
            <w:r w:rsidRPr="00B229D0">
              <w:rPr>
                <w:rFonts w:hint="eastAsia"/>
                <w:sz w:val="18"/>
                <w:szCs w:val="18"/>
              </w:rPr>
              <w:t>减号</w:t>
            </w:r>
            <w:r w:rsidRPr="00B229D0">
              <w:rPr>
                <w:rFonts w:hint="eastAsia"/>
                <w:sz w:val="18"/>
                <w:szCs w:val="18"/>
              </w:rPr>
              <w:t>+</w:t>
            </w:r>
            <w:r w:rsidRPr="00B229D0">
              <w:rPr>
                <w:rFonts w:hint="eastAsia"/>
                <w:sz w:val="18"/>
                <w:szCs w:val="18"/>
              </w:rPr>
              <w:t>括号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X</w:t>
            </w:r>
            <w:r w:rsidRPr="00B229D0">
              <w:rPr>
                <w:rFonts w:hint="eastAsia"/>
                <w:sz w:val="18"/>
                <w:szCs w:val="18"/>
              </w:rPr>
              <w:t>坐标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Longitude</w:t>
            </w:r>
          </w:p>
        </w:tc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Y</w:t>
            </w:r>
            <w:r w:rsidRPr="00B229D0">
              <w:rPr>
                <w:rFonts w:hint="eastAsia"/>
                <w:sz w:val="18"/>
                <w:szCs w:val="18"/>
              </w:rPr>
              <w:t>坐标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Latitude</w:t>
            </w:r>
          </w:p>
        </w:tc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商户</w:t>
            </w:r>
            <w:r w:rsidRPr="00B229D0">
              <w:rPr>
                <w:rFonts w:hint="eastAsia"/>
                <w:sz w:val="18"/>
                <w:szCs w:val="18"/>
              </w:rPr>
              <w:t>Logo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Logo</w:t>
            </w:r>
          </w:p>
        </w:tc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100</w:t>
            </w:r>
            <w:r w:rsidRPr="00B229D0">
              <w:rPr>
                <w:rFonts w:hint="eastAsia"/>
                <w:sz w:val="18"/>
                <w:szCs w:val="18"/>
              </w:rPr>
              <w:t>位文本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商户</w:t>
            </w:r>
            <w:r w:rsidRPr="00B229D0">
              <w:rPr>
                <w:rFonts w:hint="eastAsia"/>
                <w:sz w:val="18"/>
                <w:szCs w:val="18"/>
              </w:rPr>
              <w:t>Logo</w:t>
            </w:r>
            <w:r w:rsidRPr="00B229D0">
              <w:rPr>
                <w:rFonts w:hint="eastAsia"/>
                <w:sz w:val="18"/>
                <w:szCs w:val="18"/>
              </w:rPr>
              <w:t>文件名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商户描述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Description</w:t>
            </w:r>
          </w:p>
        </w:tc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最多</w:t>
            </w:r>
            <w:r w:rsidRPr="00B229D0">
              <w:rPr>
                <w:rFonts w:hint="eastAsia"/>
                <w:sz w:val="18"/>
                <w:szCs w:val="18"/>
              </w:rPr>
              <w:t>1000</w:t>
            </w:r>
            <w:r w:rsidRPr="00B229D0">
              <w:rPr>
                <w:rFonts w:hint="eastAsia"/>
                <w:sz w:val="18"/>
                <w:szCs w:val="18"/>
              </w:rPr>
              <w:t>个汉字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收款单数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ReceiptCount</w:t>
            </w:r>
          </w:p>
        </w:tc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有无折扣卷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HasCoupon</w:t>
            </w:r>
          </w:p>
        </w:tc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 xml:space="preserve">1 </w:t>
            </w:r>
            <w:r w:rsidRPr="00B229D0">
              <w:rPr>
                <w:rFonts w:hint="eastAsia"/>
                <w:sz w:val="18"/>
                <w:szCs w:val="18"/>
              </w:rPr>
              <w:t>是</w:t>
            </w:r>
            <w:r w:rsidRPr="00B229D0">
              <w:rPr>
                <w:rFonts w:hint="eastAsia"/>
                <w:sz w:val="18"/>
                <w:szCs w:val="18"/>
              </w:rPr>
              <w:t xml:space="preserve"> 0 </w:t>
            </w:r>
            <w:r w:rsidRPr="00B229D0">
              <w:rPr>
                <w:rFonts w:hint="eastAsia"/>
                <w:sz w:val="18"/>
                <w:szCs w:val="18"/>
              </w:rPr>
              <w:t>否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账面金额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Balance</w:t>
            </w:r>
          </w:p>
        </w:tc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商家图片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Photos</w:t>
            </w:r>
          </w:p>
        </w:tc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500</w:t>
            </w:r>
            <w:r w:rsidRPr="00B229D0">
              <w:rPr>
                <w:rFonts w:hint="eastAsia"/>
                <w:sz w:val="18"/>
                <w:szCs w:val="18"/>
              </w:rPr>
              <w:t>个字符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Wifi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HasWifi</w:t>
            </w:r>
          </w:p>
        </w:tc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B</w:t>
            </w:r>
            <w:r w:rsidRPr="00B229D0">
              <w:rPr>
                <w:rFonts w:hint="eastAsia"/>
                <w:sz w:val="18"/>
                <w:szCs w:val="18"/>
              </w:rPr>
              <w:t>it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停车位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HasParking</w:t>
            </w:r>
          </w:p>
        </w:tc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B</w:t>
            </w:r>
            <w:r w:rsidRPr="00B229D0">
              <w:rPr>
                <w:rFonts w:hint="eastAsia"/>
                <w:sz w:val="18"/>
                <w:szCs w:val="18"/>
              </w:rPr>
              <w:t>it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营业时间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WorkTime</w:t>
            </w:r>
          </w:p>
        </w:tc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200</w:t>
            </w:r>
            <w:r w:rsidRPr="00B229D0">
              <w:rPr>
                <w:rFonts w:hint="eastAsia"/>
                <w:sz w:val="18"/>
                <w:szCs w:val="18"/>
              </w:rPr>
              <w:t>双字节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折扣卷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Coupons</w:t>
            </w:r>
          </w:p>
        </w:tc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见后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5B5E7C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5E7C" w:rsidRPr="00B229D0" w:rsidRDefault="005B5E7C" w:rsidP="005B5E7C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银行账户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5E7C" w:rsidRPr="00B229D0" w:rsidRDefault="005B5E7C" w:rsidP="005B5E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RealName</w:t>
            </w:r>
          </w:p>
        </w:tc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5E7C" w:rsidRPr="00B229D0" w:rsidRDefault="005B5E7C" w:rsidP="005B5E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</w:t>
            </w:r>
            <w:r w:rsidRPr="00B229D0">
              <w:rPr>
                <w:rFonts w:hint="eastAsia"/>
                <w:sz w:val="18"/>
                <w:szCs w:val="18"/>
              </w:rPr>
              <w:t>个汉字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5E7C" w:rsidRPr="00B229D0" w:rsidRDefault="005B5E7C" w:rsidP="005B5E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5B5E7C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5E7C" w:rsidRPr="00B229D0" w:rsidRDefault="005B5E7C" w:rsidP="005B5E7C">
            <w:r w:rsidRPr="00B229D0">
              <w:rPr>
                <w:rFonts w:hint="eastAsia"/>
              </w:rPr>
              <w:t>银行卡号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5E7C" w:rsidRPr="00B229D0" w:rsidRDefault="005B5E7C" w:rsidP="005B5E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29D0">
              <w:rPr>
                <w:rFonts w:hint="eastAsia"/>
              </w:rPr>
              <w:t>BankAccount</w:t>
            </w:r>
          </w:p>
        </w:tc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5E7C" w:rsidRPr="00B229D0" w:rsidRDefault="005B5E7C" w:rsidP="005B5E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29D0">
              <w:rPr>
                <w:rFonts w:hint="eastAsia"/>
              </w:rPr>
              <w:t>20</w:t>
            </w:r>
            <w:r w:rsidRPr="00B229D0">
              <w:rPr>
                <w:rFonts w:hint="eastAsia"/>
              </w:rPr>
              <w:t>位字符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5E7C" w:rsidRPr="00B229D0" w:rsidRDefault="005B5E7C" w:rsidP="005B5E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B5E7C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5E7C" w:rsidRPr="00B229D0" w:rsidRDefault="005B5E7C" w:rsidP="005B5E7C">
            <w:r w:rsidRPr="00B229D0">
              <w:rPr>
                <w:rFonts w:hint="eastAsia"/>
              </w:rPr>
              <w:lastRenderedPageBreak/>
              <w:t>开户行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5E7C" w:rsidRPr="00B229D0" w:rsidRDefault="005B5E7C" w:rsidP="005B5E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29D0">
              <w:rPr>
                <w:rFonts w:hint="eastAsia"/>
              </w:rPr>
              <w:t>BankName</w:t>
            </w:r>
          </w:p>
        </w:tc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5E7C" w:rsidRPr="00B229D0" w:rsidRDefault="005B5E7C" w:rsidP="005B5E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29D0">
              <w:rPr>
                <w:rFonts w:hint="eastAsia"/>
              </w:rPr>
              <w:t>50</w:t>
            </w:r>
            <w:r w:rsidRPr="00B229D0">
              <w:rPr>
                <w:rFonts w:hint="eastAsia"/>
              </w:rPr>
              <w:t>个汉字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5E7C" w:rsidRPr="00B229D0" w:rsidRDefault="005B5E7C" w:rsidP="005B5E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B5E7C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5E7C" w:rsidRPr="00B229D0" w:rsidRDefault="005B5E7C" w:rsidP="005B5E7C">
            <w:r w:rsidRPr="00B229D0">
              <w:rPr>
                <w:rFonts w:hint="eastAsia"/>
              </w:rPr>
              <w:t>身份证号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5E7C" w:rsidRPr="00B229D0" w:rsidRDefault="005B5E7C" w:rsidP="005B5E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29D0">
              <w:rPr>
                <w:rFonts w:hint="eastAsia"/>
              </w:rPr>
              <w:t>IdNo</w:t>
            </w:r>
          </w:p>
        </w:tc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5E7C" w:rsidRPr="00B229D0" w:rsidRDefault="005B5E7C" w:rsidP="005B5E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29D0">
              <w:rPr>
                <w:rFonts w:hint="eastAsia"/>
              </w:rPr>
              <w:t>18</w:t>
            </w:r>
            <w:r w:rsidRPr="00B229D0">
              <w:rPr>
                <w:rFonts w:hint="eastAsia"/>
              </w:rPr>
              <w:t>位数字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5E7C" w:rsidRPr="00B229D0" w:rsidRDefault="005B5E7C" w:rsidP="005B5E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34F5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34F5" w:rsidRPr="00F834F5" w:rsidRDefault="00F834F5" w:rsidP="00F834F5">
            <w:pPr>
              <w:rPr>
                <w:color w:val="FF0000"/>
              </w:rPr>
            </w:pPr>
            <w:r w:rsidRPr="00F834F5">
              <w:rPr>
                <w:rFonts w:hint="eastAsia"/>
                <w:color w:val="FF0000"/>
              </w:rPr>
              <w:t>手续费率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34F5" w:rsidRPr="00F834F5" w:rsidRDefault="00F834F5" w:rsidP="00F834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834F5">
              <w:rPr>
                <w:rFonts w:hint="eastAsia"/>
                <w:color w:val="FF0000"/>
              </w:rPr>
              <w:t>Fee</w:t>
            </w:r>
          </w:p>
        </w:tc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34F5" w:rsidRPr="00F834F5" w:rsidRDefault="00F834F5" w:rsidP="00F834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834F5">
              <w:rPr>
                <w:color w:val="FF0000"/>
              </w:rPr>
              <w:t>20</w:t>
            </w:r>
            <w:r w:rsidRPr="00F834F5">
              <w:rPr>
                <w:rFonts w:hint="eastAsia"/>
                <w:color w:val="FF0000"/>
              </w:rPr>
              <w:t>位小数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34F5" w:rsidRPr="00F834F5" w:rsidRDefault="00F834F5" w:rsidP="00F834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</w:tr>
      <w:tr w:rsidR="00F834F5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Style w:val="-4"/>
              <w:tblW w:w="806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648"/>
              <w:gridCol w:w="2087"/>
              <w:gridCol w:w="2333"/>
              <w:gridCol w:w="1992"/>
            </w:tblGrid>
            <w:tr w:rsidR="00F834F5" w:rsidRPr="00B229D0" w:rsidTr="002D528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60" w:type="dxa"/>
                  <w:gridSpan w:val="4"/>
                </w:tcPr>
                <w:p w:rsidR="00F834F5" w:rsidRPr="00B229D0" w:rsidRDefault="00F834F5" w:rsidP="00F834F5">
                  <w:pPr>
                    <w:rPr>
                      <w:b w:val="0"/>
                      <w:bCs w:val="0"/>
                      <w:color w:val="auto"/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color w:val="auto"/>
                      <w:sz w:val="18"/>
                      <w:szCs w:val="18"/>
                    </w:rPr>
                    <w:t>折扣卷</w:t>
                  </w:r>
                </w:p>
              </w:tc>
            </w:tr>
            <w:tr w:rsidR="00F834F5" w:rsidRPr="00B229D0" w:rsidTr="002D528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48" w:type="dxa"/>
                </w:tcPr>
                <w:p w:rsidR="00F834F5" w:rsidRPr="00B229D0" w:rsidRDefault="00F834F5" w:rsidP="00F834F5">
                  <w:pPr>
                    <w:rPr>
                      <w:b w:val="0"/>
                      <w:bCs w:val="0"/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编码</w:t>
                  </w:r>
                </w:p>
              </w:tc>
              <w:tc>
                <w:tcPr>
                  <w:tcW w:w="2087" w:type="dxa"/>
                </w:tcPr>
                <w:p w:rsidR="00F834F5" w:rsidRPr="00B229D0" w:rsidRDefault="00F834F5" w:rsidP="00F834F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Code</w:t>
                  </w:r>
                </w:p>
              </w:tc>
              <w:tc>
                <w:tcPr>
                  <w:tcW w:w="2333" w:type="dxa"/>
                </w:tcPr>
                <w:p w:rsidR="00F834F5" w:rsidRPr="00B229D0" w:rsidRDefault="00F834F5" w:rsidP="00F834F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文本</w:t>
                  </w:r>
                </w:p>
              </w:tc>
              <w:tc>
                <w:tcPr>
                  <w:tcW w:w="1992" w:type="dxa"/>
                </w:tcPr>
                <w:p w:rsidR="00F834F5" w:rsidRPr="00B229D0" w:rsidRDefault="00F834F5" w:rsidP="00F834F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</w:p>
              </w:tc>
            </w:tr>
            <w:tr w:rsidR="00F834F5" w:rsidRPr="00B229D0" w:rsidTr="002D528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48" w:type="dxa"/>
                </w:tcPr>
                <w:p w:rsidR="00F834F5" w:rsidRPr="00B229D0" w:rsidRDefault="00F834F5" w:rsidP="00F834F5">
                  <w:pPr>
                    <w:rPr>
                      <w:b w:val="0"/>
                      <w:bCs w:val="0"/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名称</w:t>
                  </w:r>
                </w:p>
              </w:tc>
              <w:tc>
                <w:tcPr>
                  <w:tcW w:w="2087" w:type="dxa"/>
                </w:tcPr>
                <w:p w:rsidR="00F834F5" w:rsidRPr="00B229D0" w:rsidRDefault="00F834F5" w:rsidP="00F834F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Name</w:t>
                  </w:r>
                </w:p>
              </w:tc>
              <w:tc>
                <w:tcPr>
                  <w:tcW w:w="2333" w:type="dxa"/>
                </w:tcPr>
                <w:p w:rsidR="00F834F5" w:rsidRPr="00B229D0" w:rsidRDefault="00F834F5" w:rsidP="00F834F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文本</w:t>
                  </w:r>
                </w:p>
              </w:tc>
              <w:tc>
                <w:tcPr>
                  <w:tcW w:w="1992" w:type="dxa"/>
                </w:tcPr>
                <w:p w:rsidR="00F834F5" w:rsidRPr="00B229D0" w:rsidRDefault="00F834F5" w:rsidP="00F834F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</w:p>
              </w:tc>
            </w:tr>
            <w:tr w:rsidR="00F834F5" w:rsidRPr="00B229D0" w:rsidTr="002D528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48" w:type="dxa"/>
                </w:tcPr>
                <w:p w:rsidR="00F834F5" w:rsidRPr="00B229D0" w:rsidRDefault="00F834F5" w:rsidP="00F834F5">
                  <w:pPr>
                    <w:rPr>
                      <w:b w:val="0"/>
                      <w:bCs w:val="0"/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说明</w:t>
                  </w:r>
                </w:p>
              </w:tc>
              <w:tc>
                <w:tcPr>
                  <w:tcW w:w="2087" w:type="dxa"/>
                </w:tcPr>
                <w:p w:rsidR="00F834F5" w:rsidRPr="00B229D0" w:rsidRDefault="00F834F5" w:rsidP="00F834F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Note</w:t>
                  </w:r>
                </w:p>
              </w:tc>
              <w:tc>
                <w:tcPr>
                  <w:tcW w:w="2333" w:type="dxa"/>
                </w:tcPr>
                <w:p w:rsidR="00F834F5" w:rsidRPr="00B229D0" w:rsidRDefault="00F834F5" w:rsidP="00F834F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文本</w:t>
                  </w:r>
                </w:p>
              </w:tc>
              <w:tc>
                <w:tcPr>
                  <w:tcW w:w="1992" w:type="dxa"/>
                </w:tcPr>
                <w:p w:rsidR="00F834F5" w:rsidRPr="00B229D0" w:rsidRDefault="00F834F5" w:rsidP="00F834F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</w:p>
              </w:tc>
            </w:tr>
            <w:tr w:rsidR="00F834F5" w:rsidRPr="00B229D0" w:rsidTr="002D528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48" w:type="dxa"/>
                </w:tcPr>
                <w:p w:rsidR="00F834F5" w:rsidRPr="00B229D0" w:rsidRDefault="00F834F5" w:rsidP="00F834F5">
                  <w:pPr>
                    <w:rPr>
                      <w:b w:val="0"/>
                      <w:bCs w:val="0"/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折扣</w:t>
                  </w:r>
                </w:p>
              </w:tc>
              <w:tc>
                <w:tcPr>
                  <w:tcW w:w="2087" w:type="dxa"/>
                </w:tcPr>
                <w:p w:rsidR="00F834F5" w:rsidRPr="00B229D0" w:rsidRDefault="00F834F5" w:rsidP="00F834F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Discount</w:t>
                  </w:r>
                </w:p>
              </w:tc>
              <w:tc>
                <w:tcPr>
                  <w:tcW w:w="2333" w:type="dxa"/>
                </w:tcPr>
                <w:p w:rsidR="00F834F5" w:rsidRPr="00B229D0" w:rsidRDefault="00F834F5" w:rsidP="00F834F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小数</w:t>
                  </w:r>
                </w:p>
              </w:tc>
              <w:tc>
                <w:tcPr>
                  <w:tcW w:w="1992" w:type="dxa"/>
                </w:tcPr>
                <w:p w:rsidR="00F834F5" w:rsidRPr="00B229D0" w:rsidRDefault="00F834F5" w:rsidP="00F834F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</w:p>
              </w:tc>
            </w:tr>
            <w:tr w:rsidR="00F834F5" w:rsidRPr="00B229D0" w:rsidTr="002D528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48" w:type="dxa"/>
                </w:tcPr>
                <w:p w:rsidR="00F834F5" w:rsidRPr="00B229D0" w:rsidRDefault="00F834F5" w:rsidP="00F834F5">
                  <w:pPr>
                    <w:rPr>
                      <w:b w:val="0"/>
                      <w:bCs w:val="0"/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生效日期</w:t>
                  </w:r>
                </w:p>
              </w:tc>
              <w:tc>
                <w:tcPr>
                  <w:tcW w:w="2087" w:type="dxa"/>
                </w:tcPr>
                <w:p w:rsidR="00F834F5" w:rsidRPr="00B229D0" w:rsidRDefault="00F834F5" w:rsidP="00F834F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ActiveDate</w:t>
                  </w:r>
                </w:p>
              </w:tc>
              <w:tc>
                <w:tcPr>
                  <w:tcW w:w="2333" w:type="dxa"/>
                </w:tcPr>
                <w:p w:rsidR="00F834F5" w:rsidRPr="00B229D0" w:rsidRDefault="00F834F5" w:rsidP="00F834F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日期</w:t>
                  </w:r>
                </w:p>
              </w:tc>
              <w:tc>
                <w:tcPr>
                  <w:tcW w:w="1992" w:type="dxa"/>
                </w:tcPr>
                <w:p w:rsidR="00F834F5" w:rsidRPr="00B229D0" w:rsidRDefault="00F834F5" w:rsidP="00F834F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</w:p>
              </w:tc>
            </w:tr>
            <w:tr w:rsidR="00F834F5" w:rsidRPr="00B229D0" w:rsidTr="002D528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48" w:type="dxa"/>
                </w:tcPr>
                <w:p w:rsidR="00F834F5" w:rsidRPr="00B229D0" w:rsidRDefault="00F834F5" w:rsidP="00F834F5">
                  <w:pPr>
                    <w:rPr>
                      <w:b w:val="0"/>
                      <w:bCs w:val="0"/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截止日期</w:t>
                  </w:r>
                </w:p>
              </w:tc>
              <w:tc>
                <w:tcPr>
                  <w:tcW w:w="2087" w:type="dxa"/>
                </w:tcPr>
                <w:p w:rsidR="00F834F5" w:rsidRPr="00B229D0" w:rsidRDefault="00F834F5" w:rsidP="00F834F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DueTo</w:t>
                  </w:r>
                </w:p>
              </w:tc>
              <w:tc>
                <w:tcPr>
                  <w:tcW w:w="2333" w:type="dxa"/>
                </w:tcPr>
                <w:p w:rsidR="00F834F5" w:rsidRPr="00B229D0" w:rsidRDefault="00F834F5" w:rsidP="00F834F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日期</w:t>
                  </w:r>
                </w:p>
              </w:tc>
              <w:tc>
                <w:tcPr>
                  <w:tcW w:w="1992" w:type="dxa"/>
                </w:tcPr>
                <w:p w:rsidR="00F834F5" w:rsidRPr="00B229D0" w:rsidRDefault="00F834F5" w:rsidP="00F834F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</w:p>
              </w:tc>
            </w:tr>
          </w:tbl>
          <w:p w:rsidR="00F834F5" w:rsidRPr="00B229D0" w:rsidRDefault="00F834F5" w:rsidP="00F834F5">
            <w:pPr>
              <w:rPr>
                <w:b w:val="0"/>
                <w:bCs w:val="0"/>
                <w:sz w:val="18"/>
                <w:szCs w:val="18"/>
              </w:rPr>
            </w:pPr>
          </w:p>
        </w:tc>
      </w:tr>
    </w:tbl>
    <w:p w:rsidR="002D528F" w:rsidRPr="00B229D0" w:rsidRDefault="002D528F"/>
    <w:p w:rsidR="002D528F" w:rsidRPr="00B229D0" w:rsidRDefault="00796931" w:rsidP="00796931">
      <w:pPr>
        <w:pStyle w:val="3"/>
        <w:rPr>
          <w:color w:val="auto"/>
        </w:rPr>
      </w:pPr>
      <w:bookmarkStart w:id="39" w:name="_Toc443295288"/>
      <w:r w:rsidRPr="00B229D0">
        <w:rPr>
          <w:color w:val="auto"/>
        </w:rPr>
        <w:t>产品</w:t>
      </w:r>
      <w:bookmarkEnd w:id="39"/>
    </w:p>
    <w:tbl>
      <w:tblPr>
        <w:tblStyle w:val="-11"/>
        <w:tblW w:w="8286" w:type="dxa"/>
        <w:tblLayout w:type="fixed"/>
        <w:tblLook w:val="04A0" w:firstRow="1" w:lastRow="0" w:firstColumn="1" w:lastColumn="0" w:noHBand="0" w:noVBand="1"/>
      </w:tblPr>
      <w:tblGrid>
        <w:gridCol w:w="1194"/>
        <w:gridCol w:w="1323"/>
        <w:gridCol w:w="2275"/>
        <w:gridCol w:w="3494"/>
      </w:tblGrid>
      <w:tr w:rsidR="00796931" w:rsidRPr="00B229D0" w:rsidTr="007969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6" w:type="dxa"/>
            <w:gridSpan w:val="4"/>
            <w:tcBorders>
              <w:bottom w:val="single" w:sz="4" w:space="0" w:color="auto"/>
            </w:tcBorders>
          </w:tcPr>
          <w:p w:rsidR="00796931" w:rsidRPr="00B229D0" w:rsidRDefault="00796931" w:rsidP="0079693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产品信息（</w:t>
            </w:r>
            <w:r w:rsidRPr="00B229D0">
              <w:rPr>
                <w:rFonts w:hint="eastAsia"/>
                <w:color w:val="auto"/>
              </w:rPr>
              <w:t>Product</w:t>
            </w:r>
            <w:r w:rsidRPr="00B229D0">
              <w:rPr>
                <w:rFonts w:hint="eastAsia"/>
                <w:color w:val="auto"/>
              </w:rPr>
              <w:t>）</w:t>
            </w:r>
          </w:p>
        </w:tc>
      </w:tr>
      <w:tr w:rsidR="00796931" w:rsidRPr="00B229D0" w:rsidTr="007969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796931" w:rsidP="0079693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编码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796931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796931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</w:t>
            </w:r>
            <w:r w:rsidRPr="00B229D0">
              <w:rPr>
                <w:sz w:val="18"/>
                <w:szCs w:val="18"/>
              </w:rPr>
              <w:t>4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796931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10</w:t>
            </w:r>
            <w:r w:rsidRPr="00B229D0">
              <w:rPr>
                <w:sz w:val="18"/>
                <w:szCs w:val="18"/>
              </w:rPr>
              <w:t>位商家编码</w:t>
            </w:r>
            <w:r w:rsidRPr="00B229D0">
              <w:rPr>
                <w:sz w:val="18"/>
                <w:szCs w:val="18"/>
              </w:rPr>
              <w:t>+4</w:t>
            </w:r>
            <w:r w:rsidRPr="00B229D0">
              <w:rPr>
                <w:sz w:val="18"/>
                <w:szCs w:val="18"/>
              </w:rPr>
              <w:t>位流水号</w:t>
            </w:r>
          </w:p>
        </w:tc>
      </w:tr>
      <w:tr w:rsidR="00F61F31" w:rsidRPr="00B229D0" w:rsidTr="007969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1F31" w:rsidRPr="00B229D0" w:rsidRDefault="00F61F31" w:rsidP="00796931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商家编码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1F31" w:rsidRPr="00B229D0" w:rsidRDefault="00F61F31" w:rsidP="0079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ShopCode</w:t>
            </w:r>
          </w:p>
        </w:tc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1F31" w:rsidRPr="00B229D0" w:rsidRDefault="00F61F31" w:rsidP="0079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1F31" w:rsidRPr="00B229D0" w:rsidRDefault="00F61F31" w:rsidP="0079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796931" w:rsidRPr="00B229D0" w:rsidTr="007969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796931" w:rsidP="0079693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名称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796931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Name</w:t>
            </w:r>
          </w:p>
        </w:tc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796931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汉字，最多</w:t>
            </w:r>
            <w:r w:rsidRPr="00B229D0">
              <w:rPr>
                <w:rFonts w:hint="eastAsia"/>
                <w:sz w:val="18"/>
                <w:szCs w:val="18"/>
              </w:rPr>
              <w:t>50</w:t>
            </w:r>
            <w:r w:rsidRPr="00B229D0">
              <w:rPr>
                <w:rFonts w:hint="eastAsia"/>
                <w:sz w:val="18"/>
                <w:szCs w:val="18"/>
              </w:rPr>
              <w:t>个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796931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796931" w:rsidRPr="00B229D0" w:rsidTr="007969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796931" w:rsidP="0079693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说明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796931" w:rsidP="0079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Description</w:t>
            </w:r>
          </w:p>
        </w:tc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796931" w:rsidP="0079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最多</w:t>
            </w:r>
            <w:r w:rsidRPr="00B229D0">
              <w:rPr>
                <w:sz w:val="18"/>
                <w:szCs w:val="18"/>
              </w:rPr>
              <w:t>5</w:t>
            </w:r>
            <w:r w:rsidRPr="00B229D0">
              <w:rPr>
                <w:rFonts w:hint="eastAsia"/>
                <w:sz w:val="18"/>
                <w:szCs w:val="18"/>
              </w:rPr>
              <w:t>00</w:t>
            </w:r>
            <w:r w:rsidRPr="00B229D0">
              <w:rPr>
                <w:rFonts w:hint="eastAsia"/>
                <w:sz w:val="18"/>
                <w:szCs w:val="18"/>
              </w:rPr>
              <w:t>个汉字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796931" w:rsidP="0079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796931" w:rsidRPr="00B229D0" w:rsidTr="007969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796931" w:rsidP="0079693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计量单位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796931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Unit</w:t>
            </w:r>
          </w:p>
        </w:tc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796931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最多</w:t>
            </w:r>
            <w:r w:rsidRPr="00B229D0">
              <w:rPr>
                <w:sz w:val="18"/>
                <w:szCs w:val="18"/>
              </w:rPr>
              <w:t>10</w:t>
            </w:r>
            <w:r w:rsidRPr="00B229D0">
              <w:rPr>
                <w:sz w:val="18"/>
                <w:szCs w:val="18"/>
              </w:rPr>
              <w:t>个汉字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796931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796931" w:rsidRPr="00B229D0" w:rsidTr="007969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796931" w:rsidP="0079693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单价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796931" w:rsidP="0079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Price</w:t>
            </w:r>
          </w:p>
        </w:tc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796931" w:rsidP="0079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796931" w:rsidP="0079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796931" w:rsidRPr="00B229D0" w:rsidTr="007969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796931" w:rsidP="0079693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图片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796931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Photos</w:t>
            </w:r>
          </w:p>
        </w:tc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796931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500</w:t>
            </w:r>
            <w:r w:rsidRPr="00B229D0">
              <w:rPr>
                <w:sz w:val="18"/>
                <w:szCs w:val="18"/>
              </w:rPr>
              <w:t>位字符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796931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最多</w:t>
            </w:r>
            <w:r w:rsidRPr="00B229D0">
              <w:rPr>
                <w:sz w:val="18"/>
                <w:szCs w:val="18"/>
              </w:rPr>
              <w:t>20</w:t>
            </w:r>
            <w:r w:rsidRPr="00B229D0">
              <w:rPr>
                <w:sz w:val="18"/>
                <w:szCs w:val="18"/>
              </w:rPr>
              <w:t>张图片，</w:t>
            </w:r>
            <w:r w:rsidRPr="00B229D0">
              <w:rPr>
                <w:rFonts w:hint="eastAsia"/>
                <w:sz w:val="18"/>
                <w:szCs w:val="18"/>
              </w:rPr>
              <w:t>图片</w:t>
            </w:r>
            <w:r w:rsidRPr="00B229D0">
              <w:rPr>
                <w:rFonts w:hint="eastAsia"/>
                <w:sz w:val="18"/>
                <w:szCs w:val="18"/>
              </w:rPr>
              <w:t>Id</w:t>
            </w:r>
            <w:r w:rsidRPr="00B229D0">
              <w:rPr>
                <w:rFonts w:hint="eastAsia"/>
                <w:sz w:val="18"/>
                <w:szCs w:val="18"/>
              </w:rPr>
              <w:t>用逗号连接</w:t>
            </w:r>
          </w:p>
        </w:tc>
      </w:tr>
      <w:tr w:rsidR="00796931" w:rsidRPr="00B229D0" w:rsidTr="007969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796931" w:rsidP="0079693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发布时间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796931" w:rsidP="0079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PulishDate</w:t>
            </w:r>
          </w:p>
        </w:tc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796931" w:rsidP="0079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日期时间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796931" w:rsidP="0079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796931" w:rsidRPr="00B229D0" w:rsidTr="007969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796931" w:rsidP="0079693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是否可用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796931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Active</w:t>
            </w:r>
          </w:p>
        </w:tc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796931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bit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796931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834F5" w:rsidRPr="00B229D0" w:rsidTr="007969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34F5" w:rsidRPr="00F834F5" w:rsidRDefault="00F834F5" w:rsidP="00F834F5">
            <w:pPr>
              <w:rPr>
                <w:color w:val="FF0000"/>
                <w:sz w:val="18"/>
                <w:szCs w:val="18"/>
              </w:rPr>
            </w:pPr>
            <w:r w:rsidRPr="00F834F5">
              <w:rPr>
                <w:rFonts w:hint="eastAsia"/>
                <w:color w:val="FF0000"/>
                <w:sz w:val="18"/>
                <w:szCs w:val="18"/>
              </w:rPr>
              <w:t>折扣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34F5" w:rsidRPr="00F834F5" w:rsidRDefault="00F834F5" w:rsidP="00F834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F834F5">
              <w:rPr>
                <w:rFonts w:hint="eastAsia"/>
                <w:b/>
                <w:bCs/>
                <w:color w:val="FF0000"/>
                <w:sz w:val="18"/>
                <w:szCs w:val="18"/>
              </w:rPr>
              <w:t>Discount</w:t>
            </w:r>
          </w:p>
        </w:tc>
        <w:tc>
          <w:tcPr>
            <w:tcW w:w="2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34F5" w:rsidRPr="00F834F5" w:rsidRDefault="00F834F5" w:rsidP="00F834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834F5">
              <w:rPr>
                <w:rFonts w:hint="eastAsia"/>
                <w:color w:val="FF0000"/>
                <w:sz w:val="18"/>
                <w:szCs w:val="18"/>
              </w:rPr>
              <w:t>2</w:t>
            </w:r>
            <w:r w:rsidRPr="00F834F5">
              <w:rPr>
                <w:rFonts w:hint="eastAsia"/>
                <w:color w:val="FF0000"/>
                <w:sz w:val="18"/>
                <w:szCs w:val="18"/>
              </w:rPr>
              <w:t>位小数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34F5" w:rsidRPr="00F834F5" w:rsidRDefault="00F834F5" w:rsidP="00F834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834F5">
              <w:rPr>
                <w:rFonts w:hint="eastAsia"/>
                <w:color w:val="FF0000"/>
                <w:sz w:val="18"/>
                <w:szCs w:val="18"/>
              </w:rPr>
              <w:t>比如</w:t>
            </w:r>
            <w:r w:rsidRPr="00F834F5">
              <w:rPr>
                <w:rFonts w:hint="eastAsia"/>
                <w:color w:val="FF0000"/>
                <w:sz w:val="18"/>
                <w:szCs w:val="18"/>
              </w:rPr>
              <w:t xml:space="preserve">15 </w:t>
            </w:r>
            <w:r w:rsidRPr="00F834F5">
              <w:rPr>
                <w:rFonts w:hint="eastAsia"/>
                <w:color w:val="FF0000"/>
                <w:sz w:val="18"/>
                <w:szCs w:val="18"/>
              </w:rPr>
              <w:t>表示</w:t>
            </w:r>
            <w:r w:rsidRPr="00F834F5">
              <w:rPr>
                <w:rFonts w:hint="eastAsia"/>
                <w:color w:val="FF0000"/>
                <w:sz w:val="18"/>
                <w:szCs w:val="18"/>
              </w:rPr>
              <w:t>15%</w:t>
            </w:r>
            <w:r w:rsidRPr="00F834F5">
              <w:rPr>
                <w:rFonts w:hint="eastAsia"/>
                <w:color w:val="FF0000"/>
                <w:sz w:val="18"/>
                <w:szCs w:val="18"/>
              </w:rPr>
              <w:t>的折扣，实际价格变成原价的</w:t>
            </w:r>
            <w:r w:rsidRPr="00F834F5">
              <w:rPr>
                <w:rFonts w:hint="eastAsia"/>
                <w:color w:val="FF0000"/>
                <w:sz w:val="18"/>
                <w:szCs w:val="18"/>
              </w:rPr>
              <w:t>85%</w:t>
            </w:r>
          </w:p>
        </w:tc>
      </w:tr>
    </w:tbl>
    <w:p w:rsidR="00796931" w:rsidRPr="00B229D0" w:rsidRDefault="00796931" w:rsidP="00796931"/>
    <w:p w:rsidR="00796931" w:rsidRPr="00B229D0" w:rsidRDefault="00796931" w:rsidP="00C7601E">
      <w:pPr>
        <w:pStyle w:val="3"/>
        <w:rPr>
          <w:color w:val="auto"/>
        </w:rPr>
      </w:pPr>
      <w:bookmarkStart w:id="40" w:name="_Toc443295289"/>
      <w:r w:rsidRPr="00B229D0">
        <w:rPr>
          <w:color w:val="auto"/>
        </w:rPr>
        <w:t>预约</w:t>
      </w:r>
      <w:bookmarkEnd w:id="40"/>
    </w:p>
    <w:tbl>
      <w:tblPr>
        <w:tblStyle w:val="-11"/>
        <w:tblW w:w="8286" w:type="dxa"/>
        <w:tblLayout w:type="fixed"/>
        <w:tblLook w:val="04A0" w:firstRow="1" w:lastRow="0" w:firstColumn="1" w:lastColumn="0" w:noHBand="0" w:noVBand="1"/>
      </w:tblPr>
      <w:tblGrid>
        <w:gridCol w:w="1384"/>
        <w:gridCol w:w="1559"/>
        <w:gridCol w:w="2127"/>
        <w:gridCol w:w="3216"/>
      </w:tblGrid>
      <w:tr w:rsidR="00796931" w:rsidRPr="00B229D0" w:rsidTr="007969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6" w:type="dxa"/>
            <w:gridSpan w:val="4"/>
            <w:tcBorders>
              <w:bottom w:val="single" w:sz="4" w:space="0" w:color="auto"/>
            </w:tcBorders>
          </w:tcPr>
          <w:p w:rsidR="00796931" w:rsidRPr="00B229D0" w:rsidRDefault="00C7601E" w:rsidP="0079693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Appoint</w:t>
            </w:r>
          </w:p>
        </w:tc>
      </w:tr>
      <w:tr w:rsidR="00796931" w:rsidRPr="00B229D0" w:rsidTr="00F834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796931" w:rsidP="0079693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I</w:t>
            </w:r>
            <w:r w:rsidRPr="00B229D0">
              <w:rPr>
                <w:rFonts w:hint="eastAsia"/>
                <w:sz w:val="18"/>
                <w:szCs w:val="18"/>
              </w:rPr>
              <w:t>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796931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796931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18</w:t>
            </w:r>
            <w:r w:rsidRPr="00B229D0">
              <w:rPr>
                <w:sz w:val="18"/>
                <w:szCs w:val="18"/>
              </w:rPr>
              <w:t>位整数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796931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主键</w:t>
            </w:r>
          </w:p>
        </w:tc>
      </w:tr>
      <w:tr w:rsidR="00796931" w:rsidRPr="00B229D0" w:rsidTr="00F834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C7601E" w:rsidP="0079693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lastRenderedPageBreak/>
              <w:t>用户编码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C7601E" w:rsidP="0079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UserId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C7601E" w:rsidP="0079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796931" w:rsidP="0079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796931" w:rsidRPr="00B229D0" w:rsidTr="00F834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C7601E" w:rsidP="0079693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用户昵称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C7601E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NickName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C7601E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最多</w:t>
            </w: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位汉字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796931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796931" w:rsidRPr="00B229D0" w:rsidTr="00F834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C7601E" w:rsidP="0079693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用户电话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C7601E" w:rsidP="0079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UserPhone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C7601E" w:rsidP="0079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个字符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796931" w:rsidP="0079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796931" w:rsidRPr="00B229D0" w:rsidTr="00F834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C7601E" w:rsidP="0079693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商家代码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C7601E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ShopCode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C7601E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10</w:t>
            </w:r>
            <w:r w:rsidRPr="00B229D0">
              <w:rPr>
                <w:sz w:val="18"/>
                <w:szCs w:val="18"/>
              </w:rPr>
              <w:t>位数字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796931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796931" w:rsidRPr="00B229D0" w:rsidTr="00F834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C7601E" w:rsidP="0079693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商家名称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C7601E" w:rsidP="0079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ShopName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796931" w:rsidP="0079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50</w:t>
            </w:r>
            <w:r w:rsidR="00C7601E" w:rsidRPr="00B229D0">
              <w:rPr>
                <w:sz w:val="18"/>
                <w:szCs w:val="18"/>
              </w:rPr>
              <w:t>个汉字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796931" w:rsidP="0079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796931" w:rsidRPr="00B229D0" w:rsidTr="00F834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C7601E" w:rsidP="0079693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商家电话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C7601E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ShopPhone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C7601E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个字符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796931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796931" w:rsidRPr="00B229D0" w:rsidTr="00F834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C7601E" w:rsidP="0079693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上门日期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C7601E" w:rsidP="0079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AppointDate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C7601E" w:rsidP="0079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日期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931" w:rsidRPr="00B229D0" w:rsidRDefault="00796931" w:rsidP="0079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7601E" w:rsidRPr="00B229D0" w:rsidTr="00F834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601E" w:rsidRPr="00B229D0" w:rsidRDefault="00C7601E" w:rsidP="00796931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开始时间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601E" w:rsidRPr="00B229D0" w:rsidRDefault="00C7601E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Time1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601E" w:rsidRPr="00B229D0" w:rsidRDefault="00C7601E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时间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601E" w:rsidRPr="00B229D0" w:rsidRDefault="00C7601E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上门时间段开始时间</w:t>
            </w:r>
          </w:p>
        </w:tc>
      </w:tr>
      <w:tr w:rsidR="00C7601E" w:rsidRPr="00B229D0" w:rsidTr="00F834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601E" w:rsidRPr="00B229D0" w:rsidRDefault="00C7601E" w:rsidP="00796931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结束时间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601E" w:rsidRPr="00B229D0" w:rsidRDefault="00C7601E" w:rsidP="0079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Time2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601E" w:rsidRPr="00B229D0" w:rsidRDefault="00C7601E" w:rsidP="0079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时间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601E" w:rsidRPr="00B229D0" w:rsidRDefault="00C7601E" w:rsidP="0079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上门时间段结束时间</w:t>
            </w:r>
          </w:p>
        </w:tc>
      </w:tr>
      <w:tr w:rsidR="00C7601E" w:rsidRPr="00B229D0" w:rsidTr="00F834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601E" w:rsidRPr="00B229D0" w:rsidRDefault="00C7601E" w:rsidP="00796931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其他要求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601E" w:rsidRPr="00B229D0" w:rsidRDefault="00C7601E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Note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601E" w:rsidRPr="00B229D0" w:rsidRDefault="00C7601E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最多</w:t>
            </w:r>
            <w:r w:rsidRPr="00B229D0">
              <w:rPr>
                <w:rFonts w:hint="eastAsia"/>
                <w:sz w:val="18"/>
                <w:szCs w:val="18"/>
              </w:rPr>
              <w:t>500</w:t>
            </w:r>
            <w:r w:rsidRPr="00B229D0">
              <w:rPr>
                <w:rFonts w:hint="eastAsia"/>
                <w:sz w:val="18"/>
                <w:szCs w:val="18"/>
              </w:rPr>
              <w:t>个汉字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601E" w:rsidRPr="00B229D0" w:rsidRDefault="00C7601E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7601E" w:rsidRPr="00B229D0" w:rsidTr="00F834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601E" w:rsidRPr="00B229D0" w:rsidRDefault="00C7601E" w:rsidP="00796931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状态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601E" w:rsidRPr="00B229D0" w:rsidRDefault="00C7601E" w:rsidP="0079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State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601E" w:rsidRPr="00B229D0" w:rsidRDefault="00C7601E" w:rsidP="0079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601E" w:rsidRPr="00B229D0" w:rsidRDefault="00C7601E" w:rsidP="0079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1</w:t>
            </w:r>
            <w:r w:rsidRPr="00B229D0">
              <w:rPr>
                <w:sz w:val="18"/>
                <w:szCs w:val="18"/>
              </w:rPr>
              <w:t>、用户已经预约</w:t>
            </w:r>
            <w:r w:rsidRPr="00B229D0">
              <w:rPr>
                <w:rFonts w:hint="eastAsia"/>
                <w:sz w:val="18"/>
                <w:szCs w:val="18"/>
              </w:rPr>
              <w:t xml:space="preserve"> 2</w:t>
            </w:r>
            <w:r w:rsidRPr="00B229D0">
              <w:rPr>
                <w:rFonts w:hint="eastAsia"/>
                <w:sz w:val="18"/>
                <w:szCs w:val="18"/>
              </w:rPr>
              <w:t>、商家已经答应</w:t>
            </w:r>
            <w:r w:rsidRPr="00B229D0">
              <w:rPr>
                <w:rFonts w:hint="eastAsia"/>
                <w:sz w:val="18"/>
                <w:szCs w:val="18"/>
              </w:rPr>
              <w:t xml:space="preserve"> 3</w:t>
            </w:r>
            <w:r w:rsidRPr="00B229D0">
              <w:rPr>
                <w:rFonts w:hint="eastAsia"/>
                <w:sz w:val="18"/>
                <w:szCs w:val="18"/>
              </w:rPr>
              <w:t>、商家已经拒绝</w:t>
            </w:r>
            <w:r w:rsidRPr="00B229D0">
              <w:rPr>
                <w:rFonts w:hint="eastAsia"/>
                <w:sz w:val="18"/>
                <w:szCs w:val="18"/>
              </w:rPr>
              <w:t xml:space="preserve"> 4</w:t>
            </w:r>
            <w:r w:rsidRPr="00B229D0">
              <w:rPr>
                <w:rFonts w:hint="eastAsia"/>
                <w:sz w:val="18"/>
                <w:szCs w:val="18"/>
              </w:rPr>
              <w:t>、已经上门体验</w:t>
            </w:r>
            <w:r w:rsidRPr="00B229D0">
              <w:rPr>
                <w:rFonts w:hint="eastAsia"/>
                <w:sz w:val="18"/>
                <w:szCs w:val="18"/>
              </w:rPr>
              <w:t xml:space="preserve"> 5</w:t>
            </w:r>
            <w:r w:rsidRPr="00B229D0">
              <w:rPr>
                <w:rFonts w:hint="eastAsia"/>
                <w:sz w:val="18"/>
                <w:szCs w:val="18"/>
              </w:rPr>
              <w:t>、已经付款</w:t>
            </w:r>
            <w:r w:rsidR="0053142B" w:rsidRPr="00B229D0">
              <w:rPr>
                <w:rFonts w:hint="eastAsia"/>
                <w:sz w:val="18"/>
                <w:szCs w:val="18"/>
              </w:rPr>
              <w:t>，</w:t>
            </w:r>
            <w:r w:rsidR="0053142B" w:rsidRPr="00B229D0">
              <w:rPr>
                <w:rFonts w:hint="eastAsia"/>
                <w:sz w:val="18"/>
                <w:szCs w:val="18"/>
              </w:rPr>
              <w:t>6</w:t>
            </w:r>
            <w:r w:rsidR="0053142B" w:rsidRPr="00B229D0">
              <w:rPr>
                <w:rFonts w:hint="eastAsia"/>
                <w:sz w:val="18"/>
                <w:szCs w:val="18"/>
              </w:rPr>
              <w:t>、</w:t>
            </w:r>
            <w:r w:rsidR="0053142B" w:rsidRPr="00B229D0">
              <w:rPr>
                <w:sz w:val="18"/>
                <w:szCs w:val="18"/>
              </w:rPr>
              <w:t>取消预约</w:t>
            </w:r>
          </w:p>
        </w:tc>
      </w:tr>
      <w:tr w:rsidR="00C7601E" w:rsidRPr="00B229D0" w:rsidTr="00F834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601E" w:rsidRPr="00B229D0" w:rsidRDefault="00C7601E" w:rsidP="00796931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地址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601E" w:rsidRPr="00B229D0" w:rsidRDefault="00C7601E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Address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601E" w:rsidRPr="00B229D0" w:rsidRDefault="00C7601E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最多</w:t>
            </w:r>
            <w:r w:rsidRPr="00B229D0">
              <w:rPr>
                <w:rFonts w:hint="eastAsia"/>
                <w:sz w:val="18"/>
                <w:szCs w:val="18"/>
              </w:rPr>
              <w:t>100</w:t>
            </w:r>
            <w:r w:rsidRPr="00B229D0">
              <w:rPr>
                <w:rFonts w:hint="eastAsia"/>
                <w:sz w:val="18"/>
                <w:szCs w:val="18"/>
              </w:rPr>
              <w:t>个汉字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601E" w:rsidRPr="00B229D0" w:rsidRDefault="00C7601E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7601E" w:rsidRPr="00B229D0" w:rsidTr="00F834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601E" w:rsidRPr="00B229D0" w:rsidRDefault="00761C9E" w:rsidP="00796931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流水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601E" w:rsidRPr="00B229D0" w:rsidRDefault="00C7601E" w:rsidP="0079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PublishDate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601E" w:rsidRPr="00B229D0" w:rsidRDefault="00C7601E" w:rsidP="0079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日期时间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601E" w:rsidRPr="00B229D0" w:rsidRDefault="00C7601E" w:rsidP="0079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7601E" w:rsidRPr="00B229D0" w:rsidTr="00F834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601E" w:rsidRPr="00B229D0" w:rsidRDefault="00C7601E" w:rsidP="00796931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应答时间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601E" w:rsidRPr="00B229D0" w:rsidRDefault="00C7601E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ReponseDate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601E" w:rsidRPr="00B229D0" w:rsidRDefault="00C7601E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日期时间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601E" w:rsidRPr="00B229D0" w:rsidRDefault="00C7601E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7601E" w:rsidRPr="00B229D0" w:rsidTr="00F834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601E" w:rsidRPr="00B229D0" w:rsidRDefault="00BA71C9" w:rsidP="00796931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上门时间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601E" w:rsidRPr="00B229D0" w:rsidRDefault="00BA71C9" w:rsidP="0079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Meet</w:t>
            </w:r>
            <w:r w:rsidRPr="00B229D0">
              <w:rPr>
                <w:b/>
                <w:bCs/>
                <w:sz w:val="18"/>
                <w:szCs w:val="18"/>
              </w:rPr>
              <w:t>Date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601E" w:rsidRPr="00B229D0" w:rsidRDefault="00BA71C9" w:rsidP="0079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日期时间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601E" w:rsidRPr="00B229D0" w:rsidRDefault="00C7601E" w:rsidP="0079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BA71C9" w:rsidRPr="00B229D0" w:rsidTr="00F834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796931">
            <w:pPr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付款时间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Pay</w:t>
            </w:r>
            <w:r w:rsidRPr="00B229D0">
              <w:rPr>
                <w:b/>
                <w:bCs/>
                <w:sz w:val="18"/>
                <w:szCs w:val="18"/>
              </w:rPr>
              <w:t>Date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日期时间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BA71C9" w:rsidRPr="00B229D0" w:rsidTr="00F834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796931">
            <w:pPr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产品数量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79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ProductCount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79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79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BA71C9" w:rsidRPr="00B229D0" w:rsidTr="00F834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796931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付款金额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Total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BA71C9" w:rsidRPr="00B229D0" w:rsidTr="00F834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1E5AAA" w:rsidP="00796931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实得</w:t>
            </w:r>
            <w:r w:rsidR="00BA71C9" w:rsidRPr="00B229D0">
              <w:rPr>
                <w:rFonts w:hint="eastAsia"/>
                <w:sz w:val="18"/>
                <w:szCs w:val="18"/>
              </w:rPr>
              <w:t>金额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79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Amount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79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79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1E5AAA" w:rsidRPr="00B229D0" w:rsidTr="00F834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5AAA" w:rsidRPr="00B229D0" w:rsidRDefault="001E5AAA" w:rsidP="00796931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手续费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5AAA" w:rsidRPr="00B229D0" w:rsidRDefault="001E5AAA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Fee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5AAA" w:rsidRPr="00B229D0" w:rsidRDefault="001E5AAA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5AAA" w:rsidRPr="00B229D0" w:rsidRDefault="001E5AAA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EE7E17" w:rsidRPr="00B229D0" w:rsidTr="00F834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7E17" w:rsidRPr="00B229D0" w:rsidRDefault="00EE7E17" w:rsidP="00796931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付款凭证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7E17" w:rsidRPr="00B229D0" w:rsidRDefault="00EE7E17" w:rsidP="0079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Ticket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7E17" w:rsidRPr="00B229D0" w:rsidRDefault="00EE7E17" w:rsidP="0079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500</w:t>
            </w:r>
            <w:r w:rsidRPr="00B229D0">
              <w:rPr>
                <w:rFonts w:hint="eastAsia"/>
                <w:sz w:val="18"/>
                <w:szCs w:val="18"/>
              </w:rPr>
              <w:t>个字符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7E17" w:rsidRPr="00B229D0" w:rsidRDefault="00EE7E17" w:rsidP="0079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55488E" w:rsidRPr="00B229D0" w:rsidTr="00F834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488E" w:rsidRPr="00F834F5" w:rsidRDefault="00F834F5" w:rsidP="00796931">
            <w:pPr>
              <w:rPr>
                <w:color w:val="FF0000"/>
                <w:sz w:val="18"/>
                <w:szCs w:val="18"/>
              </w:rPr>
            </w:pPr>
            <w:r w:rsidRPr="00F834F5">
              <w:rPr>
                <w:rFonts w:hint="eastAsia"/>
                <w:color w:val="FF0000"/>
                <w:sz w:val="18"/>
                <w:szCs w:val="18"/>
              </w:rPr>
              <w:t>红包记录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488E" w:rsidRPr="00F834F5" w:rsidRDefault="00F834F5" w:rsidP="00C315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F834F5">
              <w:rPr>
                <w:rFonts w:hint="eastAsia"/>
                <w:b/>
                <w:bCs/>
                <w:color w:val="FF0000"/>
                <w:sz w:val="18"/>
                <w:szCs w:val="18"/>
              </w:rPr>
              <w:t>Bouns</w:t>
            </w:r>
            <w:r w:rsidRPr="00F834F5">
              <w:rPr>
                <w:b/>
                <w:bCs/>
                <w:color w:val="FF0000"/>
                <w:sz w:val="18"/>
                <w:szCs w:val="18"/>
              </w:rPr>
              <w:t>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488E" w:rsidRPr="00F834F5" w:rsidRDefault="00F834F5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834F5">
              <w:rPr>
                <w:rFonts w:hint="eastAsia"/>
                <w:color w:val="FF0000"/>
                <w:sz w:val="18"/>
                <w:szCs w:val="18"/>
              </w:rPr>
              <w:t>整数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488E" w:rsidRPr="00F834F5" w:rsidRDefault="00F834F5" w:rsidP="00796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834F5">
              <w:rPr>
                <w:rFonts w:hint="eastAsia"/>
                <w:color w:val="FF0000"/>
                <w:sz w:val="18"/>
                <w:szCs w:val="18"/>
              </w:rPr>
              <w:t>可空</w:t>
            </w:r>
          </w:p>
        </w:tc>
      </w:tr>
      <w:tr w:rsidR="008C76A2" w:rsidRPr="00B229D0" w:rsidTr="00F834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76A2" w:rsidRPr="008C76A2" w:rsidRDefault="008C76A2" w:rsidP="008C76A2">
            <w:pPr>
              <w:rPr>
                <w:color w:val="FF0000"/>
                <w:sz w:val="18"/>
                <w:szCs w:val="18"/>
              </w:rPr>
            </w:pPr>
            <w:r w:rsidRPr="008C76A2">
              <w:rPr>
                <w:rFonts w:hint="eastAsia"/>
                <w:color w:val="FF0000"/>
                <w:sz w:val="18"/>
                <w:szCs w:val="18"/>
              </w:rPr>
              <w:t>评价</w:t>
            </w:r>
            <w:r w:rsidRPr="008C76A2">
              <w:rPr>
                <w:rFonts w:hint="eastAsia"/>
                <w:color w:val="FF0000"/>
                <w:sz w:val="18"/>
                <w:szCs w:val="18"/>
              </w:rPr>
              <w:t>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76A2" w:rsidRPr="008C76A2" w:rsidRDefault="008C76A2" w:rsidP="008C76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8C76A2">
              <w:rPr>
                <w:rFonts w:hint="eastAsia"/>
                <w:b/>
                <w:bCs/>
                <w:color w:val="FF0000"/>
                <w:sz w:val="18"/>
                <w:szCs w:val="18"/>
              </w:rPr>
              <w:t>FeedBackId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76A2" w:rsidRPr="008C76A2" w:rsidRDefault="008C76A2" w:rsidP="008C76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8C76A2">
              <w:rPr>
                <w:rFonts w:hint="eastAsia"/>
                <w:color w:val="FF0000"/>
                <w:sz w:val="18"/>
                <w:szCs w:val="18"/>
              </w:rPr>
              <w:t>整数</w:t>
            </w:r>
          </w:p>
        </w:tc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76A2" w:rsidRPr="008C76A2" w:rsidRDefault="008C76A2" w:rsidP="008C76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8C76A2">
              <w:rPr>
                <w:color w:val="FF0000"/>
                <w:sz w:val="18"/>
                <w:szCs w:val="18"/>
              </w:rPr>
              <w:t>大于</w:t>
            </w:r>
            <w:r w:rsidRPr="008C76A2">
              <w:rPr>
                <w:color w:val="FF0000"/>
                <w:sz w:val="18"/>
                <w:szCs w:val="18"/>
              </w:rPr>
              <w:t>0</w:t>
            </w:r>
            <w:r w:rsidRPr="008C76A2">
              <w:rPr>
                <w:color w:val="FF0000"/>
                <w:sz w:val="18"/>
                <w:szCs w:val="18"/>
              </w:rPr>
              <w:t>表示已经评价过</w:t>
            </w:r>
          </w:p>
        </w:tc>
      </w:tr>
    </w:tbl>
    <w:p w:rsidR="00796931" w:rsidRPr="00B229D0" w:rsidRDefault="00796931" w:rsidP="00796931"/>
    <w:p w:rsidR="00796931" w:rsidRPr="00B229D0" w:rsidRDefault="00BA71C9" w:rsidP="00BA71C9">
      <w:pPr>
        <w:pStyle w:val="3"/>
        <w:rPr>
          <w:color w:val="auto"/>
        </w:rPr>
      </w:pPr>
      <w:bookmarkStart w:id="41" w:name="_Toc443295290"/>
      <w:r w:rsidRPr="00B229D0">
        <w:rPr>
          <w:color w:val="auto"/>
        </w:rPr>
        <w:t>预约产品列表</w:t>
      </w:r>
      <w:bookmarkEnd w:id="41"/>
    </w:p>
    <w:tbl>
      <w:tblPr>
        <w:tblStyle w:val="-11"/>
        <w:tblW w:w="8286" w:type="dxa"/>
        <w:tblLayout w:type="fixed"/>
        <w:tblLook w:val="04A0" w:firstRow="1" w:lastRow="0" w:firstColumn="1" w:lastColumn="0" w:noHBand="0" w:noVBand="1"/>
      </w:tblPr>
      <w:tblGrid>
        <w:gridCol w:w="1194"/>
        <w:gridCol w:w="1608"/>
        <w:gridCol w:w="1990"/>
        <w:gridCol w:w="3494"/>
      </w:tblGrid>
      <w:tr w:rsidR="00BA71C9" w:rsidRPr="00B229D0" w:rsidTr="00A908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6" w:type="dxa"/>
            <w:gridSpan w:val="4"/>
            <w:tcBorders>
              <w:bottom w:val="single" w:sz="4" w:space="0" w:color="auto"/>
            </w:tcBorders>
          </w:tcPr>
          <w:p w:rsidR="00BA71C9" w:rsidRPr="00B229D0" w:rsidRDefault="00BA71C9" w:rsidP="00A9087C">
            <w:pPr>
              <w:rPr>
                <w:b w:val="0"/>
                <w:bCs w:val="0"/>
                <w:color w:val="auto"/>
              </w:rPr>
            </w:pPr>
            <w:r w:rsidRPr="00B229D0">
              <w:rPr>
                <w:color w:val="auto"/>
              </w:rPr>
              <w:t>AppointProduct</w:t>
            </w:r>
          </w:p>
        </w:tc>
      </w:tr>
      <w:tr w:rsidR="00BA71C9" w:rsidRPr="00B229D0" w:rsidTr="00BA71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A9087C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I</w:t>
            </w:r>
            <w:r w:rsidRPr="00B229D0">
              <w:rPr>
                <w:rFonts w:hint="eastAsia"/>
                <w:sz w:val="18"/>
                <w:szCs w:val="18"/>
              </w:rPr>
              <w:t>d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18</w:t>
            </w:r>
            <w:r w:rsidRPr="00B229D0">
              <w:rPr>
                <w:sz w:val="18"/>
                <w:szCs w:val="18"/>
              </w:rPr>
              <w:t>位整数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主键</w:t>
            </w:r>
          </w:p>
        </w:tc>
      </w:tr>
      <w:tr w:rsidR="00BA71C9" w:rsidRPr="00B229D0" w:rsidTr="00BA71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A9087C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预约编号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A90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AppointId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A90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A90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BA71C9" w:rsidRPr="00B229D0" w:rsidTr="00BA71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A9087C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lastRenderedPageBreak/>
              <w:t>产品编号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ProductCode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</w:t>
            </w:r>
            <w:r w:rsidRPr="00B229D0">
              <w:rPr>
                <w:sz w:val="18"/>
                <w:szCs w:val="18"/>
              </w:rPr>
              <w:t>4</w:t>
            </w:r>
            <w:r w:rsidRPr="00B229D0">
              <w:rPr>
                <w:sz w:val="18"/>
                <w:szCs w:val="18"/>
              </w:rPr>
              <w:t>位数字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BA71C9" w:rsidRPr="00B229D0" w:rsidTr="00BA71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A9087C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产品名称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A90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ProductName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A90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最多</w:t>
            </w:r>
            <w:r w:rsidRPr="00B229D0">
              <w:rPr>
                <w:sz w:val="18"/>
                <w:szCs w:val="18"/>
              </w:rPr>
              <w:t>50</w:t>
            </w:r>
            <w:r w:rsidRPr="00B229D0">
              <w:rPr>
                <w:sz w:val="18"/>
                <w:szCs w:val="18"/>
              </w:rPr>
              <w:t>个汉字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A90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BA71C9" w:rsidRPr="00B229D0" w:rsidTr="00BA71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BA71C9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产品单位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BA71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ProductUnit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BA71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最多</w:t>
            </w:r>
            <w:r w:rsidRPr="00B229D0">
              <w:rPr>
                <w:sz w:val="18"/>
                <w:szCs w:val="18"/>
              </w:rPr>
              <w:t>10</w:t>
            </w:r>
            <w:r w:rsidRPr="00B229D0">
              <w:rPr>
                <w:sz w:val="18"/>
                <w:szCs w:val="18"/>
              </w:rPr>
              <w:t>个汉字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BA71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BA71C9" w:rsidRPr="00B229D0" w:rsidTr="00BA71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BA71C9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产品单价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BA71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ProductPrice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BA71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BA71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BA71C9" w:rsidRPr="00B229D0" w:rsidTr="00BA71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A9087C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预约数量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FirstQuantity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20</w:t>
            </w:r>
            <w:r w:rsidRPr="00B229D0">
              <w:rPr>
                <w:sz w:val="18"/>
                <w:szCs w:val="18"/>
              </w:rPr>
              <w:t>位小数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BA71C9" w:rsidRPr="00B229D0" w:rsidTr="00BA71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A9087C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实际数量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A90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Quantity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A90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</w:t>
            </w:r>
            <w:r w:rsidRPr="00B229D0">
              <w:rPr>
                <w:sz w:val="18"/>
                <w:szCs w:val="18"/>
              </w:rPr>
              <w:t>0</w:t>
            </w:r>
            <w:r w:rsidRPr="00B229D0">
              <w:rPr>
                <w:sz w:val="18"/>
                <w:szCs w:val="18"/>
              </w:rPr>
              <w:t>位小数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A90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BA71C9" w:rsidRPr="00B229D0" w:rsidTr="00BA71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A9087C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总金额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Total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20</w:t>
            </w:r>
            <w:r w:rsidRPr="00B229D0">
              <w:rPr>
                <w:sz w:val="18"/>
                <w:szCs w:val="18"/>
              </w:rPr>
              <w:t>位小数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71C9" w:rsidRPr="00B229D0" w:rsidRDefault="00BA71C9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3D076E" w:rsidRPr="00B229D0" w:rsidTr="00BA71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076E" w:rsidRPr="00F834F5" w:rsidRDefault="003D076E" w:rsidP="003D076E">
            <w:pPr>
              <w:rPr>
                <w:color w:val="FF0000"/>
                <w:sz w:val="18"/>
                <w:szCs w:val="18"/>
              </w:rPr>
            </w:pPr>
            <w:r w:rsidRPr="00F834F5">
              <w:rPr>
                <w:rFonts w:hint="eastAsia"/>
                <w:color w:val="FF0000"/>
                <w:sz w:val="18"/>
                <w:szCs w:val="18"/>
              </w:rPr>
              <w:t>折扣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076E" w:rsidRPr="00F834F5" w:rsidRDefault="003D076E" w:rsidP="003D07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F834F5">
              <w:rPr>
                <w:rFonts w:hint="eastAsia"/>
                <w:b/>
                <w:bCs/>
                <w:color w:val="FF0000"/>
                <w:sz w:val="18"/>
                <w:szCs w:val="18"/>
              </w:rPr>
              <w:t>Discount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076E" w:rsidRPr="00F834F5" w:rsidRDefault="003D076E" w:rsidP="003D07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834F5">
              <w:rPr>
                <w:rFonts w:hint="eastAsia"/>
                <w:color w:val="FF0000"/>
                <w:sz w:val="18"/>
                <w:szCs w:val="18"/>
              </w:rPr>
              <w:t>2</w:t>
            </w:r>
            <w:r w:rsidRPr="00F834F5">
              <w:rPr>
                <w:rFonts w:hint="eastAsia"/>
                <w:color w:val="FF0000"/>
                <w:sz w:val="18"/>
                <w:szCs w:val="18"/>
              </w:rPr>
              <w:t>位小数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076E" w:rsidRPr="00F834F5" w:rsidRDefault="003D076E" w:rsidP="003D07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834F5">
              <w:rPr>
                <w:rFonts w:hint="eastAsia"/>
                <w:color w:val="FF0000"/>
                <w:sz w:val="18"/>
                <w:szCs w:val="18"/>
              </w:rPr>
              <w:t>比如</w:t>
            </w:r>
            <w:r w:rsidRPr="00F834F5">
              <w:rPr>
                <w:rFonts w:hint="eastAsia"/>
                <w:color w:val="FF0000"/>
                <w:sz w:val="18"/>
                <w:szCs w:val="18"/>
              </w:rPr>
              <w:t xml:space="preserve">15 </w:t>
            </w:r>
            <w:r w:rsidRPr="00F834F5">
              <w:rPr>
                <w:rFonts w:hint="eastAsia"/>
                <w:color w:val="FF0000"/>
                <w:sz w:val="18"/>
                <w:szCs w:val="18"/>
              </w:rPr>
              <w:t>表示</w:t>
            </w:r>
            <w:r w:rsidRPr="00F834F5">
              <w:rPr>
                <w:rFonts w:hint="eastAsia"/>
                <w:color w:val="FF0000"/>
                <w:sz w:val="18"/>
                <w:szCs w:val="18"/>
              </w:rPr>
              <w:t>15%</w:t>
            </w:r>
            <w:r w:rsidRPr="00F834F5">
              <w:rPr>
                <w:rFonts w:hint="eastAsia"/>
                <w:color w:val="FF0000"/>
                <w:sz w:val="18"/>
                <w:szCs w:val="18"/>
              </w:rPr>
              <w:t>的折扣，实际价格变成原价的</w:t>
            </w:r>
            <w:r w:rsidRPr="00F834F5">
              <w:rPr>
                <w:rFonts w:hint="eastAsia"/>
                <w:color w:val="FF0000"/>
                <w:sz w:val="18"/>
                <w:szCs w:val="18"/>
              </w:rPr>
              <w:t>85%</w:t>
            </w:r>
          </w:p>
        </w:tc>
      </w:tr>
    </w:tbl>
    <w:p w:rsidR="00BA71C9" w:rsidRPr="00B229D0" w:rsidRDefault="00BA71C9"/>
    <w:p w:rsidR="00BA71C9" w:rsidRPr="00191637" w:rsidRDefault="00191637" w:rsidP="00191637">
      <w:pPr>
        <w:pStyle w:val="3"/>
        <w:rPr>
          <w:color w:val="FF0000"/>
        </w:rPr>
      </w:pPr>
      <w:r w:rsidRPr="00191637">
        <w:rPr>
          <w:rFonts w:hint="eastAsia"/>
          <w:color w:val="FF0000"/>
        </w:rPr>
        <w:t>随机红包设置</w:t>
      </w:r>
    </w:p>
    <w:tbl>
      <w:tblPr>
        <w:tblStyle w:val="-11"/>
        <w:tblW w:w="8286" w:type="dxa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1990"/>
        <w:gridCol w:w="3494"/>
      </w:tblGrid>
      <w:tr w:rsidR="00191637" w:rsidRPr="00191637" w:rsidTr="006A69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6" w:type="dxa"/>
            <w:gridSpan w:val="4"/>
            <w:tcBorders>
              <w:bottom w:val="single" w:sz="4" w:space="0" w:color="auto"/>
            </w:tcBorders>
          </w:tcPr>
          <w:p w:rsidR="00191637" w:rsidRPr="00191637" w:rsidRDefault="00191637" w:rsidP="006A6999">
            <w:pPr>
              <w:rPr>
                <w:b w:val="0"/>
                <w:bCs w:val="0"/>
                <w:color w:val="FF0000"/>
              </w:rPr>
            </w:pPr>
            <w:r w:rsidRPr="00191637">
              <w:rPr>
                <w:rFonts w:hint="eastAsia"/>
                <w:color w:val="FF0000"/>
              </w:rPr>
              <w:t>Boun</w:t>
            </w:r>
            <w:r w:rsidRPr="00191637">
              <w:rPr>
                <w:color w:val="FF0000"/>
              </w:rPr>
              <w:t>s</w:t>
            </w:r>
            <w:r w:rsidR="00C315AD">
              <w:rPr>
                <w:rFonts w:hint="eastAsia"/>
                <w:color w:val="FF0000"/>
              </w:rPr>
              <w:t>Settings</w:t>
            </w:r>
          </w:p>
        </w:tc>
      </w:tr>
      <w:tr w:rsidR="00191637" w:rsidRPr="00191637" w:rsidTr="001916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rPr>
                <w:b w:val="0"/>
                <w:bCs w:val="0"/>
                <w:color w:val="FF0000"/>
                <w:sz w:val="18"/>
                <w:szCs w:val="18"/>
              </w:rPr>
            </w:pPr>
            <w:r w:rsidRPr="00191637">
              <w:rPr>
                <w:color w:val="FF0000"/>
                <w:sz w:val="18"/>
                <w:szCs w:val="18"/>
              </w:rPr>
              <w:t>I</w:t>
            </w:r>
            <w:r w:rsidRPr="00191637">
              <w:rPr>
                <w:rFonts w:hint="eastAsia"/>
                <w:color w:val="FF0000"/>
                <w:sz w:val="18"/>
                <w:szCs w:val="18"/>
              </w:rPr>
              <w:t>d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191637">
              <w:rPr>
                <w:rFonts w:hint="eastAsia"/>
                <w:b/>
                <w:bCs/>
                <w:color w:val="FF0000"/>
                <w:sz w:val="18"/>
                <w:szCs w:val="18"/>
              </w:rPr>
              <w:t>Id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191637">
              <w:rPr>
                <w:color w:val="FF0000"/>
                <w:sz w:val="18"/>
                <w:szCs w:val="18"/>
              </w:rPr>
              <w:t>18</w:t>
            </w:r>
            <w:r w:rsidRPr="00191637">
              <w:rPr>
                <w:color w:val="FF0000"/>
                <w:sz w:val="18"/>
                <w:szCs w:val="18"/>
              </w:rPr>
              <w:t>位整数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191637">
              <w:rPr>
                <w:color w:val="FF0000"/>
                <w:sz w:val="18"/>
                <w:szCs w:val="18"/>
              </w:rPr>
              <w:t>主键</w:t>
            </w:r>
          </w:p>
        </w:tc>
      </w:tr>
      <w:tr w:rsidR="00191637" w:rsidRPr="00191637" w:rsidTr="001916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rPr>
                <w:b w:val="0"/>
                <w:bCs w:val="0"/>
                <w:color w:val="FF0000"/>
                <w:sz w:val="18"/>
                <w:szCs w:val="18"/>
              </w:rPr>
            </w:pPr>
            <w:r w:rsidRPr="00191637">
              <w:rPr>
                <w:rFonts w:hint="eastAsia"/>
                <w:color w:val="FF0000"/>
                <w:sz w:val="18"/>
                <w:szCs w:val="18"/>
              </w:rPr>
              <w:t>商家代码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191637">
              <w:rPr>
                <w:b/>
                <w:bCs/>
                <w:color w:val="FF0000"/>
                <w:sz w:val="18"/>
                <w:szCs w:val="18"/>
              </w:rPr>
              <w:t>ShopCode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191637">
              <w:rPr>
                <w:rFonts w:hint="eastAsia"/>
                <w:color w:val="FF0000"/>
                <w:sz w:val="18"/>
                <w:szCs w:val="18"/>
              </w:rPr>
              <w:t>1</w:t>
            </w:r>
            <w:r w:rsidRPr="00191637">
              <w:rPr>
                <w:color w:val="FF0000"/>
                <w:sz w:val="18"/>
                <w:szCs w:val="18"/>
              </w:rPr>
              <w:t>0</w:t>
            </w:r>
            <w:r w:rsidRPr="00191637">
              <w:rPr>
                <w:rFonts w:hint="eastAsia"/>
                <w:color w:val="FF0000"/>
                <w:sz w:val="18"/>
                <w:szCs w:val="18"/>
              </w:rPr>
              <w:t>位数字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191637" w:rsidRPr="00191637" w:rsidTr="001916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rPr>
                <w:b w:val="0"/>
                <w:bCs w:val="0"/>
                <w:color w:val="FF0000"/>
                <w:sz w:val="18"/>
                <w:szCs w:val="18"/>
              </w:rPr>
            </w:pPr>
            <w:r w:rsidRPr="00191637">
              <w:rPr>
                <w:rFonts w:hint="eastAsia"/>
                <w:color w:val="FF0000"/>
                <w:sz w:val="18"/>
                <w:szCs w:val="18"/>
              </w:rPr>
              <w:t>最小金额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191637">
              <w:rPr>
                <w:rFonts w:hint="eastAsia"/>
                <w:b/>
                <w:bCs/>
                <w:color w:val="FF0000"/>
                <w:sz w:val="18"/>
                <w:szCs w:val="18"/>
              </w:rPr>
              <w:t>MinVal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191637">
              <w:rPr>
                <w:rFonts w:hint="eastAsia"/>
                <w:color w:val="FF0000"/>
                <w:sz w:val="18"/>
                <w:szCs w:val="18"/>
              </w:rPr>
              <w:t>20</w:t>
            </w:r>
            <w:r w:rsidRPr="00191637">
              <w:rPr>
                <w:rFonts w:hint="eastAsia"/>
                <w:color w:val="FF0000"/>
                <w:sz w:val="18"/>
                <w:szCs w:val="18"/>
              </w:rPr>
              <w:t>位小数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191637" w:rsidRPr="00191637" w:rsidTr="001916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rPr>
                <w:b w:val="0"/>
                <w:bCs w:val="0"/>
                <w:color w:val="FF0000"/>
                <w:sz w:val="18"/>
                <w:szCs w:val="18"/>
              </w:rPr>
            </w:pPr>
            <w:r w:rsidRPr="00191637">
              <w:rPr>
                <w:rFonts w:hint="eastAsia"/>
                <w:color w:val="FF0000"/>
                <w:sz w:val="18"/>
                <w:szCs w:val="18"/>
              </w:rPr>
              <w:t>最大金额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191637">
              <w:rPr>
                <w:b/>
                <w:bCs/>
                <w:color w:val="FF0000"/>
                <w:sz w:val="18"/>
                <w:szCs w:val="18"/>
              </w:rPr>
              <w:t>MaxVal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191637">
              <w:rPr>
                <w:rFonts w:hint="eastAsia"/>
                <w:color w:val="FF0000"/>
                <w:sz w:val="18"/>
                <w:szCs w:val="18"/>
              </w:rPr>
              <w:t>2</w:t>
            </w:r>
            <w:r w:rsidRPr="00191637">
              <w:rPr>
                <w:color w:val="FF0000"/>
                <w:sz w:val="18"/>
                <w:szCs w:val="18"/>
              </w:rPr>
              <w:t>0</w:t>
            </w:r>
            <w:r w:rsidRPr="00191637">
              <w:rPr>
                <w:rFonts w:hint="eastAsia"/>
                <w:color w:val="FF0000"/>
                <w:sz w:val="18"/>
                <w:szCs w:val="18"/>
              </w:rPr>
              <w:t>位小数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191637" w:rsidRPr="00191637" w:rsidTr="001916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rPr>
                <w:b w:val="0"/>
                <w:bCs w:val="0"/>
                <w:color w:val="FF0000"/>
                <w:sz w:val="18"/>
                <w:szCs w:val="18"/>
              </w:rPr>
            </w:pPr>
            <w:r w:rsidRPr="00191637">
              <w:rPr>
                <w:rFonts w:hint="eastAsia"/>
                <w:color w:val="FF0000"/>
                <w:sz w:val="18"/>
                <w:szCs w:val="18"/>
              </w:rPr>
              <w:t>最少消费金额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191637">
              <w:rPr>
                <w:rFonts w:hint="eastAsia"/>
                <w:b/>
                <w:bCs/>
                <w:color w:val="FF0000"/>
                <w:sz w:val="18"/>
                <w:szCs w:val="18"/>
              </w:rPr>
              <w:t>AmountFrom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191637">
              <w:rPr>
                <w:color w:val="FF0000"/>
                <w:sz w:val="18"/>
                <w:szCs w:val="18"/>
              </w:rPr>
              <w:t>20</w:t>
            </w:r>
            <w:r w:rsidRPr="00191637">
              <w:rPr>
                <w:rFonts w:hint="eastAsia"/>
                <w:color w:val="FF0000"/>
                <w:sz w:val="18"/>
                <w:szCs w:val="18"/>
              </w:rPr>
              <w:t>位小数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191637" w:rsidRPr="00191637" w:rsidTr="001916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rPr>
                <w:color w:val="FF0000"/>
                <w:sz w:val="18"/>
                <w:szCs w:val="18"/>
              </w:rPr>
            </w:pPr>
            <w:r w:rsidRPr="00191637">
              <w:rPr>
                <w:rFonts w:hint="eastAsia"/>
                <w:color w:val="FF0000"/>
                <w:sz w:val="18"/>
                <w:szCs w:val="18"/>
              </w:rPr>
              <w:t>说明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191637">
              <w:rPr>
                <w:rFonts w:hint="eastAsia"/>
                <w:b/>
                <w:bCs/>
                <w:color w:val="FF0000"/>
                <w:sz w:val="18"/>
                <w:szCs w:val="18"/>
              </w:rPr>
              <w:t>Note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191637">
              <w:rPr>
                <w:color w:val="FF0000"/>
                <w:sz w:val="18"/>
                <w:szCs w:val="18"/>
              </w:rPr>
              <w:t>500</w:t>
            </w:r>
            <w:r w:rsidRPr="00191637">
              <w:rPr>
                <w:rFonts w:hint="eastAsia"/>
                <w:color w:val="FF0000"/>
                <w:sz w:val="18"/>
                <w:szCs w:val="18"/>
              </w:rPr>
              <w:t>个汉字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</w:tbl>
    <w:p w:rsidR="00191637" w:rsidRPr="00191637" w:rsidRDefault="00191637">
      <w:pPr>
        <w:rPr>
          <w:color w:val="FF0000"/>
        </w:rPr>
      </w:pPr>
    </w:p>
    <w:p w:rsidR="00191637" w:rsidRPr="00191637" w:rsidRDefault="00191637" w:rsidP="00191637">
      <w:pPr>
        <w:pStyle w:val="3"/>
        <w:rPr>
          <w:color w:val="FF0000"/>
        </w:rPr>
      </w:pPr>
      <w:r w:rsidRPr="00191637">
        <w:rPr>
          <w:rFonts w:hint="eastAsia"/>
          <w:color w:val="FF0000"/>
        </w:rPr>
        <w:t>随机红包记录</w:t>
      </w:r>
    </w:p>
    <w:tbl>
      <w:tblPr>
        <w:tblStyle w:val="-11"/>
        <w:tblW w:w="8286" w:type="dxa"/>
        <w:tblLayout w:type="fixed"/>
        <w:tblLook w:val="04A0" w:firstRow="1" w:lastRow="0" w:firstColumn="1" w:lastColumn="0" w:noHBand="0" w:noVBand="1"/>
      </w:tblPr>
      <w:tblGrid>
        <w:gridCol w:w="1194"/>
        <w:gridCol w:w="1608"/>
        <w:gridCol w:w="1990"/>
        <w:gridCol w:w="3494"/>
      </w:tblGrid>
      <w:tr w:rsidR="00191637" w:rsidRPr="00191637" w:rsidTr="006A69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6" w:type="dxa"/>
            <w:gridSpan w:val="4"/>
            <w:tcBorders>
              <w:bottom w:val="single" w:sz="4" w:space="0" w:color="auto"/>
            </w:tcBorders>
          </w:tcPr>
          <w:p w:rsidR="00191637" w:rsidRPr="00191637" w:rsidRDefault="00191637" w:rsidP="00C315AD">
            <w:pPr>
              <w:rPr>
                <w:b w:val="0"/>
                <w:bCs w:val="0"/>
                <w:color w:val="FF0000"/>
              </w:rPr>
            </w:pPr>
            <w:r w:rsidRPr="00191637">
              <w:rPr>
                <w:rFonts w:hint="eastAsia"/>
                <w:color w:val="FF0000"/>
              </w:rPr>
              <w:t>Bouns</w:t>
            </w:r>
          </w:p>
        </w:tc>
      </w:tr>
      <w:tr w:rsidR="00191637" w:rsidRPr="00191637" w:rsidTr="006A69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rPr>
                <w:b w:val="0"/>
                <w:bCs w:val="0"/>
                <w:color w:val="FF0000"/>
                <w:sz w:val="18"/>
                <w:szCs w:val="18"/>
              </w:rPr>
            </w:pPr>
            <w:r w:rsidRPr="00191637">
              <w:rPr>
                <w:color w:val="FF0000"/>
                <w:sz w:val="18"/>
                <w:szCs w:val="18"/>
              </w:rPr>
              <w:t>I</w:t>
            </w:r>
            <w:r w:rsidRPr="00191637">
              <w:rPr>
                <w:rFonts w:hint="eastAsia"/>
                <w:color w:val="FF0000"/>
                <w:sz w:val="18"/>
                <w:szCs w:val="18"/>
              </w:rPr>
              <w:t>d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191637">
              <w:rPr>
                <w:rFonts w:hint="eastAsia"/>
                <w:b/>
                <w:bCs/>
                <w:color w:val="FF0000"/>
                <w:sz w:val="18"/>
                <w:szCs w:val="18"/>
              </w:rPr>
              <w:t>Id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191637">
              <w:rPr>
                <w:color w:val="FF0000"/>
                <w:sz w:val="18"/>
                <w:szCs w:val="18"/>
              </w:rPr>
              <w:t>18</w:t>
            </w:r>
            <w:r w:rsidRPr="00191637">
              <w:rPr>
                <w:color w:val="FF0000"/>
                <w:sz w:val="18"/>
                <w:szCs w:val="18"/>
              </w:rPr>
              <w:t>位整数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191637">
              <w:rPr>
                <w:color w:val="FF0000"/>
                <w:sz w:val="18"/>
                <w:szCs w:val="18"/>
              </w:rPr>
              <w:t>主键</w:t>
            </w:r>
          </w:p>
        </w:tc>
      </w:tr>
      <w:tr w:rsidR="00191637" w:rsidRPr="00191637" w:rsidTr="006A6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191637">
            <w:pPr>
              <w:rPr>
                <w:b w:val="0"/>
                <w:bCs w:val="0"/>
                <w:color w:val="FF0000"/>
                <w:sz w:val="18"/>
                <w:szCs w:val="18"/>
              </w:rPr>
            </w:pPr>
            <w:r w:rsidRPr="00191637">
              <w:rPr>
                <w:rFonts w:hint="eastAsia"/>
                <w:color w:val="FF0000"/>
                <w:sz w:val="18"/>
                <w:szCs w:val="18"/>
              </w:rPr>
              <w:t>商家代码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1916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191637">
              <w:rPr>
                <w:b/>
                <w:bCs/>
                <w:color w:val="FF0000"/>
                <w:sz w:val="18"/>
                <w:szCs w:val="18"/>
              </w:rPr>
              <w:t>ShopCode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1916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191637">
              <w:rPr>
                <w:rFonts w:hint="eastAsia"/>
                <w:color w:val="FF0000"/>
                <w:sz w:val="18"/>
                <w:szCs w:val="18"/>
              </w:rPr>
              <w:t>1</w:t>
            </w:r>
            <w:r w:rsidRPr="00191637">
              <w:rPr>
                <w:color w:val="FF0000"/>
                <w:sz w:val="18"/>
                <w:szCs w:val="18"/>
              </w:rPr>
              <w:t>0</w:t>
            </w:r>
            <w:r w:rsidRPr="00191637">
              <w:rPr>
                <w:rFonts w:hint="eastAsia"/>
                <w:color w:val="FF0000"/>
                <w:sz w:val="18"/>
                <w:szCs w:val="18"/>
              </w:rPr>
              <w:t>位数字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1916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191637" w:rsidRPr="00191637" w:rsidTr="006A69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rPr>
                <w:b w:val="0"/>
                <w:bCs w:val="0"/>
                <w:color w:val="FF0000"/>
                <w:sz w:val="18"/>
                <w:szCs w:val="18"/>
              </w:rPr>
            </w:pPr>
            <w:r w:rsidRPr="00191637">
              <w:rPr>
                <w:rFonts w:hint="eastAsia"/>
                <w:color w:val="FF0000"/>
                <w:sz w:val="18"/>
                <w:szCs w:val="18"/>
              </w:rPr>
              <w:t>金额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191637">
              <w:rPr>
                <w:rFonts w:hint="eastAsia"/>
                <w:b/>
                <w:bCs/>
                <w:color w:val="FF0000"/>
                <w:sz w:val="18"/>
                <w:szCs w:val="18"/>
              </w:rPr>
              <w:t>Amount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191637">
              <w:rPr>
                <w:rFonts w:hint="eastAsia"/>
                <w:color w:val="FF0000"/>
                <w:sz w:val="18"/>
                <w:szCs w:val="18"/>
              </w:rPr>
              <w:t>20</w:t>
            </w:r>
            <w:r w:rsidRPr="00191637">
              <w:rPr>
                <w:rFonts w:hint="eastAsia"/>
                <w:color w:val="FF0000"/>
                <w:sz w:val="18"/>
                <w:szCs w:val="18"/>
              </w:rPr>
              <w:t>位小数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191637" w:rsidRPr="00191637" w:rsidTr="006A6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rPr>
                <w:b w:val="0"/>
                <w:bCs w:val="0"/>
                <w:color w:val="FF0000"/>
                <w:sz w:val="18"/>
                <w:szCs w:val="18"/>
              </w:rPr>
            </w:pPr>
            <w:r w:rsidRPr="00191637">
              <w:rPr>
                <w:rFonts w:hint="eastAsia"/>
                <w:color w:val="FF0000"/>
                <w:sz w:val="18"/>
                <w:szCs w:val="18"/>
              </w:rPr>
              <w:t>是否领取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191637">
              <w:rPr>
                <w:rFonts w:hint="eastAsia"/>
                <w:b/>
                <w:bCs/>
                <w:color w:val="FF0000"/>
                <w:sz w:val="18"/>
                <w:szCs w:val="18"/>
              </w:rPr>
              <w:t>Has</w:t>
            </w:r>
            <w:r w:rsidRPr="00191637">
              <w:rPr>
                <w:b/>
                <w:bCs/>
                <w:color w:val="FF0000"/>
                <w:sz w:val="18"/>
                <w:szCs w:val="18"/>
              </w:rPr>
              <w:t>Got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191637">
              <w:rPr>
                <w:color w:val="FF0000"/>
                <w:sz w:val="18"/>
                <w:szCs w:val="18"/>
              </w:rPr>
              <w:t>B</w:t>
            </w:r>
            <w:r w:rsidRPr="00191637">
              <w:rPr>
                <w:rFonts w:hint="eastAsia"/>
                <w:color w:val="FF0000"/>
                <w:sz w:val="18"/>
                <w:szCs w:val="18"/>
              </w:rPr>
              <w:t>ool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191637" w:rsidRPr="00191637" w:rsidTr="006A69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rPr>
                <w:b w:val="0"/>
                <w:bCs w:val="0"/>
                <w:color w:val="FF0000"/>
                <w:sz w:val="18"/>
                <w:szCs w:val="18"/>
              </w:rPr>
            </w:pPr>
            <w:r w:rsidRPr="00191637">
              <w:rPr>
                <w:rFonts w:hint="eastAsia"/>
                <w:color w:val="FF0000"/>
                <w:sz w:val="18"/>
                <w:szCs w:val="18"/>
              </w:rPr>
              <w:t>用户</w:t>
            </w:r>
            <w:r w:rsidRPr="00191637">
              <w:rPr>
                <w:rFonts w:hint="eastAsia"/>
                <w:color w:val="FF0000"/>
                <w:sz w:val="18"/>
                <w:szCs w:val="18"/>
              </w:rPr>
              <w:t>Id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191637">
              <w:rPr>
                <w:b/>
                <w:bCs/>
                <w:color w:val="FF0000"/>
                <w:sz w:val="18"/>
                <w:szCs w:val="18"/>
              </w:rPr>
              <w:t>UserId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191637">
              <w:rPr>
                <w:rFonts w:hint="eastAsia"/>
                <w:color w:val="FF0000"/>
                <w:sz w:val="18"/>
                <w:szCs w:val="18"/>
              </w:rPr>
              <w:t>整数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191637" w:rsidRPr="00191637" w:rsidTr="006A6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rPr>
                <w:b w:val="0"/>
                <w:bCs w:val="0"/>
                <w:color w:val="FF0000"/>
                <w:sz w:val="18"/>
                <w:szCs w:val="18"/>
              </w:rPr>
            </w:pPr>
            <w:r w:rsidRPr="00191637">
              <w:rPr>
                <w:rFonts w:hint="eastAsia"/>
                <w:color w:val="FF0000"/>
                <w:sz w:val="18"/>
                <w:szCs w:val="18"/>
              </w:rPr>
              <w:t>发放时间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191637">
              <w:rPr>
                <w:rFonts w:hint="eastAsia"/>
                <w:b/>
                <w:bCs/>
                <w:color w:val="FF0000"/>
                <w:sz w:val="18"/>
                <w:szCs w:val="18"/>
              </w:rPr>
              <w:t>Create</w:t>
            </w:r>
            <w:r w:rsidRPr="00191637">
              <w:rPr>
                <w:b/>
                <w:bCs/>
                <w:color w:val="FF0000"/>
                <w:sz w:val="18"/>
                <w:szCs w:val="18"/>
              </w:rPr>
              <w:t>Time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191637">
              <w:rPr>
                <w:rFonts w:hint="eastAsia"/>
                <w:color w:val="FF0000"/>
                <w:sz w:val="18"/>
                <w:szCs w:val="18"/>
              </w:rPr>
              <w:t>日期时间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191637" w:rsidRPr="00191637" w:rsidTr="006A69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rPr>
                <w:b w:val="0"/>
                <w:bCs w:val="0"/>
                <w:color w:val="FF0000"/>
                <w:sz w:val="18"/>
                <w:szCs w:val="18"/>
              </w:rPr>
            </w:pPr>
            <w:r w:rsidRPr="00191637">
              <w:rPr>
                <w:rFonts w:hint="eastAsia"/>
                <w:color w:val="FF0000"/>
                <w:sz w:val="18"/>
                <w:szCs w:val="18"/>
              </w:rPr>
              <w:t>领取时间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191637">
              <w:rPr>
                <w:b/>
                <w:bCs/>
                <w:color w:val="FF0000"/>
                <w:sz w:val="18"/>
                <w:szCs w:val="18"/>
              </w:rPr>
              <w:t>OpenTime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191637">
              <w:rPr>
                <w:rFonts w:hint="eastAsia"/>
                <w:color w:val="FF0000"/>
                <w:sz w:val="18"/>
                <w:szCs w:val="18"/>
              </w:rPr>
              <w:t>日期时间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191637" w:rsidRPr="00191637" w:rsidTr="006A6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rPr>
                <w:b w:val="0"/>
                <w:bCs w:val="0"/>
                <w:color w:val="FF0000"/>
                <w:sz w:val="18"/>
                <w:szCs w:val="18"/>
              </w:rPr>
            </w:pPr>
            <w:r w:rsidRPr="00191637">
              <w:rPr>
                <w:rFonts w:hint="eastAsia"/>
                <w:color w:val="FF0000"/>
                <w:sz w:val="18"/>
                <w:szCs w:val="18"/>
              </w:rPr>
              <w:t>交易类型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191637">
              <w:rPr>
                <w:rFonts w:hint="eastAsia"/>
                <w:b/>
                <w:bCs/>
                <w:color w:val="FF0000"/>
                <w:sz w:val="18"/>
                <w:szCs w:val="18"/>
              </w:rPr>
              <w:t>Order</w:t>
            </w:r>
            <w:r w:rsidRPr="00191637">
              <w:rPr>
                <w:b/>
                <w:bCs/>
                <w:color w:val="FF0000"/>
                <w:sz w:val="18"/>
                <w:szCs w:val="18"/>
              </w:rPr>
              <w:t>Type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191637">
              <w:rPr>
                <w:rFonts w:hint="eastAsia"/>
                <w:color w:val="FF0000"/>
                <w:sz w:val="18"/>
                <w:szCs w:val="18"/>
              </w:rPr>
              <w:t>整数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191637">
              <w:rPr>
                <w:rFonts w:hint="eastAsia"/>
                <w:color w:val="FF0000"/>
                <w:sz w:val="18"/>
                <w:szCs w:val="18"/>
              </w:rPr>
              <w:t>同</w:t>
            </w:r>
            <w:r w:rsidRPr="00191637">
              <w:rPr>
                <w:rFonts w:hint="eastAsia"/>
                <w:color w:val="FF0000"/>
                <w:sz w:val="18"/>
                <w:szCs w:val="18"/>
              </w:rPr>
              <w:t>WalletOperation</w:t>
            </w:r>
            <w:r w:rsidRPr="00191637">
              <w:rPr>
                <w:rFonts w:hint="eastAsia"/>
                <w:color w:val="FF0000"/>
                <w:sz w:val="18"/>
                <w:szCs w:val="18"/>
              </w:rPr>
              <w:t>的</w:t>
            </w:r>
            <w:r w:rsidRPr="00191637">
              <w:rPr>
                <w:rFonts w:hint="eastAsia"/>
                <w:color w:val="FF0000"/>
                <w:sz w:val="18"/>
                <w:szCs w:val="18"/>
              </w:rPr>
              <w:t>OrderType</w:t>
            </w:r>
          </w:p>
        </w:tc>
      </w:tr>
      <w:tr w:rsidR="00191637" w:rsidRPr="00191637" w:rsidTr="006A69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rPr>
                <w:color w:val="FF0000"/>
                <w:sz w:val="18"/>
                <w:szCs w:val="18"/>
              </w:rPr>
            </w:pPr>
            <w:r w:rsidRPr="00191637">
              <w:rPr>
                <w:rFonts w:hint="eastAsia"/>
                <w:color w:val="FF0000"/>
                <w:sz w:val="18"/>
                <w:szCs w:val="18"/>
              </w:rPr>
              <w:lastRenderedPageBreak/>
              <w:t>交易单号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191637">
              <w:rPr>
                <w:b/>
                <w:bCs/>
                <w:color w:val="FF0000"/>
                <w:sz w:val="18"/>
                <w:szCs w:val="18"/>
              </w:rPr>
              <w:t>OrderId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191637">
              <w:rPr>
                <w:color w:val="FF0000"/>
                <w:sz w:val="18"/>
                <w:szCs w:val="18"/>
              </w:rPr>
              <w:t>50</w:t>
            </w:r>
            <w:r w:rsidRPr="00191637">
              <w:rPr>
                <w:rFonts w:hint="eastAsia"/>
                <w:color w:val="FF0000"/>
                <w:sz w:val="18"/>
                <w:szCs w:val="18"/>
              </w:rPr>
              <w:t>个字符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191637" w:rsidRPr="00191637" w:rsidTr="006A6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rPr>
                <w:color w:val="FF0000"/>
                <w:sz w:val="18"/>
                <w:szCs w:val="18"/>
              </w:rPr>
            </w:pPr>
            <w:r w:rsidRPr="00191637">
              <w:rPr>
                <w:rFonts w:hint="eastAsia"/>
                <w:color w:val="FF0000"/>
                <w:sz w:val="18"/>
                <w:szCs w:val="18"/>
              </w:rPr>
              <w:t>说明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191637">
              <w:rPr>
                <w:rFonts w:hint="eastAsia"/>
                <w:b/>
                <w:bCs/>
                <w:color w:val="FF0000"/>
                <w:sz w:val="18"/>
                <w:szCs w:val="18"/>
              </w:rPr>
              <w:t>Note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191637">
              <w:rPr>
                <w:color w:val="FF0000"/>
                <w:sz w:val="18"/>
                <w:szCs w:val="18"/>
              </w:rPr>
              <w:t>100</w:t>
            </w:r>
            <w:r w:rsidRPr="00191637">
              <w:rPr>
                <w:rFonts w:hint="eastAsia"/>
                <w:color w:val="FF0000"/>
                <w:sz w:val="18"/>
                <w:szCs w:val="18"/>
              </w:rPr>
              <w:t>个汉字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1637" w:rsidRPr="00191637" w:rsidRDefault="00191637" w:rsidP="006A6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</w:tbl>
    <w:p w:rsidR="00191637" w:rsidRDefault="00191637"/>
    <w:p w:rsidR="00191637" w:rsidRPr="00B229D0" w:rsidRDefault="00191637"/>
    <w:p w:rsidR="002D528F" w:rsidRPr="00B229D0" w:rsidRDefault="00B92BA1">
      <w:pPr>
        <w:pStyle w:val="2"/>
        <w:rPr>
          <w:color w:val="auto"/>
        </w:rPr>
      </w:pPr>
      <w:bookmarkStart w:id="42" w:name="_Toc443295291"/>
      <w:r w:rsidRPr="00B229D0">
        <w:rPr>
          <w:rFonts w:hint="eastAsia"/>
          <w:color w:val="auto"/>
        </w:rPr>
        <w:t>标签数据</w:t>
      </w:r>
      <w:bookmarkEnd w:id="42"/>
    </w:p>
    <w:p w:rsidR="002D528F" w:rsidRPr="00B229D0" w:rsidRDefault="00B92BA1">
      <w:pPr>
        <w:pStyle w:val="3"/>
        <w:rPr>
          <w:color w:val="auto"/>
        </w:rPr>
      </w:pPr>
      <w:bookmarkStart w:id="43" w:name="_Toc443295292"/>
      <w:r w:rsidRPr="00B229D0">
        <w:rPr>
          <w:rFonts w:hint="eastAsia"/>
          <w:color w:val="auto"/>
        </w:rPr>
        <w:t>标签基础信息</w:t>
      </w:r>
      <w:bookmarkEnd w:id="43"/>
    </w:p>
    <w:tbl>
      <w:tblPr>
        <w:tblStyle w:val="-11"/>
        <w:tblW w:w="8286" w:type="dxa"/>
        <w:tblLayout w:type="fixed"/>
        <w:tblLook w:val="04A0" w:firstRow="1" w:lastRow="0" w:firstColumn="1" w:lastColumn="0" w:noHBand="0" w:noVBand="1"/>
      </w:tblPr>
      <w:tblGrid>
        <w:gridCol w:w="1181"/>
        <w:gridCol w:w="1357"/>
        <w:gridCol w:w="2274"/>
        <w:gridCol w:w="3474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6" w:type="dxa"/>
            <w:gridSpan w:val="4"/>
            <w:tcBorders>
              <w:bottom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标签</w:t>
            </w:r>
            <w:r w:rsidRPr="00B229D0">
              <w:rPr>
                <w:rFonts w:hint="eastAsia"/>
                <w:color w:val="auto"/>
              </w:rPr>
              <w:t>(Label)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编码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名称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Name</w:t>
            </w:r>
          </w:p>
        </w:tc>
        <w:tc>
          <w:tcPr>
            <w:tcW w:w="2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汉字，最多</w:t>
            </w:r>
            <w:r w:rsidRPr="00B229D0">
              <w:rPr>
                <w:rFonts w:hint="eastAsia"/>
                <w:sz w:val="18"/>
                <w:szCs w:val="18"/>
              </w:rPr>
              <w:t>50</w:t>
            </w:r>
            <w:r w:rsidRPr="00B229D0">
              <w:rPr>
                <w:rFonts w:hint="eastAsia"/>
                <w:sz w:val="18"/>
                <w:szCs w:val="18"/>
              </w:rPr>
              <w:t>个</w:t>
            </w:r>
          </w:p>
        </w:tc>
        <w:tc>
          <w:tcPr>
            <w:tcW w:w="3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描述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Description</w:t>
            </w:r>
          </w:p>
        </w:tc>
        <w:tc>
          <w:tcPr>
            <w:tcW w:w="2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最多</w:t>
            </w:r>
            <w:r w:rsidRPr="00B229D0">
              <w:rPr>
                <w:rFonts w:hint="eastAsia"/>
                <w:sz w:val="18"/>
                <w:szCs w:val="18"/>
              </w:rPr>
              <w:t>100</w:t>
            </w:r>
            <w:r w:rsidRPr="00B229D0">
              <w:rPr>
                <w:rFonts w:hint="eastAsia"/>
                <w:sz w:val="18"/>
                <w:szCs w:val="18"/>
              </w:rPr>
              <w:t>个汉字</w:t>
            </w:r>
          </w:p>
        </w:tc>
        <w:tc>
          <w:tcPr>
            <w:tcW w:w="3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标签分类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CategoryCode</w:t>
            </w:r>
          </w:p>
        </w:tc>
        <w:tc>
          <w:tcPr>
            <w:tcW w:w="2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6</w:t>
            </w:r>
            <w:r w:rsidRPr="00B229D0">
              <w:rPr>
                <w:rFonts w:hint="eastAsia"/>
                <w:sz w:val="18"/>
                <w:szCs w:val="18"/>
              </w:rPr>
              <w:t>个数字</w:t>
            </w:r>
          </w:p>
        </w:tc>
        <w:tc>
          <w:tcPr>
            <w:tcW w:w="3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图片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Photo</w:t>
            </w:r>
          </w:p>
        </w:tc>
        <w:tc>
          <w:tcPr>
            <w:tcW w:w="2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500</w:t>
            </w:r>
            <w:r w:rsidRPr="00B229D0">
              <w:rPr>
                <w:rFonts w:hint="eastAsia"/>
                <w:sz w:val="18"/>
                <w:szCs w:val="18"/>
              </w:rPr>
              <w:t>个字符</w:t>
            </w:r>
          </w:p>
        </w:tc>
        <w:tc>
          <w:tcPr>
            <w:tcW w:w="3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是否收录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IsKept</w:t>
            </w:r>
          </w:p>
        </w:tc>
        <w:tc>
          <w:tcPr>
            <w:tcW w:w="2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B</w:t>
            </w:r>
            <w:r w:rsidRPr="00B229D0">
              <w:rPr>
                <w:rFonts w:hint="eastAsia"/>
                <w:sz w:val="18"/>
                <w:szCs w:val="18"/>
              </w:rPr>
              <w:t>it</w:t>
            </w:r>
          </w:p>
        </w:tc>
        <w:tc>
          <w:tcPr>
            <w:tcW w:w="3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44" w:name="_Toc443295293"/>
      <w:r w:rsidRPr="00B229D0">
        <w:rPr>
          <w:rFonts w:hint="eastAsia"/>
          <w:color w:val="auto"/>
        </w:rPr>
        <w:t>标签设置情况</w:t>
      </w:r>
      <w:bookmarkEnd w:id="44"/>
    </w:p>
    <w:tbl>
      <w:tblPr>
        <w:tblStyle w:val="-11"/>
        <w:tblW w:w="8286" w:type="dxa"/>
        <w:tblLayout w:type="fixed"/>
        <w:tblLook w:val="04A0" w:firstRow="1" w:lastRow="0" w:firstColumn="1" w:lastColumn="0" w:noHBand="0" w:noVBand="1"/>
      </w:tblPr>
      <w:tblGrid>
        <w:gridCol w:w="1181"/>
        <w:gridCol w:w="1337"/>
        <w:gridCol w:w="2268"/>
        <w:gridCol w:w="3500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6" w:type="dxa"/>
            <w:gridSpan w:val="4"/>
            <w:tcBorders>
              <w:bottom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标签设置情况</w:t>
            </w:r>
            <w:r w:rsidRPr="00B229D0">
              <w:rPr>
                <w:rFonts w:hint="eastAsia"/>
                <w:color w:val="auto"/>
              </w:rPr>
              <w:t>(LabelMark)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自增数字</w:t>
            </w:r>
          </w:p>
        </w:tc>
        <w:tc>
          <w:tcPr>
            <w:tcW w:w="3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标签编码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LabelCode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标签名字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LableName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</w:t>
            </w:r>
            <w:r w:rsidRPr="00B229D0">
              <w:rPr>
                <w:rFonts w:hint="eastAsia"/>
                <w:sz w:val="18"/>
                <w:szCs w:val="18"/>
              </w:rPr>
              <w:t>个汉字</w:t>
            </w:r>
          </w:p>
        </w:tc>
        <w:tc>
          <w:tcPr>
            <w:tcW w:w="3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用户</w:t>
            </w: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UserId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32</w:t>
            </w:r>
            <w:r w:rsidRPr="00B229D0">
              <w:rPr>
                <w:rFonts w:hint="eastAsia"/>
                <w:sz w:val="18"/>
                <w:szCs w:val="18"/>
              </w:rPr>
              <w:t>位整数</w:t>
            </w:r>
          </w:p>
        </w:tc>
        <w:tc>
          <w:tcPr>
            <w:tcW w:w="3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行业代码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IndustryCode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6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标签位置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Index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这是该用户第几个标签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是否启用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Active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</w:t>
            </w:r>
            <w:r w:rsidRPr="00B229D0">
              <w:rPr>
                <w:rFonts w:hint="eastAsia"/>
                <w:sz w:val="18"/>
                <w:szCs w:val="18"/>
              </w:rPr>
              <w:t>启用</w:t>
            </w:r>
            <w:r w:rsidRPr="00B229D0">
              <w:rPr>
                <w:rFonts w:hint="eastAsia"/>
                <w:sz w:val="18"/>
                <w:szCs w:val="18"/>
              </w:rPr>
              <w:t xml:space="preserve"> 0 </w:t>
            </w:r>
            <w:r w:rsidRPr="00B229D0">
              <w:rPr>
                <w:rFonts w:hint="eastAsia"/>
                <w:sz w:val="18"/>
                <w:szCs w:val="18"/>
              </w:rPr>
              <w:t>无效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说明：当期位置设置成别的标签，这条记录不删除，只是将当前的</w:t>
            </w:r>
            <w:r w:rsidRPr="00B229D0">
              <w:rPr>
                <w:rFonts w:hint="eastAsia"/>
                <w:sz w:val="18"/>
                <w:szCs w:val="18"/>
              </w:rPr>
              <w:t>acitve</w:t>
            </w:r>
            <w:r w:rsidRPr="00B229D0">
              <w:rPr>
                <w:rFonts w:hint="eastAsia"/>
                <w:sz w:val="18"/>
                <w:szCs w:val="18"/>
              </w:rPr>
              <w:t>设成</w:t>
            </w:r>
            <w:r w:rsidRPr="00B229D0"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经验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Experience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说明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Note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文本</w:t>
            </w:r>
          </w:p>
        </w:tc>
        <w:tc>
          <w:tcPr>
            <w:tcW w:w="3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图片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Photos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500</w:t>
            </w:r>
            <w:r w:rsidRPr="00B229D0">
              <w:rPr>
                <w:rFonts w:hint="eastAsia"/>
                <w:sz w:val="18"/>
                <w:szCs w:val="18"/>
              </w:rPr>
              <w:t>个字符</w:t>
            </w:r>
          </w:p>
        </w:tc>
        <w:tc>
          <w:tcPr>
            <w:tcW w:w="3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2D528F" w:rsidRPr="00B229D0" w:rsidRDefault="002D528F"/>
    <w:p w:rsidR="002D528F" w:rsidRPr="00B229D0" w:rsidRDefault="002D528F"/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45" w:name="_Toc443295294"/>
      <w:r w:rsidRPr="00B229D0">
        <w:rPr>
          <w:rFonts w:hint="eastAsia"/>
          <w:color w:val="auto"/>
        </w:rPr>
        <w:t>标签</w:t>
      </w:r>
      <w:proofErr w:type="gramStart"/>
      <w:r w:rsidRPr="00B229D0">
        <w:rPr>
          <w:rFonts w:hint="eastAsia"/>
          <w:color w:val="auto"/>
        </w:rPr>
        <w:t>栏购买</w:t>
      </w:r>
      <w:proofErr w:type="gramEnd"/>
      <w:r w:rsidRPr="00B229D0">
        <w:rPr>
          <w:rFonts w:hint="eastAsia"/>
          <w:color w:val="auto"/>
        </w:rPr>
        <w:t>记录</w:t>
      </w:r>
      <w:bookmarkEnd w:id="45"/>
    </w:p>
    <w:tbl>
      <w:tblPr>
        <w:tblStyle w:val="-11"/>
        <w:tblW w:w="8286" w:type="dxa"/>
        <w:tblLayout w:type="fixed"/>
        <w:tblLook w:val="04A0" w:firstRow="1" w:lastRow="0" w:firstColumn="1" w:lastColumn="0" w:noHBand="0" w:noVBand="1"/>
      </w:tblPr>
      <w:tblGrid>
        <w:gridCol w:w="1473"/>
        <w:gridCol w:w="1836"/>
        <w:gridCol w:w="1560"/>
        <w:gridCol w:w="3417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6" w:type="dxa"/>
            <w:gridSpan w:val="4"/>
            <w:tcBorders>
              <w:bottom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标签购买记录</w:t>
            </w:r>
            <w:r w:rsidRPr="00B229D0">
              <w:rPr>
                <w:rFonts w:hint="eastAsia"/>
                <w:color w:val="auto"/>
              </w:rPr>
              <w:t>(LabelOrder)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自增数字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用户</w:t>
            </w: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UserId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32</w:t>
            </w:r>
            <w:r w:rsidRPr="00B229D0">
              <w:rPr>
                <w:rFonts w:hint="eastAsia"/>
                <w:sz w:val="18"/>
                <w:szCs w:val="18"/>
              </w:rPr>
              <w:t>位整数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购买时间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PurchaseTime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日期</w:t>
            </w:r>
            <w:r w:rsidRPr="00B229D0">
              <w:rPr>
                <w:rFonts w:hint="eastAsia"/>
                <w:sz w:val="18"/>
                <w:szCs w:val="18"/>
              </w:rPr>
              <w:t>+</w:t>
            </w:r>
            <w:r w:rsidRPr="00B229D0">
              <w:rPr>
                <w:rFonts w:hint="eastAsia"/>
                <w:sz w:val="18"/>
                <w:szCs w:val="18"/>
              </w:rPr>
              <w:t>时间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购买前标签个数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LabelCount1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购买个数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PurchaseQuantity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购买后个数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LabelCount2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单价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Price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总价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Total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折扣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Discount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</w:t>
            </w:r>
            <w:r w:rsidRPr="00B229D0">
              <w:rPr>
                <w:rFonts w:hint="eastAsia"/>
                <w:sz w:val="18"/>
                <w:szCs w:val="18"/>
              </w:rPr>
              <w:t>为小叔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总额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Amount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其他说明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Note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100</w:t>
            </w:r>
            <w:r w:rsidRPr="00B229D0">
              <w:rPr>
                <w:rFonts w:hint="eastAsia"/>
                <w:sz w:val="18"/>
                <w:szCs w:val="18"/>
              </w:rPr>
              <w:t>双字节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是否成功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Success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B</w:t>
            </w:r>
            <w:r w:rsidRPr="00B229D0">
              <w:rPr>
                <w:rFonts w:hint="eastAsia"/>
                <w:sz w:val="18"/>
                <w:szCs w:val="18"/>
              </w:rPr>
              <w:t>it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支付凭证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Ticket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N</w:t>
            </w:r>
            <w:r w:rsidRPr="00B229D0">
              <w:rPr>
                <w:rFonts w:hint="eastAsia"/>
                <w:sz w:val="18"/>
                <w:szCs w:val="18"/>
              </w:rPr>
              <w:t>varchar(500)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46" w:name="_Toc443295295"/>
      <w:r w:rsidRPr="00B229D0">
        <w:rPr>
          <w:rFonts w:hint="eastAsia"/>
          <w:color w:val="auto"/>
        </w:rPr>
        <w:t>标签成长记录</w:t>
      </w:r>
      <w:bookmarkEnd w:id="46"/>
    </w:p>
    <w:tbl>
      <w:tblPr>
        <w:tblStyle w:val="-11"/>
        <w:tblW w:w="8286" w:type="dxa"/>
        <w:tblLayout w:type="fixed"/>
        <w:tblLook w:val="04A0" w:firstRow="1" w:lastRow="0" w:firstColumn="1" w:lastColumn="0" w:noHBand="0" w:noVBand="1"/>
      </w:tblPr>
      <w:tblGrid>
        <w:gridCol w:w="1476"/>
        <w:gridCol w:w="1812"/>
        <w:gridCol w:w="1524"/>
        <w:gridCol w:w="3474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6" w:type="dxa"/>
            <w:gridSpan w:val="4"/>
            <w:tcBorders>
              <w:bottom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标签成长记录</w:t>
            </w:r>
            <w:r w:rsidRPr="00B229D0">
              <w:rPr>
                <w:rFonts w:hint="eastAsia"/>
                <w:color w:val="auto"/>
              </w:rPr>
              <w:t>(LabelExperienceRecord)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自增数字</w:t>
            </w:r>
          </w:p>
        </w:tc>
        <w:tc>
          <w:tcPr>
            <w:tcW w:w="3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标签使用</w:t>
            </w: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MarkId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用户</w:t>
            </w: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UserId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32</w:t>
            </w:r>
            <w:r w:rsidRPr="00B229D0">
              <w:rPr>
                <w:rFonts w:hint="eastAsia"/>
                <w:sz w:val="18"/>
                <w:szCs w:val="18"/>
              </w:rPr>
              <w:t>位整数</w:t>
            </w:r>
          </w:p>
        </w:tc>
        <w:tc>
          <w:tcPr>
            <w:tcW w:w="3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标签编码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LabelCode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时间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GetDate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日期</w:t>
            </w:r>
            <w:r w:rsidRPr="00B229D0">
              <w:rPr>
                <w:rFonts w:hint="eastAsia"/>
                <w:sz w:val="18"/>
                <w:szCs w:val="18"/>
              </w:rPr>
              <w:t>+</w:t>
            </w:r>
            <w:r w:rsidRPr="00B229D0">
              <w:rPr>
                <w:rFonts w:hint="eastAsia"/>
                <w:sz w:val="18"/>
                <w:szCs w:val="18"/>
              </w:rPr>
              <w:t>时间</w:t>
            </w:r>
          </w:p>
        </w:tc>
        <w:tc>
          <w:tcPr>
            <w:tcW w:w="3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得到经验值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Experience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交易号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OrderId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交易的</w:t>
            </w: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说明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Note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100</w:t>
            </w:r>
            <w:r w:rsidRPr="00B229D0">
              <w:rPr>
                <w:rFonts w:hint="eastAsia"/>
                <w:sz w:val="18"/>
                <w:szCs w:val="18"/>
              </w:rPr>
              <w:t>个汉字</w:t>
            </w:r>
          </w:p>
        </w:tc>
        <w:tc>
          <w:tcPr>
            <w:tcW w:w="3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简要说明，例子：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lastRenderedPageBreak/>
              <w:t>与</w:t>
            </w:r>
            <w:r w:rsidRPr="00B229D0">
              <w:rPr>
                <w:rFonts w:hint="eastAsia"/>
                <w:sz w:val="18"/>
                <w:szCs w:val="18"/>
              </w:rPr>
              <w:t>xxx</w:t>
            </w:r>
            <w:r w:rsidRPr="00B229D0">
              <w:rPr>
                <w:rFonts w:hint="eastAsia"/>
                <w:sz w:val="18"/>
                <w:szCs w:val="18"/>
              </w:rPr>
              <w:t>交易获得</w:t>
            </w:r>
            <w:r w:rsidRPr="00B229D0">
              <w:rPr>
                <w:rFonts w:hint="eastAsia"/>
                <w:sz w:val="18"/>
                <w:szCs w:val="18"/>
              </w:rPr>
              <w:t>999</w:t>
            </w:r>
            <w:r w:rsidRPr="00B229D0">
              <w:rPr>
                <w:rFonts w:hint="eastAsia"/>
                <w:sz w:val="18"/>
                <w:szCs w:val="18"/>
              </w:rPr>
              <w:t>点交易，交易概况：</w:t>
            </w:r>
            <w:r w:rsidRPr="00B229D0">
              <w:rPr>
                <w:rFonts w:hint="eastAsia"/>
                <w:sz w:val="18"/>
                <w:szCs w:val="18"/>
              </w:rPr>
              <w:t>xxxxxxxxxx ...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rPr>
                <w:b w:val="0"/>
                <w:bCs w:val="0"/>
                <w:sz w:val="18"/>
                <w:szCs w:val="18"/>
              </w:rPr>
            </w:pP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47" w:name="_Toc443295296"/>
      <w:r w:rsidRPr="00B229D0">
        <w:rPr>
          <w:rFonts w:hint="eastAsia"/>
          <w:color w:val="auto"/>
        </w:rPr>
        <w:t>标签使用统计</w:t>
      </w:r>
      <w:bookmarkEnd w:id="47"/>
    </w:p>
    <w:tbl>
      <w:tblPr>
        <w:tblStyle w:val="-11"/>
        <w:tblW w:w="8286" w:type="dxa"/>
        <w:tblLayout w:type="fixed"/>
        <w:tblLook w:val="04A0" w:firstRow="1" w:lastRow="0" w:firstColumn="1" w:lastColumn="0" w:noHBand="0" w:noVBand="1"/>
      </w:tblPr>
      <w:tblGrid>
        <w:gridCol w:w="1484"/>
        <w:gridCol w:w="1824"/>
        <w:gridCol w:w="1527"/>
        <w:gridCol w:w="3451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6" w:type="dxa"/>
            <w:gridSpan w:val="4"/>
            <w:tcBorders>
              <w:bottom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个人标签经验</w:t>
            </w:r>
            <w:r w:rsidRPr="00B229D0">
              <w:rPr>
                <w:rFonts w:hint="eastAsia"/>
                <w:color w:val="auto"/>
              </w:rPr>
              <w:t>(LabelSummary)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自增数字</w:t>
            </w:r>
          </w:p>
        </w:tc>
        <w:tc>
          <w:tcPr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标签编码</w:t>
            </w:r>
          </w:p>
        </w:tc>
        <w:tc>
          <w:tcPr>
            <w:tcW w:w="1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LabelCode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</w:t>
            </w:r>
            <w:r w:rsidRPr="00B229D0">
              <w:rPr>
                <w:rFonts w:hint="eastAsia"/>
                <w:sz w:val="18"/>
                <w:szCs w:val="18"/>
              </w:rPr>
              <w:t>位整数</w:t>
            </w:r>
          </w:p>
        </w:tc>
        <w:tc>
          <w:tcPr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行业编码</w:t>
            </w:r>
          </w:p>
        </w:tc>
        <w:tc>
          <w:tcPr>
            <w:tcW w:w="1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IndustryCode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6</w:t>
            </w:r>
            <w:r w:rsidRPr="00B229D0">
              <w:rPr>
                <w:rFonts w:hint="eastAsia"/>
                <w:sz w:val="18"/>
                <w:szCs w:val="18"/>
              </w:rPr>
              <w:t>位整数</w:t>
            </w:r>
          </w:p>
        </w:tc>
        <w:tc>
          <w:tcPr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行政区划</w:t>
            </w:r>
          </w:p>
        </w:tc>
        <w:tc>
          <w:tcPr>
            <w:tcW w:w="1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CityCode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6</w:t>
            </w:r>
            <w:r w:rsidRPr="00B229D0">
              <w:rPr>
                <w:rFonts w:hint="eastAsia"/>
                <w:sz w:val="18"/>
                <w:szCs w:val="18"/>
              </w:rPr>
              <w:t>位整数</w:t>
            </w:r>
          </w:p>
        </w:tc>
        <w:tc>
          <w:tcPr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设置个数</w:t>
            </w:r>
          </w:p>
        </w:tc>
        <w:tc>
          <w:tcPr>
            <w:tcW w:w="1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MarkCount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32</w:t>
            </w:r>
            <w:r w:rsidRPr="00B229D0">
              <w:rPr>
                <w:rFonts w:hint="eastAsia"/>
                <w:sz w:val="18"/>
                <w:szCs w:val="18"/>
              </w:rPr>
              <w:t>位整数</w:t>
            </w:r>
          </w:p>
        </w:tc>
        <w:tc>
          <w:tcPr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查询次数</w:t>
            </w:r>
          </w:p>
        </w:tc>
        <w:tc>
          <w:tcPr>
            <w:tcW w:w="1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QueryCount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32</w:t>
            </w:r>
            <w:r w:rsidRPr="00B229D0">
              <w:rPr>
                <w:rFonts w:hint="eastAsia"/>
                <w:sz w:val="18"/>
                <w:szCs w:val="18"/>
              </w:rPr>
              <w:t>位整数</w:t>
            </w:r>
          </w:p>
        </w:tc>
        <w:tc>
          <w:tcPr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交易次数</w:t>
            </w:r>
          </w:p>
        </w:tc>
        <w:tc>
          <w:tcPr>
            <w:tcW w:w="1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Order Count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32</w:t>
            </w:r>
            <w:r w:rsidRPr="00B229D0">
              <w:rPr>
                <w:rFonts w:hint="eastAsia"/>
                <w:sz w:val="18"/>
                <w:szCs w:val="18"/>
              </w:rPr>
              <w:t>位整数</w:t>
            </w:r>
          </w:p>
        </w:tc>
        <w:tc>
          <w:tcPr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48" w:name="_Toc443295297"/>
      <w:r w:rsidRPr="00B229D0">
        <w:rPr>
          <w:rFonts w:hint="eastAsia"/>
          <w:color w:val="auto"/>
        </w:rPr>
        <w:t>标签排行榜</w:t>
      </w:r>
      <w:bookmarkEnd w:id="48"/>
    </w:p>
    <w:p w:rsidR="002D528F" w:rsidRPr="00B229D0" w:rsidRDefault="00B92BA1">
      <w:r w:rsidRPr="00B229D0">
        <w:rPr>
          <w:rFonts w:hint="eastAsia"/>
        </w:rPr>
        <w:t>对应键值：</w:t>
      </w:r>
      <w:r w:rsidRPr="00B229D0">
        <w:rPr>
          <w:rFonts w:hint="eastAsia"/>
        </w:rPr>
        <w:t>C_Topten</w:t>
      </w:r>
    </w:p>
    <w:tbl>
      <w:tblPr>
        <w:tblStyle w:val="-11"/>
        <w:tblW w:w="8286" w:type="dxa"/>
        <w:tblLayout w:type="fixed"/>
        <w:tblLook w:val="04A0" w:firstRow="1" w:lastRow="0" w:firstColumn="1" w:lastColumn="0" w:noHBand="0" w:noVBand="1"/>
      </w:tblPr>
      <w:tblGrid>
        <w:gridCol w:w="1485"/>
        <w:gridCol w:w="1824"/>
        <w:gridCol w:w="1526"/>
        <w:gridCol w:w="3451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6" w:type="dxa"/>
            <w:gridSpan w:val="4"/>
            <w:tcBorders>
              <w:bottom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个人标签经验</w:t>
            </w:r>
            <w:r w:rsidRPr="00B229D0">
              <w:rPr>
                <w:rFonts w:hint="eastAsia"/>
                <w:color w:val="auto"/>
              </w:rPr>
              <w:t>(GnrLabelSummary)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标签设置排行</w:t>
            </w:r>
          </w:p>
        </w:tc>
        <w:tc>
          <w:tcPr>
            <w:tcW w:w="1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MarkTopten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见后</w:t>
            </w:r>
          </w:p>
        </w:tc>
        <w:tc>
          <w:tcPr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Style w:val="-4"/>
              <w:tblW w:w="783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594"/>
              <w:gridCol w:w="2046"/>
              <w:gridCol w:w="2256"/>
              <w:gridCol w:w="1942"/>
            </w:tblGrid>
            <w:tr w:rsidR="002D528F" w:rsidRPr="00B229D0" w:rsidTr="002D528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38" w:type="dxa"/>
                  <w:gridSpan w:val="4"/>
                </w:tcPr>
                <w:p w:rsidR="002D528F" w:rsidRPr="00B229D0" w:rsidRDefault="00B92BA1">
                  <w:pPr>
                    <w:rPr>
                      <w:b w:val="0"/>
                      <w:bCs w:val="0"/>
                      <w:color w:val="auto"/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color w:val="auto"/>
                      <w:sz w:val="18"/>
                      <w:szCs w:val="18"/>
                    </w:rPr>
                    <w:t>未读消息</w:t>
                  </w:r>
                </w:p>
              </w:tc>
            </w:tr>
            <w:tr w:rsidR="002D528F" w:rsidRPr="00B229D0" w:rsidTr="002D528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94" w:type="dxa"/>
                </w:tcPr>
                <w:p w:rsidR="002D528F" w:rsidRPr="00B229D0" w:rsidRDefault="00B92BA1">
                  <w:pPr>
                    <w:rPr>
                      <w:b w:val="0"/>
                      <w:bCs w:val="0"/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排名</w:t>
                  </w:r>
                </w:p>
              </w:tc>
              <w:tc>
                <w:tcPr>
                  <w:tcW w:w="2046" w:type="dxa"/>
                </w:tcPr>
                <w:p w:rsidR="002D528F" w:rsidRPr="00B229D0" w:rsidRDefault="00B92BA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Rank</w:t>
                  </w:r>
                </w:p>
              </w:tc>
              <w:tc>
                <w:tcPr>
                  <w:tcW w:w="2256" w:type="dxa"/>
                </w:tcPr>
                <w:p w:rsidR="002D528F" w:rsidRPr="00B229D0" w:rsidRDefault="00B92BA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数字</w:t>
                  </w:r>
                </w:p>
              </w:tc>
              <w:tc>
                <w:tcPr>
                  <w:tcW w:w="1942" w:type="dxa"/>
                </w:tcPr>
                <w:p w:rsidR="002D528F" w:rsidRPr="00B229D0" w:rsidRDefault="002D528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</w:p>
              </w:tc>
            </w:tr>
            <w:tr w:rsidR="002D528F" w:rsidRPr="00B229D0" w:rsidTr="002D528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94" w:type="dxa"/>
                </w:tcPr>
                <w:p w:rsidR="002D528F" w:rsidRPr="00B229D0" w:rsidRDefault="00B92BA1">
                  <w:pPr>
                    <w:rPr>
                      <w:b w:val="0"/>
                      <w:bCs w:val="0"/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标签名称</w:t>
                  </w:r>
                </w:p>
              </w:tc>
              <w:tc>
                <w:tcPr>
                  <w:tcW w:w="2046" w:type="dxa"/>
                </w:tcPr>
                <w:p w:rsidR="002D528F" w:rsidRPr="00B229D0" w:rsidRDefault="00B92BA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LabelName</w:t>
                  </w:r>
                </w:p>
              </w:tc>
              <w:tc>
                <w:tcPr>
                  <w:tcW w:w="2256" w:type="dxa"/>
                </w:tcPr>
                <w:p w:rsidR="002D528F" w:rsidRPr="00B229D0" w:rsidRDefault="00B92BA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文本</w:t>
                  </w:r>
                </w:p>
              </w:tc>
              <w:tc>
                <w:tcPr>
                  <w:tcW w:w="1942" w:type="dxa"/>
                </w:tcPr>
                <w:p w:rsidR="002D528F" w:rsidRPr="00B229D0" w:rsidRDefault="002D528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</w:p>
              </w:tc>
            </w:tr>
            <w:tr w:rsidR="002D528F" w:rsidRPr="00B229D0" w:rsidTr="002D528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94" w:type="dxa"/>
                </w:tcPr>
                <w:p w:rsidR="002D528F" w:rsidRPr="00B229D0" w:rsidRDefault="00B92BA1">
                  <w:pPr>
                    <w:rPr>
                      <w:b w:val="0"/>
                      <w:bCs w:val="0"/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标签编码</w:t>
                  </w:r>
                </w:p>
              </w:tc>
              <w:tc>
                <w:tcPr>
                  <w:tcW w:w="2046" w:type="dxa"/>
                </w:tcPr>
                <w:p w:rsidR="002D528F" w:rsidRPr="00B229D0" w:rsidRDefault="00B92BA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LabelCode</w:t>
                  </w:r>
                </w:p>
              </w:tc>
              <w:tc>
                <w:tcPr>
                  <w:tcW w:w="2256" w:type="dxa"/>
                </w:tcPr>
                <w:p w:rsidR="002D528F" w:rsidRPr="00B229D0" w:rsidRDefault="00B92BA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文本</w:t>
                  </w:r>
                </w:p>
              </w:tc>
              <w:tc>
                <w:tcPr>
                  <w:tcW w:w="1942" w:type="dxa"/>
                </w:tcPr>
                <w:p w:rsidR="002D528F" w:rsidRPr="00B229D0" w:rsidRDefault="002D528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</w:p>
              </w:tc>
            </w:tr>
            <w:tr w:rsidR="002D528F" w:rsidRPr="00B229D0" w:rsidTr="002D528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94" w:type="dxa"/>
                </w:tcPr>
                <w:p w:rsidR="002D528F" w:rsidRPr="00B229D0" w:rsidRDefault="00B92BA1">
                  <w:pPr>
                    <w:rPr>
                      <w:b w:val="0"/>
                      <w:bCs w:val="0"/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统计数量</w:t>
                  </w:r>
                </w:p>
              </w:tc>
              <w:tc>
                <w:tcPr>
                  <w:tcW w:w="2046" w:type="dxa"/>
                </w:tcPr>
                <w:p w:rsidR="002D528F" w:rsidRPr="00B229D0" w:rsidRDefault="00B92BA1">
                  <w:pPr>
                    <w:tabs>
                      <w:tab w:val="left" w:pos="1070"/>
                    </w:tabs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Count</w:t>
                  </w:r>
                </w:p>
              </w:tc>
              <w:tc>
                <w:tcPr>
                  <w:tcW w:w="2256" w:type="dxa"/>
                </w:tcPr>
                <w:p w:rsidR="002D528F" w:rsidRPr="00B229D0" w:rsidRDefault="00B92BA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B229D0">
                    <w:rPr>
                      <w:rFonts w:hint="eastAsia"/>
                      <w:sz w:val="18"/>
                      <w:szCs w:val="18"/>
                    </w:rPr>
                    <w:t>数字</w:t>
                  </w:r>
                </w:p>
              </w:tc>
              <w:tc>
                <w:tcPr>
                  <w:tcW w:w="1942" w:type="dxa"/>
                </w:tcPr>
                <w:p w:rsidR="002D528F" w:rsidRPr="00B229D0" w:rsidRDefault="002D528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</w:p>
              </w:tc>
            </w:tr>
          </w:tbl>
          <w:p w:rsidR="002D528F" w:rsidRPr="00B229D0" w:rsidRDefault="002D528F">
            <w:pPr>
              <w:rPr>
                <w:b w:val="0"/>
                <w:bCs w:val="0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标签查询排行</w:t>
            </w:r>
          </w:p>
        </w:tc>
        <w:tc>
          <w:tcPr>
            <w:tcW w:w="1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QueryTopten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暂无</w:t>
            </w:r>
          </w:p>
        </w:tc>
        <w:tc>
          <w:tcPr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标签交易排行</w:t>
            </w:r>
          </w:p>
        </w:tc>
        <w:tc>
          <w:tcPr>
            <w:tcW w:w="1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OrderTopten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暂无</w:t>
            </w:r>
          </w:p>
        </w:tc>
        <w:tc>
          <w:tcPr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2D528F" w:rsidRPr="00B229D0" w:rsidRDefault="002D528F"/>
    <w:p w:rsidR="002D528F" w:rsidRPr="00B229D0" w:rsidRDefault="00B92BA1">
      <w:pPr>
        <w:pStyle w:val="2"/>
        <w:rPr>
          <w:color w:val="auto"/>
        </w:rPr>
      </w:pPr>
      <w:bookmarkStart w:id="49" w:name="_Toc443295298"/>
      <w:r w:rsidRPr="00B229D0">
        <w:rPr>
          <w:rFonts w:hint="eastAsia"/>
          <w:color w:val="auto"/>
        </w:rPr>
        <w:lastRenderedPageBreak/>
        <w:t>交易数据</w:t>
      </w:r>
      <w:bookmarkEnd w:id="49"/>
    </w:p>
    <w:p w:rsidR="002D528F" w:rsidRPr="00B229D0" w:rsidRDefault="00B92BA1">
      <w:pPr>
        <w:pStyle w:val="3"/>
        <w:rPr>
          <w:color w:val="auto"/>
        </w:rPr>
      </w:pPr>
      <w:bookmarkStart w:id="50" w:name="_Toc443295299"/>
      <w:r w:rsidRPr="00B229D0">
        <w:rPr>
          <w:rFonts w:hint="eastAsia"/>
          <w:color w:val="auto"/>
        </w:rPr>
        <w:t>活动交易</w:t>
      </w:r>
      <w:bookmarkEnd w:id="50"/>
    </w:p>
    <w:tbl>
      <w:tblPr>
        <w:tblStyle w:val="-11"/>
        <w:tblW w:w="8286" w:type="dxa"/>
        <w:tblLayout w:type="fixed"/>
        <w:tblLook w:val="04A0" w:firstRow="1" w:lastRow="0" w:firstColumn="1" w:lastColumn="0" w:noHBand="0" w:noVBand="1"/>
      </w:tblPr>
      <w:tblGrid>
        <w:gridCol w:w="1618"/>
        <w:gridCol w:w="1687"/>
        <w:gridCol w:w="1529"/>
        <w:gridCol w:w="3452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6" w:type="dxa"/>
            <w:gridSpan w:val="4"/>
            <w:tcBorders>
              <w:bottom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交易</w:t>
            </w:r>
            <w:r w:rsidRPr="00B229D0">
              <w:rPr>
                <w:rFonts w:hint="eastAsia"/>
                <w:color w:val="auto"/>
              </w:rPr>
              <w:t>(Order)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自增数字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买家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UserId1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买家昵称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NickName1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</w:t>
            </w:r>
            <w:r w:rsidRPr="00B229D0">
              <w:rPr>
                <w:rFonts w:hint="eastAsia"/>
                <w:sz w:val="18"/>
                <w:szCs w:val="18"/>
              </w:rPr>
              <w:t>双字节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交易概述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OrderNote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500</w:t>
            </w:r>
            <w:r w:rsidRPr="00B229D0">
              <w:rPr>
                <w:rFonts w:hint="eastAsia"/>
                <w:sz w:val="18"/>
                <w:szCs w:val="18"/>
              </w:rPr>
              <w:t>双字节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下单时间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OrderTime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日期时间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状态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Status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 w:rsidP="00BB6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 xml:space="preserve">1 </w:t>
            </w:r>
            <w:r w:rsidRPr="00B229D0">
              <w:rPr>
                <w:rFonts w:hint="eastAsia"/>
                <w:sz w:val="18"/>
                <w:szCs w:val="18"/>
              </w:rPr>
              <w:t>发起交易</w:t>
            </w:r>
            <w:r w:rsidRPr="00B229D0">
              <w:rPr>
                <w:rFonts w:hint="eastAsia"/>
                <w:sz w:val="18"/>
                <w:szCs w:val="18"/>
              </w:rPr>
              <w:t xml:space="preserve"> 2 </w:t>
            </w:r>
            <w:r w:rsidRPr="00B229D0">
              <w:rPr>
                <w:rFonts w:hint="eastAsia"/>
                <w:sz w:val="18"/>
                <w:szCs w:val="18"/>
              </w:rPr>
              <w:t>已接受</w:t>
            </w:r>
            <w:r w:rsidRPr="00B229D0">
              <w:rPr>
                <w:rFonts w:hint="eastAsia"/>
                <w:sz w:val="18"/>
                <w:szCs w:val="18"/>
              </w:rPr>
              <w:t xml:space="preserve"> 3 </w:t>
            </w:r>
            <w:r w:rsidRPr="00B229D0">
              <w:rPr>
                <w:rFonts w:hint="eastAsia"/>
                <w:sz w:val="18"/>
                <w:szCs w:val="18"/>
              </w:rPr>
              <w:t>已完成</w:t>
            </w:r>
            <w:r w:rsidRPr="00B229D0">
              <w:rPr>
                <w:rFonts w:hint="eastAsia"/>
                <w:sz w:val="18"/>
                <w:szCs w:val="18"/>
              </w:rPr>
              <w:t xml:space="preserve"> 4 </w:t>
            </w:r>
            <w:r w:rsidRPr="00B229D0">
              <w:rPr>
                <w:rFonts w:hint="eastAsia"/>
                <w:sz w:val="18"/>
                <w:szCs w:val="18"/>
              </w:rPr>
              <w:t>已拒绝</w:t>
            </w:r>
            <w:r w:rsidRPr="00B229D0">
              <w:rPr>
                <w:rFonts w:hint="eastAsia"/>
                <w:sz w:val="18"/>
                <w:szCs w:val="18"/>
              </w:rPr>
              <w:t xml:space="preserve"> 5 </w:t>
            </w:r>
            <w:r w:rsidRPr="00B229D0">
              <w:rPr>
                <w:rFonts w:hint="eastAsia"/>
                <w:sz w:val="18"/>
                <w:szCs w:val="18"/>
              </w:rPr>
              <w:t>买家放弃</w:t>
            </w:r>
            <w:r w:rsidRPr="00B229D0">
              <w:rPr>
                <w:rFonts w:hint="eastAsia"/>
                <w:sz w:val="18"/>
                <w:szCs w:val="18"/>
              </w:rPr>
              <w:t xml:space="preserve"> 6 </w:t>
            </w:r>
            <w:r w:rsidRPr="00B229D0">
              <w:rPr>
                <w:rFonts w:hint="eastAsia"/>
                <w:sz w:val="18"/>
                <w:szCs w:val="18"/>
              </w:rPr>
              <w:t>卖家放弃</w:t>
            </w:r>
            <w:r w:rsidRPr="00B229D0">
              <w:rPr>
                <w:rFonts w:hint="eastAsia"/>
                <w:sz w:val="18"/>
                <w:szCs w:val="18"/>
              </w:rPr>
              <w:t xml:space="preserve"> 7 </w:t>
            </w:r>
            <w:r w:rsidRPr="00B229D0">
              <w:rPr>
                <w:rFonts w:hint="eastAsia"/>
                <w:sz w:val="18"/>
                <w:szCs w:val="18"/>
              </w:rPr>
              <w:t>有争议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卖家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UserId2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卖家昵称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NickName2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</w:t>
            </w:r>
            <w:r w:rsidRPr="00B229D0">
              <w:rPr>
                <w:rFonts w:hint="eastAsia"/>
                <w:sz w:val="18"/>
                <w:szCs w:val="18"/>
              </w:rPr>
              <w:t>双字节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卖家标签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LabelCode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卖家标签所属行业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IndustryCode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6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接受时间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ReceiveTime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日期时间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可空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704647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收到金额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Amount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小数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704647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647" w:rsidRPr="00B229D0" w:rsidRDefault="00704647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手续费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647" w:rsidRPr="00B229D0" w:rsidRDefault="007046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Fee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647" w:rsidRPr="00B229D0" w:rsidRDefault="007046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小数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647" w:rsidRPr="00B229D0" w:rsidRDefault="007046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704647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647" w:rsidRPr="00B229D0" w:rsidRDefault="00704647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交易金额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647" w:rsidRPr="00B229D0" w:rsidRDefault="00704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Total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647" w:rsidRPr="00B229D0" w:rsidRDefault="00704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小数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647" w:rsidRPr="00B229D0" w:rsidRDefault="00704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704647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647" w:rsidRPr="00B229D0" w:rsidRDefault="00450D19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付款</w:t>
            </w:r>
            <w:r w:rsidR="00BB634C" w:rsidRPr="00B229D0">
              <w:rPr>
                <w:rFonts w:hint="eastAsia"/>
                <w:sz w:val="18"/>
                <w:szCs w:val="18"/>
              </w:rPr>
              <w:t>状态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647" w:rsidRPr="00B229D0" w:rsidRDefault="00450D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PaymentStatus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647" w:rsidRPr="00B229D0" w:rsidRDefault="00450D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647" w:rsidRPr="00B229D0" w:rsidRDefault="001A1A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0</w:t>
            </w:r>
            <w:r w:rsidR="00450D19" w:rsidRPr="00B229D0">
              <w:rPr>
                <w:rFonts w:hint="eastAsia"/>
                <w:sz w:val="18"/>
                <w:szCs w:val="18"/>
              </w:rPr>
              <w:t>尚未付款</w:t>
            </w:r>
            <w:r w:rsidR="00450D19" w:rsidRPr="00B229D0">
              <w:rPr>
                <w:rFonts w:hint="eastAsia"/>
                <w:sz w:val="18"/>
                <w:szCs w:val="18"/>
              </w:rPr>
              <w:t xml:space="preserve"> 2</w:t>
            </w:r>
            <w:r w:rsidR="00450D19" w:rsidRPr="00B229D0">
              <w:rPr>
                <w:rFonts w:hint="eastAsia"/>
                <w:sz w:val="18"/>
                <w:szCs w:val="18"/>
              </w:rPr>
              <w:t>处理中</w:t>
            </w:r>
            <w:r w:rsidRPr="00B229D0">
              <w:rPr>
                <w:rFonts w:hint="eastAsia"/>
                <w:sz w:val="18"/>
                <w:szCs w:val="18"/>
              </w:rPr>
              <w:t>1</w:t>
            </w:r>
            <w:r w:rsidR="00450D19" w:rsidRPr="00B229D0">
              <w:rPr>
                <w:rFonts w:hint="eastAsia"/>
                <w:sz w:val="18"/>
                <w:szCs w:val="18"/>
              </w:rPr>
              <w:t>已经付款</w:t>
            </w:r>
          </w:p>
        </w:tc>
      </w:tr>
      <w:tr w:rsidR="00450D19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0D19" w:rsidRPr="00B229D0" w:rsidRDefault="00450D19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支付凭证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0D19" w:rsidRPr="00B229D0" w:rsidRDefault="00450D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Ticket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0D19" w:rsidRPr="00B229D0" w:rsidRDefault="00450D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200</w:t>
            </w:r>
            <w:r w:rsidRPr="00B229D0">
              <w:rPr>
                <w:rFonts w:hint="eastAsia"/>
                <w:sz w:val="18"/>
                <w:szCs w:val="18"/>
              </w:rPr>
              <w:t>个字符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0D19" w:rsidRPr="00B229D0" w:rsidRDefault="00450D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51" w:name="_Toc443295300"/>
      <w:r w:rsidRPr="00B229D0">
        <w:rPr>
          <w:rFonts w:hint="eastAsia"/>
          <w:color w:val="auto"/>
        </w:rPr>
        <w:t>已完成交易</w:t>
      </w:r>
      <w:bookmarkEnd w:id="51"/>
    </w:p>
    <w:tbl>
      <w:tblPr>
        <w:tblStyle w:val="-11"/>
        <w:tblW w:w="8286" w:type="dxa"/>
        <w:tblLayout w:type="fixed"/>
        <w:tblLook w:val="04A0" w:firstRow="1" w:lastRow="0" w:firstColumn="1" w:lastColumn="0" w:noHBand="0" w:noVBand="1"/>
      </w:tblPr>
      <w:tblGrid>
        <w:gridCol w:w="1616"/>
        <w:gridCol w:w="1686"/>
        <w:gridCol w:w="1526"/>
        <w:gridCol w:w="3458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6" w:type="dxa"/>
            <w:gridSpan w:val="4"/>
            <w:tcBorders>
              <w:bottom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已完成交易</w:t>
            </w:r>
            <w:r w:rsidRPr="00B229D0">
              <w:rPr>
                <w:rFonts w:hint="eastAsia"/>
                <w:color w:val="auto"/>
              </w:rPr>
              <w:t>(CompletedOrder)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自增数字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买家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UserId1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买家昵称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NickName1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100</w:t>
            </w:r>
            <w:r w:rsidRPr="00B229D0">
              <w:rPr>
                <w:rFonts w:hint="eastAsia"/>
                <w:sz w:val="18"/>
                <w:szCs w:val="18"/>
              </w:rPr>
              <w:t>双字节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交易概述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OrderNote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500</w:t>
            </w:r>
            <w:r w:rsidRPr="00B229D0">
              <w:rPr>
                <w:rFonts w:hint="eastAsia"/>
                <w:sz w:val="18"/>
                <w:szCs w:val="18"/>
              </w:rPr>
              <w:t>双字节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下单时间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OrderTime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日期时间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lastRenderedPageBreak/>
              <w:t>状态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Status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 xml:space="preserve">1 </w:t>
            </w:r>
            <w:r w:rsidRPr="00B229D0">
              <w:rPr>
                <w:rFonts w:hint="eastAsia"/>
                <w:sz w:val="18"/>
                <w:szCs w:val="18"/>
              </w:rPr>
              <w:t>发起交易</w:t>
            </w:r>
            <w:r w:rsidRPr="00B229D0">
              <w:rPr>
                <w:rFonts w:hint="eastAsia"/>
                <w:sz w:val="18"/>
                <w:szCs w:val="18"/>
              </w:rPr>
              <w:t xml:space="preserve"> 2 </w:t>
            </w:r>
            <w:r w:rsidRPr="00B229D0">
              <w:rPr>
                <w:rFonts w:hint="eastAsia"/>
                <w:sz w:val="18"/>
                <w:szCs w:val="18"/>
              </w:rPr>
              <w:t>已接受</w:t>
            </w:r>
            <w:r w:rsidRPr="00B229D0">
              <w:rPr>
                <w:rFonts w:hint="eastAsia"/>
                <w:sz w:val="18"/>
                <w:szCs w:val="18"/>
              </w:rPr>
              <w:t xml:space="preserve"> 3 </w:t>
            </w:r>
            <w:r w:rsidRPr="00B229D0">
              <w:rPr>
                <w:rFonts w:hint="eastAsia"/>
                <w:sz w:val="18"/>
                <w:szCs w:val="18"/>
              </w:rPr>
              <w:t>已完成</w:t>
            </w:r>
            <w:r w:rsidRPr="00B229D0">
              <w:rPr>
                <w:rFonts w:hint="eastAsia"/>
                <w:sz w:val="18"/>
                <w:szCs w:val="18"/>
              </w:rPr>
              <w:t xml:space="preserve"> 4 </w:t>
            </w:r>
            <w:r w:rsidRPr="00B229D0">
              <w:rPr>
                <w:rFonts w:hint="eastAsia"/>
                <w:sz w:val="18"/>
                <w:szCs w:val="18"/>
              </w:rPr>
              <w:t>已拒绝</w:t>
            </w:r>
            <w:r w:rsidRPr="00B229D0">
              <w:rPr>
                <w:rFonts w:hint="eastAsia"/>
                <w:sz w:val="18"/>
                <w:szCs w:val="18"/>
              </w:rPr>
              <w:t xml:space="preserve"> 5 </w:t>
            </w:r>
            <w:r w:rsidRPr="00B229D0">
              <w:rPr>
                <w:rFonts w:hint="eastAsia"/>
                <w:sz w:val="18"/>
                <w:szCs w:val="18"/>
              </w:rPr>
              <w:t>买家放弃</w:t>
            </w:r>
            <w:r w:rsidRPr="00B229D0">
              <w:rPr>
                <w:rFonts w:hint="eastAsia"/>
                <w:sz w:val="18"/>
                <w:szCs w:val="18"/>
              </w:rPr>
              <w:t xml:space="preserve"> 6 </w:t>
            </w:r>
            <w:r w:rsidRPr="00B229D0">
              <w:rPr>
                <w:rFonts w:hint="eastAsia"/>
                <w:sz w:val="18"/>
                <w:szCs w:val="18"/>
              </w:rPr>
              <w:t>卖家放弃</w:t>
            </w:r>
            <w:r w:rsidRPr="00B229D0">
              <w:rPr>
                <w:rFonts w:hint="eastAsia"/>
                <w:sz w:val="18"/>
                <w:szCs w:val="18"/>
              </w:rPr>
              <w:t xml:space="preserve"> 7 </w:t>
            </w:r>
            <w:r w:rsidRPr="00B229D0">
              <w:rPr>
                <w:rFonts w:hint="eastAsia"/>
                <w:sz w:val="18"/>
                <w:szCs w:val="18"/>
              </w:rPr>
              <w:t>有争议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卖家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UserId2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卖家昵称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NickName2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100</w:t>
            </w:r>
            <w:r w:rsidRPr="00B229D0">
              <w:rPr>
                <w:rFonts w:hint="eastAsia"/>
                <w:sz w:val="18"/>
                <w:szCs w:val="18"/>
              </w:rPr>
              <w:t>双字节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卖家标签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LabelCode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卖家标签所属行业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IndustryCode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6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接受时间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ReceiveTime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日期时间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完成时间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FinishTime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日期时间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CF6837" w:rsidRDefault="00B92BA1">
            <w:pPr>
              <w:rPr>
                <w:b w:val="0"/>
                <w:bCs w:val="0"/>
                <w:strike/>
                <w:color w:val="FF0000"/>
                <w:sz w:val="18"/>
                <w:szCs w:val="18"/>
              </w:rPr>
            </w:pPr>
            <w:r w:rsidRPr="00CF6837">
              <w:rPr>
                <w:rFonts w:hint="eastAsia"/>
                <w:strike/>
                <w:color w:val="FF0000"/>
                <w:sz w:val="18"/>
                <w:szCs w:val="18"/>
              </w:rPr>
              <w:t>评价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CF6837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trike/>
                <w:color w:val="FF0000"/>
                <w:sz w:val="18"/>
                <w:szCs w:val="18"/>
              </w:rPr>
            </w:pPr>
            <w:r w:rsidRPr="00CF6837">
              <w:rPr>
                <w:rFonts w:hint="eastAsia"/>
                <w:b/>
                <w:bCs/>
                <w:strike/>
                <w:color w:val="FF0000"/>
                <w:sz w:val="18"/>
                <w:szCs w:val="18"/>
              </w:rPr>
              <w:t>Estimate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CF6837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  <w:r w:rsidRPr="00CF6837">
              <w:rPr>
                <w:rFonts w:hint="eastAsia"/>
                <w:strike/>
                <w:color w:val="FF0000"/>
                <w:sz w:val="18"/>
                <w:szCs w:val="18"/>
              </w:rPr>
              <w:t>1</w:t>
            </w:r>
            <w:r w:rsidRPr="00CF6837">
              <w:rPr>
                <w:rFonts w:hint="eastAsia"/>
                <w:strike/>
                <w:color w:val="FF0000"/>
                <w:sz w:val="18"/>
                <w:szCs w:val="18"/>
              </w:rPr>
              <w:t>位数字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CF6837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  <w:r w:rsidRPr="00CF6837">
              <w:rPr>
                <w:rFonts w:hint="eastAsia"/>
                <w:strike/>
                <w:color w:val="FF0000"/>
                <w:sz w:val="18"/>
                <w:szCs w:val="18"/>
              </w:rPr>
              <w:t xml:space="preserve">1 </w:t>
            </w:r>
            <w:r w:rsidRPr="00CF6837">
              <w:rPr>
                <w:rFonts w:hint="eastAsia"/>
                <w:strike/>
                <w:color w:val="FF0000"/>
                <w:sz w:val="18"/>
                <w:szCs w:val="18"/>
              </w:rPr>
              <w:t>好评</w:t>
            </w:r>
            <w:r w:rsidRPr="00CF6837">
              <w:rPr>
                <w:rFonts w:hint="eastAsia"/>
                <w:strike/>
                <w:color w:val="FF0000"/>
                <w:sz w:val="18"/>
                <w:szCs w:val="18"/>
              </w:rPr>
              <w:t xml:space="preserve"> 2</w:t>
            </w:r>
            <w:proofErr w:type="gramStart"/>
            <w:r w:rsidRPr="00CF6837">
              <w:rPr>
                <w:rFonts w:hint="eastAsia"/>
                <w:strike/>
                <w:color w:val="FF0000"/>
                <w:sz w:val="18"/>
                <w:szCs w:val="18"/>
              </w:rPr>
              <w:t>中评</w:t>
            </w:r>
            <w:proofErr w:type="gramEnd"/>
            <w:r w:rsidRPr="00CF6837">
              <w:rPr>
                <w:rFonts w:hint="eastAsia"/>
                <w:strike/>
                <w:color w:val="FF0000"/>
                <w:sz w:val="18"/>
                <w:szCs w:val="18"/>
              </w:rPr>
              <w:t xml:space="preserve"> 3</w:t>
            </w:r>
            <w:proofErr w:type="gramStart"/>
            <w:r w:rsidRPr="00CF6837">
              <w:rPr>
                <w:rFonts w:hint="eastAsia"/>
                <w:strike/>
                <w:color w:val="FF0000"/>
                <w:sz w:val="18"/>
                <w:szCs w:val="18"/>
              </w:rPr>
              <w:t>差评</w:t>
            </w:r>
            <w:proofErr w:type="gramEnd"/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8C76A2" w:rsidRDefault="00B92BA1">
            <w:pPr>
              <w:rPr>
                <w:b w:val="0"/>
                <w:bCs w:val="0"/>
                <w:strike/>
                <w:color w:val="FF0000"/>
                <w:sz w:val="18"/>
                <w:szCs w:val="18"/>
              </w:rPr>
            </w:pPr>
            <w:r w:rsidRPr="008C76A2">
              <w:rPr>
                <w:rFonts w:hint="eastAsia"/>
                <w:strike/>
                <w:color w:val="FF0000"/>
                <w:sz w:val="18"/>
                <w:szCs w:val="18"/>
              </w:rPr>
              <w:t>评论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8C76A2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trike/>
                <w:color w:val="FF0000"/>
                <w:sz w:val="18"/>
                <w:szCs w:val="18"/>
              </w:rPr>
            </w:pPr>
            <w:r w:rsidRPr="008C76A2">
              <w:rPr>
                <w:rFonts w:hint="eastAsia"/>
                <w:b/>
                <w:bCs/>
                <w:strike/>
                <w:color w:val="FF0000"/>
                <w:sz w:val="18"/>
                <w:szCs w:val="18"/>
              </w:rPr>
              <w:t>Comment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8C76A2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  <w:r w:rsidRPr="008C76A2">
              <w:rPr>
                <w:rFonts w:hint="eastAsia"/>
                <w:strike/>
                <w:color w:val="FF0000"/>
                <w:sz w:val="18"/>
                <w:szCs w:val="18"/>
              </w:rPr>
              <w:t>500</w:t>
            </w:r>
            <w:r w:rsidRPr="008C76A2">
              <w:rPr>
                <w:rFonts w:hint="eastAsia"/>
                <w:strike/>
                <w:color w:val="FF0000"/>
                <w:sz w:val="18"/>
                <w:szCs w:val="18"/>
              </w:rPr>
              <w:t>个汉字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8C76A2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8C76A2" w:rsidRDefault="00B92BA1">
            <w:pPr>
              <w:rPr>
                <w:b w:val="0"/>
                <w:bCs w:val="0"/>
                <w:strike/>
                <w:color w:val="FF0000"/>
                <w:sz w:val="18"/>
                <w:szCs w:val="18"/>
              </w:rPr>
            </w:pPr>
            <w:r w:rsidRPr="008C76A2">
              <w:rPr>
                <w:rFonts w:hint="eastAsia"/>
                <w:strike/>
                <w:color w:val="FF0000"/>
                <w:sz w:val="18"/>
                <w:szCs w:val="18"/>
              </w:rPr>
              <w:t>得到经验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8C76A2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trike/>
                <w:color w:val="FF0000"/>
                <w:sz w:val="18"/>
                <w:szCs w:val="18"/>
              </w:rPr>
            </w:pPr>
            <w:r w:rsidRPr="008C76A2">
              <w:rPr>
                <w:rFonts w:hint="eastAsia"/>
                <w:b/>
                <w:bCs/>
                <w:strike/>
                <w:color w:val="FF0000"/>
                <w:sz w:val="18"/>
                <w:szCs w:val="18"/>
              </w:rPr>
              <w:t>Experience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8C76A2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  <w:r w:rsidRPr="008C76A2">
              <w:rPr>
                <w:rFonts w:hint="eastAsia"/>
                <w:strike/>
                <w:color w:val="FF0000"/>
                <w:sz w:val="18"/>
                <w:szCs w:val="18"/>
              </w:rPr>
              <w:t>整数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8C76A2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  <w:r w:rsidRPr="008C76A2">
              <w:rPr>
                <w:rFonts w:hint="eastAsia"/>
                <w:strike/>
                <w:color w:val="FF0000"/>
                <w:sz w:val="18"/>
                <w:szCs w:val="18"/>
              </w:rPr>
              <w:t>好评</w:t>
            </w:r>
            <w:r w:rsidRPr="008C76A2">
              <w:rPr>
                <w:rFonts w:hint="eastAsia"/>
                <w:strike/>
                <w:color w:val="FF0000"/>
                <w:sz w:val="18"/>
                <w:szCs w:val="18"/>
              </w:rPr>
              <w:t>100</w:t>
            </w:r>
            <w:r w:rsidRPr="008C76A2">
              <w:rPr>
                <w:rFonts w:hint="eastAsia"/>
                <w:strike/>
                <w:color w:val="FF0000"/>
                <w:sz w:val="18"/>
                <w:szCs w:val="18"/>
              </w:rPr>
              <w:t>，</w:t>
            </w:r>
            <w:proofErr w:type="gramStart"/>
            <w:r w:rsidRPr="008C76A2">
              <w:rPr>
                <w:rFonts w:hint="eastAsia"/>
                <w:strike/>
                <w:color w:val="FF0000"/>
                <w:sz w:val="18"/>
                <w:szCs w:val="18"/>
              </w:rPr>
              <w:t>中评</w:t>
            </w:r>
            <w:proofErr w:type="gramEnd"/>
            <w:r w:rsidRPr="008C76A2">
              <w:rPr>
                <w:rFonts w:hint="eastAsia"/>
                <w:strike/>
                <w:color w:val="FF0000"/>
                <w:sz w:val="18"/>
                <w:szCs w:val="18"/>
              </w:rPr>
              <w:t xml:space="preserve">50 </w:t>
            </w:r>
            <w:proofErr w:type="gramStart"/>
            <w:r w:rsidRPr="008C76A2">
              <w:rPr>
                <w:rFonts w:hint="eastAsia"/>
                <w:strike/>
                <w:color w:val="FF0000"/>
                <w:sz w:val="18"/>
                <w:szCs w:val="18"/>
              </w:rPr>
              <w:t>差评</w:t>
            </w:r>
            <w:proofErr w:type="gramEnd"/>
            <w:r w:rsidRPr="008C76A2">
              <w:rPr>
                <w:rFonts w:hint="eastAsia"/>
                <w:strike/>
                <w:color w:val="FF0000"/>
                <w:sz w:val="18"/>
                <w:szCs w:val="18"/>
              </w:rPr>
              <w:t>-50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总额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Amount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小数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5B5170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5170" w:rsidRPr="00B229D0" w:rsidRDefault="005B5170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交易</w:t>
            </w: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5170" w:rsidRPr="00B229D0" w:rsidRDefault="005B51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OrderId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5170" w:rsidRPr="00B229D0" w:rsidRDefault="005B51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数字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5170" w:rsidRPr="00B229D0" w:rsidRDefault="005B51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83FB7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FB7" w:rsidRPr="00B229D0" w:rsidRDefault="00283FB7" w:rsidP="00283FB7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收到金额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FB7" w:rsidRPr="00B229D0" w:rsidRDefault="00283FB7" w:rsidP="00283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Amount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FB7" w:rsidRPr="00B229D0" w:rsidRDefault="00283FB7" w:rsidP="00283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小数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FB7" w:rsidRPr="00B229D0" w:rsidRDefault="00283FB7" w:rsidP="00283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83FB7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FB7" w:rsidRPr="00B229D0" w:rsidRDefault="00283FB7" w:rsidP="00283FB7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手续费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FB7" w:rsidRPr="00B229D0" w:rsidRDefault="00283FB7" w:rsidP="00283F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Fee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FB7" w:rsidRPr="00B229D0" w:rsidRDefault="00283FB7" w:rsidP="00283F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小数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FB7" w:rsidRPr="00B229D0" w:rsidRDefault="00283FB7" w:rsidP="00283F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83FB7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FB7" w:rsidRPr="00B229D0" w:rsidRDefault="00283FB7" w:rsidP="00283FB7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交易金额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FB7" w:rsidRPr="00B229D0" w:rsidRDefault="00283FB7" w:rsidP="00283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Total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FB7" w:rsidRPr="00B229D0" w:rsidRDefault="00283FB7" w:rsidP="00283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小数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FB7" w:rsidRPr="00B229D0" w:rsidRDefault="00283FB7" w:rsidP="00283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83FB7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FB7" w:rsidRPr="00B229D0" w:rsidRDefault="00283FB7" w:rsidP="00283FB7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付款状态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FB7" w:rsidRPr="00B229D0" w:rsidRDefault="00283FB7" w:rsidP="00283F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PaymentStatus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FB7" w:rsidRPr="00B229D0" w:rsidRDefault="00283FB7" w:rsidP="00283F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FB7" w:rsidRPr="00B229D0" w:rsidRDefault="00283FB7" w:rsidP="00283F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 xml:space="preserve">1 </w:t>
            </w:r>
            <w:r w:rsidRPr="00B229D0">
              <w:rPr>
                <w:rFonts w:hint="eastAsia"/>
                <w:sz w:val="18"/>
                <w:szCs w:val="18"/>
              </w:rPr>
              <w:t>尚未付款</w:t>
            </w:r>
            <w:r w:rsidRPr="00B229D0">
              <w:rPr>
                <w:rFonts w:hint="eastAsia"/>
                <w:sz w:val="18"/>
                <w:szCs w:val="18"/>
              </w:rPr>
              <w:t xml:space="preserve"> 2</w:t>
            </w:r>
            <w:r w:rsidRPr="00B229D0">
              <w:rPr>
                <w:rFonts w:hint="eastAsia"/>
                <w:sz w:val="18"/>
                <w:szCs w:val="18"/>
              </w:rPr>
              <w:t>处理中</w:t>
            </w:r>
            <w:r w:rsidRPr="00B229D0">
              <w:rPr>
                <w:rFonts w:hint="eastAsia"/>
                <w:sz w:val="18"/>
                <w:szCs w:val="18"/>
              </w:rPr>
              <w:t xml:space="preserve"> 3</w:t>
            </w:r>
            <w:r w:rsidRPr="00B229D0">
              <w:rPr>
                <w:rFonts w:hint="eastAsia"/>
                <w:sz w:val="18"/>
                <w:szCs w:val="18"/>
              </w:rPr>
              <w:t>已经付款</w:t>
            </w:r>
          </w:p>
        </w:tc>
      </w:tr>
      <w:tr w:rsidR="00283FB7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FB7" w:rsidRPr="00B229D0" w:rsidRDefault="00283FB7" w:rsidP="00283FB7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支付凭证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FB7" w:rsidRPr="00B229D0" w:rsidRDefault="00283FB7" w:rsidP="00283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Ticket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FB7" w:rsidRPr="00B229D0" w:rsidRDefault="00283FB7" w:rsidP="00283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200</w:t>
            </w:r>
            <w:r w:rsidRPr="00B229D0">
              <w:rPr>
                <w:rFonts w:hint="eastAsia"/>
                <w:sz w:val="18"/>
                <w:szCs w:val="18"/>
              </w:rPr>
              <w:t>个字符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FB7" w:rsidRPr="00B229D0" w:rsidRDefault="00283FB7" w:rsidP="00283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8C76A2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76A2" w:rsidRPr="008C76A2" w:rsidRDefault="008C76A2" w:rsidP="00283FB7">
            <w:pPr>
              <w:rPr>
                <w:color w:val="FF0000"/>
                <w:sz w:val="18"/>
                <w:szCs w:val="18"/>
              </w:rPr>
            </w:pPr>
            <w:r w:rsidRPr="008C76A2">
              <w:rPr>
                <w:rFonts w:hint="eastAsia"/>
                <w:color w:val="FF0000"/>
                <w:sz w:val="18"/>
                <w:szCs w:val="18"/>
              </w:rPr>
              <w:t>评价</w:t>
            </w:r>
            <w:r w:rsidRPr="008C76A2">
              <w:rPr>
                <w:rFonts w:hint="eastAsia"/>
                <w:color w:val="FF0000"/>
                <w:sz w:val="18"/>
                <w:szCs w:val="18"/>
              </w:rPr>
              <w:t>Id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76A2" w:rsidRPr="008C76A2" w:rsidRDefault="008C76A2" w:rsidP="00283F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8C76A2">
              <w:rPr>
                <w:rFonts w:hint="eastAsia"/>
                <w:b/>
                <w:bCs/>
                <w:color w:val="FF0000"/>
                <w:sz w:val="18"/>
                <w:szCs w:val="18"/>
              </w:rPr>
              <w:t>FeedBackId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76A2" w:rsidRPr="008C76A2" w:rsidRDefault="008C76A2" w:rsidP="00283F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8C76A2">
              <w:rPr>
                <w:rFonts w:hint="eastAsia"/>
                <w:color w:val="FF0000"/>
                <w:sz w:val="18"/>
                <w:szCs w:val="18"/>
              </w:rPr>
              <w:t>整数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76A2" w:rsidRPr="008C76A2" w:rsidRDefault="008C76A2" w:rsidP="00283F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8C76A2">
              <w:rPr>
                <w:color w:val="FF0000"/>
                <w:sz w:val="18"/>
                <w:szCs w:val="18"/>
              </w:rPr>
              <w:t>大于</w:t>
            </w:r>
            <w:r w:rsidRPr="008C76A2">
              <w:rPr>
                <w:color w:val="FF0000"/>
                <w:sz w:val="18"/>
                <w:szCs w:val="18"/>
              </w:rPr>
              <w:t>0</w:t>
            </w:r>
            <w:r w:rsidRPr="008C76A2">
              <w:rPr>
                <w:color w:val="FF0000"/>
                <w:sz w:val="18"/>
                <w:szCs w:val="18"/>
              </w:rPr>
              <w:t>表示已经评价过</w:t>
            </w: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52" w:name="_Toc443295301"/>
      <w:r w:rsidRPr="00B229D0">
        <w:rPr>
          <w:rFonts w:hint="eastAsia"/>
          <w:color w:val="auto"/>
        </w:rPr>
        <w:t>作废交易</w:t>
      </w:r>
      <w:bookmarkEnd w:id="52"/>
    </w:p>
    <w:tbl>
      <w:tblPr>
        <w:tblStyle w:val="-11"/>
        <w:tblW w:w="8286" w:type="dxa"/>
        <w:tblLayout w:type="fixed"/>
        <w:tblLook w:val="04A0" w:firstRow="1" w:lastRow="0" w:firstColumn="1" w:lastColumn="0" w:noHBand="0" w:noVBand="1"/>
      </w:tblPr>
      <w:tblGrid>
        <w:gridCol w:w="1602"/>
        <w:gridCol w:w="1757"/>
        <w:gridCol w:w="1515"/>
        <w:gridCol w:w="3412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6" w:type="dxa"/>
            <w:gridSpan w:val="4"/>
            <w:tcBorders>
              <w:bottom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作废交易</w:t>
            </w:r>
            <w:r w:rsidRPr="00B229D0">
              <w:rPr>
                <w:rFonts w:hint="eastAsia"/>
                <w:color w:val="auto"/>
              </w:rPr>
              <w:t>(AbandonedOrder)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自增数字</w:t>
            </w:r>
          </w:p>
        </w:tc>
        <w:tc>
          <w:tcPr>
            <w:tcW w:w="3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买家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UserId1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买家昵称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NickName1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100</w:t>
            </w:r>
            <w:r w:rsidRPr="00B229D0">
              <w:rPr>
                <w:rFonts w:hint="eastAsia"/>
                <w:sz w:val="18"/>
                <w:szCs w:val="18"/>
              </w:rPr>
              <w:t>双字节</w:t>
            </w:r>
          </w:p>
        </w:tc>
        <w:tc>
          <w:tcPr>
            <w:tcW w:w="3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交易概述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OrderNote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500</w:t>
            </w:r>
            <w:r w:rsidRPr="00B229D0">
              <w:rPr>
                <w:rFonts w:hint="eastAsia"/>
                <w:sz w:val="18"/>
                <w:szCs w:val="18"/>
              </w:rPr>
              <w:t>双字节</w:t>
            </w:r>
          </w:p>
        </w:tc>
        <w:tc>
          <w:tcPr>
            <w:tcW w:w="3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下单时间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OrderTime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日期时间</w:t>
            </w:r>
          </w:p>
        </w:tc>
        <w:tc>
          <w:tcPr>
            <w:tcW w:w="3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状态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Status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 xml:space="preserve">1 </w:t>
            </w:r>
            <w:r w:rsidRPr="00B229D0">
              <w:rPr>
                <w:rFonts w:hint="eastAsia"/>
                <w:sz w:val="18"/>
                <w:szCs w:val="18"/>
              </w:rPr>
              <w:t>发起交易</w:t>
            </w:r>
            <w:r w:rsidRPr="00B229D0">
              <w:rPr>
                <w:rFonts w:hint="eastAsia"/>
                <w:sz w:val="18"/>
                <w:szCs w:val="18"/>
              </w:rPr>
              <w:t xml:space="preserve"> 2 </w:t>
            </w:r>
            <w:r w:rsidRPr="00B229D0">
              <w:rPr>
                <w:rFonts w:hint="eastAsia"/>
                <w:sz w:val="18"/>
                <w:szCs w:val="18"/>
              </w:rPr>
              <w:t>已接受</w:t>
            </w:r>
            <w:r w:rsidRPr="00B229D0">
              <w:rPr>
                <w:rFonts w:hint="eastAsia"/>
                <w:sz w:val="18"/>
                <w:szCs w:val="18"/>
              </w:rPr>
              <w:t xml:space="preserve"> 3 </w:t>
            </w:r>
            <w:r w:rsidRPr="00B229D0">
              <w:rPr>
                <w:rFonts w:hint="eastAsia"/>
                <w:sz w:val="18"/>
                <w:szCs w:val="18"/>
              </w:rPr>
              <w:t>已完成</w:t>
            </w:r>
            <w:r w:rsidRPr="00B229D0">
              <w:rPr>
                <w:rFonts w:hint="eastAsia"/>
                <w:sz w:val="18"/>
                <w:szCs w:val="18"/>
              </w:rPr>
              <w:t xml:space="preserve"> 4 </w:t>
            </w:r>
            <w:r w:rsidRPr="00B229D0">
              <w:rPr>
                <w:rFonts w:hint="eastAsia"/>
                <w:sz w:val="18"/>
                <w:szCs w:val="18"/>
              </w:rPr>
              <w:t>已拒绝</w:t>
            </w:r>
            <w:r w:rsidRPr="00B229D0">
              <w:rPr>
                <w:rFonts w:hint="eastAsia"/>
                <w:sz w:val="18"/>
                <w:szCs w:val="18"/>
              </w:rPr>
              <w:t xml:space="preserve"> 5 </w:t>
            </w:r>
            <w:r w:rsidRPr="00B229D0">
              <w:rPr>
                <w:rFonts w:hint="eastAsia"/>
                <w:sz w:val="18"/>
                <w:szCs w:val="18"/>
              </w:rPr>
              <w:t>买家放弃</w:t>
            </w:r>
            <w:r w:rsidRPr="00B229D0">
              <w:rPr>
                <w:rFonts w:hint="eastAsia"/>
                <w:sz w:val="18"/>
                <w:szCs w:val="18"/>
              </w:rPr>
              <w:t xml:space="preserve"> 6 </w:t>
            </w:r>
            <w:r w:rsidRPr="00B229D0">
              <w:rPr>
                <w:rFonts w:hint="eastAsia"/>
                <w:sz w:val="18"/>
                <w:szCs w:val="18"/>
              </w:rPr>
              <w:t>卖家放弃</w:t>
            </w:r>
            <w:r w:rsidRPr="00B229D0">
              <w:rPr>
                <w:rFonts w:hint="eastAsia"/>
                <w:sz w:val="18"/>
                <w:szCs w:val="18"/>
              </w:rPr>
              <w:t xml:space="preserve"> 7 </w:t>
            </w:r>
            <w:r w:rsidRPr="00B229D0">
              <w:rPr>
                <w:rFonts w:hint="eastAsia"/>
                <w:sz w:val="18"/>
                <w:szCs w:val="18"/>
              </w:rPr>
              <w:t>有争议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lastRenderedPageBreak/>
              <w:t>卖家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UserId2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卖家昵称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NickName2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100</w:t>
            </w:r>
            <w:r w:rsidRPr="00B229D0">
              <w:rPr>
                <w:rFonts w:hint="eastAsia"/>
                <w:sz w:val="18"/>
                <w:szCs w:val="18"/>
              </w:rPr>
              <w:t>双字节</w:t>
            </w:r>
          </w:p>
        </w:tc>
        <w:tc>
          <w:tcPr>
            <w:tcW w:w="3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卖家标签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LabelCode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卖家标签所属行业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IndustryCode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6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接受时间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ReceiveTime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日期时间</w:t>
            </w:r>
          </w:p>
        </w:tc>
        <w:tc>
          <w:tcPr>
            <w:tcW w:w="3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作废时间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AbandonTime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日期时间</w:t>
            </w:r>
          </w:p>
        </w:tc>
        <w:tc>
          <w:tcPr>
            <w:tcW w:w="3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作废方式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AbandonReasone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 xml:space="preserve">4 </w:t>
            </w:r>
            <w:r w:rsidRPr="00B229D0">
              <w:rPr>
                <w:rFonts w:hint="eastAsia"/>
                <w:sz w:val="18"/>
                <w:szCs w:val="18"/>
              </w:rPr>
              <w:t>卖家拒绝</w:t>
            </w:r>
            <w:r w:rsidRPr="00B229D0">
              <w:rPr>
                <w:rFonts w:hint="eastAsia"/>
                <w:sz w:val="18"/>
                <w:szCs w:val="18"/>
              </w:rPr>
              <w:t xml:space="preserve"> 5 </w:t>
            </w:r>
            <w:r w:rsidRPr="00B229D0">
              <w:rPr>
                <w:rFonts w:hint="eastAsia"/>
                <w:sz w:val="18"/>
                <w:szCs w:val="18"/>
              </w:rPr>
              <w:t>买家放弃</w:t>
            </w:r>
            <w:r w:rsidRPr="00B229D0">
              <w:rPr>
                <w:rFonts w:hint="eastAsia"/>
                <w:sz w:val="18"/>
                <w:szCs w:val="18"/>
              </w:rPr>
              <w:t xml:space="preserve"> 6 </w:t>
            </w:r>
            <w:r w:rsidRPr="00B229D0">
              <w:rPr>
                <w:rFonts w:hint="eastAsia"/>
                <w:sz w:val="18"/>
                <w:szCs w:val="18"/>
              </w:rPr>
              <w:t>卖家放弃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作废说明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AbandonComment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500</w:t>
            </w:r>
            <w:r w:rsidRPr="00B229D0">
              <w:rPr>
                <w:rFonts w:hint="eastAsia"/>
                <w:sz w:val="18"/>
                <w:szCs w:val="18"/>
              </w:rPr>
              <w:t>个汉字</w:t>
            </w:r>
          </w:p>
        </w:tc>
        <w:tc>
          <w:tcPr>
            <w:tcW w:w="3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经验变动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Experience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卖家放弃</w:t>
            </w:r>
            <w:r w:rsidRPr="00B229D0">
              <w:rPr>
                <w:rFonts w:hint="eastAsia"/>
                <w:sz w:val="18"/>
                <w:szCs w:val="18"/>
              </w:rPr>
              <w:t xml:space="preserve"> -20 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总额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Amount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小数</w:t>
            </w:r>
          </w:p>
        </w:tc>
        <w:tc>
          <w:tcPr>
            <w:tcW w:w="3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5B5170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5170" w:rsidRPr="00B229D0" w:rsidRDefault="005B5170" w:rsidP="005B5170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交易</w:t>
            </w: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5170" w:rsidRPr="00B229D0" w:rsidRDefault="005B5170" w:rsidP="005B51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OrderId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5170" w:rsidRPr="00B229D0" w:rsidRDefault="005B5170" w:rsidP="005B51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数字</w:t>
            </w:r>
          </w:p>
        </w:tc>
        <w:tc>
          <w:tcPr>
            <w:tcW w:w="3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5170" w:rsidRPr="00B229D0" w:rsidRDefault="005B5170" w:rsidP="005B51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83FB7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FB7" w:rsidRPr="00B229D0" w:rsidRDefault="00283FB7" w:rsidP="00283FB7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收到金额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FB7" w:rsidRPr="00B229D0" w:rsidRDefault="00283FB7" w:rsidP="00283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Amount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FB7" w:rsidRPr="00B229D0" w:rsidRDefault="00283FB7" w:rsidP="00283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小数</w:t>
            </w:r>
          </w:p>
        </w:tc>
        <w:tc>
          <w:tcPr>
            <w:tcW w:w="3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FB7" w:rsidRPr="00B229D0" w:rsidRDefault="00283FB7" w:rsidP="00283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83FB7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FB7" w:rsidRPr="00B229D0" w:rsidRDefault="00283FB7" w:rsidP="00283FB7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手续费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FB7" w:rsidRPr="00B229D0" w:rsidRDefault="00283FB7" w:rsidP="00283F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Fee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FB7" w:rsidRPr="00B229D0" w:rsidRDefault="00283FB7" w:rsidP="00283F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小数</w:t>
            </w:r>
          </w:p>
        </w:tc>
        <w:tc>
          <w:tcPr>
            <w:tcW w:w="3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FB7" w:rsidRPr="00B229D0" w:rsidRDefault="00283FB7" w:rsidP="00283F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83FB7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FB7" w:rsidRPr="00B229D0" w:rsidRDefault="00283FB7" w:rsidP="00283FB7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交易金额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FB7" w:rsidRPr="00B229D0" w:rsidRDefault="00283FB7" w:rsidP="00283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Total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FB7" w:rsidRPr="00B229D0" w:rsidRDefault="00283FB7" w:rsidP="00283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小数</w:t>
            </w:r>
          </w:p>
        </w:tc>
        <w:tc>
          <w:tcPr>
            <w:tcW w:w="3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FB7" w:rsidRPr="00B229D0" w:rsidRDefault="00283FB7" w:rsidP="00283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83FB7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FB7" w:rsidRPr="00B229D0" w:rsidRDefault="00283FB7" w:rsidP="00283FB7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付款状态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FB7" w:rsidRPr="00B229D0" w:rsidRDefault="00283FB7" w:rsidP="00283F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PaymentStatus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FB7" w:rsidRPr="00B229D0" w:rsidRDefault="00283FB7" w:rsidP="00283F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FB7" w:rsidRPr="00B229D0" w:rsidRDefault="00283FB7" w:rsidP="00283F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 xml:space="preserve">1 </w:t>
            </w:r>
            <w:r w:rsidRPr="00B229D0">
              <w:rPr>
                <w:rFonts w:hint="eastAsia"/>
                <w:sz w:val="18"/>
                <w:szCs w:val="18"/>
              </w:rPr>
              <w:t>尚未付款</w:t>
            </w:r>
            <w:r w:rsidRPr="00B229D0">
              <w:rPr>
                <w:rFonts w:hint="eastAsia"/>
                <w:sz w:val="18"/>
                <w:szCs w:val="18"/>
              </w:rPr>
              <w:t xml:space="preserve"> 2</w:t>
            </w:r>
            <w:r w:rsidRPr="00B229D0">
              <w:rPr>
                <w:rFonts w:hint="eastAsia"/>
                <w:sz w:val="18"/>
                <w:szCs w:val="18"/>
              </w:rPr>
              <w:t>处理中</w:t>
            </w:r>
            <w:r w:rsidRPr="00B229D0">
              <w:rPr>
                <w:rFonts w:hint="eastAsia"/>
                <w:sz w:val="18"/>
                <w:szCs w:val="18"/>
              </w:rPr>
              <w:t xml:space="preserve"> 3</w:t>
            </w:r>
            <w:r w:rsidRPr="00B229D0">
              <w:rPr>
                <w:rFonts w:hint="eastAsia"/>
                <w:sz w:val="18"/>
                <w:szCs w:val="18"/>
              </w:rPr>
              <w:t>已经付款</w:t>
            </w:r>
          </w:p>
        </w:tc>
      </w:tr>
      <w:tr w:rsidR="00283FB7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FB7" w:rsidRPr="00B229D0" w:rsidRDefault="00283FB7" w:rsidP="00283FB7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支付凭证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FB7" w:rsidRPr="00B229D0" w:rsidRDefault="00283FB7" w:rsidP="00283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Ticket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FB7" w:rsidRPr="00B229D0" w:rsidRDefault="00283FB7" w:rsidP="00283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200</w:t>
            </w:r>
            <w:r w:rsidRPr="00B229D0">
              <w:rPr>
                <w:rFonts w:hint="eastAsia"/>
                <w:sz w:val="18"/>
                <w:szCs w:val="18"/>
              </w:rPr>
              <w:t>个字符</w:t>
            </w:r>
          </w:p>
        </w:tc>
        <w:tc>
          <w:tcPr>
            <w:tcW w:w="3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3FB7" w:rsidRPr="00B229D0" w:rsidRDefault="00283FB7" w:rsidP="00283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2D528F" w:rsidRPr="00B229D0" w:rsidRDefault="002D528F"/>
    <w:p w:rsidR="002D528F" w:rsidRPr="00B229D0" w:rsidRDefault="00B92BA1">
      <w:pPr>
        <w:pStyle w:val="2"/>
        <w:rPr>
          <w:color w:val="auto"/>
        </w:rPr>
      </w:pPr>
      <w:bookmarkStart w:id="53" w:name="_Toc443295302"/>
      <w:r w:rsidRPr="00B229D0">
        <w:rPr>
          <w:rFonts w:hint="eastAsia"/>
          <w:color w:val="auto"/>
        </w:rPr>
        <w:t>U豆数据</w:t>
      </w:r>
      <w:bookmarkEnd w:id="53"/>
    </w:p>
    <w:p w:rsidR="002D528F" w:rsidRPr="00B229D0" w:rsidRDefault="006C2361">
      <w:pPr>
        <w:pStyle w:val="3"/>
        <w:rPr>
          <w:color w:val="auto"/>
        </w:rPr>
      </w:pPr>
      <w:bookmarkStart w:id="54" w:name="_Toc443295303"/>
      <w:r w:rsidRPr="00B229D0">
        <w:rPr>
          <w:rFonts w:hint="eastAsia"/>
          <w:color w:val="auto"/>
        </w:rPr>
        <w:t>流水账</w:t>
      </w:r>
      <w:bookmarkEnd w:id="54"/>
    </w:p>
    <w:tbl>
      <w:tblPr>
        <w:tblStyle w:val="-11"/>
        <w:tblW w:w="8516" w:type="dxa"/>
        <w:tblLayout w:type="fixed"/>
        <w:tblLook w:val="04A0" w:firstRow="1" w:lastRow="0" w:firstColumn="1" w:lastColumn="0" w:noHBand="0" w:noVBand="1"/>
      </w:tblPr>
      <w:tblGrid>
        <w:gridCol w:w="1809"/>
        <w:gridCol w:w="1603"/>
        <w:gridCol w:w="1559"/>
        <w:gridCol w:w="3545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6" w:type="dxa"/>
            <w:gridSpan w:val="4"/>
            <w:tcBorders>
              <w:bottom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U</w:t>
            </w:r>
            <w:r w:rsidRPr="00B229D0">
              <w:rPr>
                <w:rFonts w:hint="eastAsia"/>
                <w:color w:val="auto"/>
              </w:rPr>
              <w:t>豆账单</w:t>
            </w:r>
            <w:r w:rsidRPr="00B229D0">
              <w:rPr>
                <w:rFonts w:hint="eastAsia"/>
                <w:color w:val="auto"/>
              </w:rPr>
              <w:t>(BanlanceHistory)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自增数字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用户</w:t>
            </w: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UserId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6C2361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2361" w:rsidRPr="00B229D0" w:rsidRDefault="006C2361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商家代码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2361" w:rsidRPr="00B229D0" w:rsidRDefault="006C23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ShopCode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2361" w:rsidRPr="00B229D0" w:rsidRDefault="006C23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2361" w:rsidRPr="00B229D0" w:rsidRDefault="006C23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可空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之前可提现</w:t>
            </w:r>
            <w:r w:rsidRPr="00B229D0">
              <w:rPr>
                <w:rFonts w:hint="eastAsia"/>
                <w:sz w:val="18"/>
                <w:szCs w:val="18"/>
              </w:rPr>
              <w:t>U</w:t>
            </w:r>
            <w:r w:rsidRPr="00B229D0">
              <w:rPr>
                <w:rFonts w:hint="eastAsia"/>
                <w:sz w:val="18"/>
                <w:szCs w:val="18"/>
              </w:rPr>
              <w:t>豆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LastBalance1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之前不可提现</w:t>
            </w:r>
            <w:r w:rsidRPr="00B229D0">
              <w:rPr>
                <w:rFonts w:hint="eastAsia"/>
                <w:sz w:val="18"/>
                <w:szCs w:val="18"/>
              </w:rPr>
              <w:t>U</w:t>
            </w:r>
            <w:r w:rsidRPr="00B229D0">
              <w:rPr>
                <w:rFonts w:hint="eastAsia"/>
                <w:sz w:val="18"/>
                <w:szCs w:val="18"/>
              </w:rPr>
              <w:t>豆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LastBalance2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可提现</w:t>
            </w:r>
            <w:r w:rsidRPr="00B229D0">
              <w:rPr>
                <w:rFonts w:hint="eastAsia"/>
                <w:sz w:val="18"/>
                <w:szCs w:val="18"/>
              </w:rPr>
              <w:t>U</w:t>
            </w:r>
            <w:r w:rsidRPr="00B229D0">
              <w:rPr>
                <w:rFonts w:hint="eastAsia"/>
                <w:sz w:val="18"/>
                <w:szCs w:val="18"/>
              </w:rPr>
              <w:t>豆变动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BalanceChange1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不可提现</w:t>
            </w:r>
            <w:r w:rsidRPr="00B229D0">
              <w:rPr>
                <w:rFonts w:hint="eastAsia"/>
                <w:sz w:val="18"/>
                <w:szCs w:val="18"/>
              </w:rPr>
              <w:t>U</w:t>
            </w:r>
            <w:r w:rsidRPr="00B229D0">
              <w:rPr>
                <w:rFonts w:hint="eastAsia"/>
                <w:sz w:val="18"/>
                <w:szCs w:val="18"/>
              </w:rPr>
              <w:t>豆变动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BalanceChange2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当前可提现</w:t>
            </w:r>
            <w:r w:rsidRPr="00B229D0">
              <w:rPr>
                <w:rFonts w:hint="eastAsia"/>
                <w:sz w:val="18"/>
                <w:szCs w:val="18"/>
              </w:rPr>
              <w:t>U</w:t>
            </w:r>
            <w:r w:rsidRPr="00B229D0">
              <w:rPr>
                <w:rFonts w:hint="eastAsia"/>
                <w:sz w:val="18"/>
                <w:szCs w:val="18"/>
              </w:rPr>
              <w:t>豆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Balance1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当前不可提现Ｕ豆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Balance2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lastRenderedPageBreak/>
              <w:t>账单时间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RecordTime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日期时间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变动原因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Reason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614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</w:t>
            </w:r>
            <w:r w:rsidRPr="00B229D0">
              <w:rPr>
                <w:rFonts w:hint="eastAsia"/>
                <w:sz w:val="18"/>
                <w:szCs w:val="18"/>
              </w:rPr>
              <w:t>、个人消费</w:t>
            </w:r>
            <w:r w:rsidRPr="00B229D0">
              <w:rPr>
                <w:rFonts w:hint="eastAsia"/>
                <w:sz w:val="18"/>
                <w:szCs w:val="18"/>
              </w:rPr>
              <w:t xml:space="preserve"> 2</w:t>
            </w:r>
            <w:r w:rsidRPr="00B229D0">
              <w:rPr>
                <w:rFonts w:hint="eastAsia"/>
                <w:sz w:val="18"/>
                <w:szCs w:val="18"/>
              </w:rPr>
              <w:t>、商家消费</w:t>
            </w:r>
            <w:r w:rsidRPr="00B229D0">
              <w:rPr>
                <w:rFonts w:hint="eastAsia"/>
                <w:sz w:val="18"/>
                <w:szCs w:val="18"/>
              </w:rPr>
              <w:t xml:space="preserve"> 3</w:t>
            </w:r>
            <w:r w:rsidRPr="00B229D0">
              <w:rPr>
                <w:rFonts w:hint="eastAsia"/>
                <w:sz w:val="18"/>
                <w:szCs w:val="18"/>
              </w:rPr>
              <w:t>、购买服务</w:t>
            </w:r>
            <w:r w:rsidRPr="00B229D0">
              <w:rPr>
                <w:rFonts w:hint="eastAsia"/>
                <w:sz w:val="18"/>
                <w:szCs w:val="18"/>
              </w:rPr>
              <w:t xml:space="preserve"> 4</w:t>
            </w:r>
            <w:r w:rsidRPr="00B229D0">
              <w:rPr>
                <w:rFonts w:hint="eastAsia"/>
                <w:sz w:val="18"/>
                <w:szCs w:val="18"/>
              </w:rPr>
              <w:t>、出售服务</w:t>
            </w:r>
            <w:r w:rsidRPr="00B229D0">
              <w:rPr>
                <w:rFonts w:hint="eastAsia"/>
                <w:sz w:val="18"/>
                <w:szCs w:val="18"/>
              </w:rPr>
              <w:t xml:space="preserve"> 5</w:t>
            </w:r>
            <w:r w:rsidRPr="00B229D0">
              <w:rPr>
                <w:rFonts w:hint="eastAsia"/>
                <w:sz w:val="18"/>
                <w:szCs w:val="18"/>
              </w:rPr>
              <w:t>、购买产品</w:t>
            </w:r>
            <w:r w:rsidRPr="00B229D0">
              <w:rPr>
                <w:rFonts w:hint="eastAsia"/>
                <w:sz w:val="18"/>
                <w:szCs w:val="18"/>
              </w:rPr>
              <w:t xml:space="preserve"> 6</w:t>
            </w:r>
            <w:r w:rsidRPr="00B229D0">
              <w:rPr>
                <w:rFonts w:hint="eastAsia"/>
                <w:sz w:val="18"/>
                <w:szCs w:val="18"/>
              </w:rPr>
              <w:t>出售产品</w:t>
            </w:r>
            <w:r w:rsidRPr="00B229D0">
              <w:rPr>
                <w:rFonts w:hint="eastAsia"/>
                <w:sz w:val="18"/>
                <w:szCs w:val="18"/>
              </w:rPr>
              <w:t xml:space="preserve"> 7</w:t>
            </w:r>
            <w:r w:rsidRPr="00B229D0">
              <w:rPr>
                <w:rFonts w:hint="eastAsia"/>
                <w:sz w:val="18"/>
                <w:szCs w:val="18"/>
              </w:rPr>
              <w:t>、</w:t>
            </w:r>
            <w:r w:rsidR="00530E71" w:rsidRPr="00B229D0">
              <w:rPr>
                <w:rFonts w:hint="eastAsia"/>
                <w:sz w:val="18"/>
                <w:szCs w:val="18"/>
              </w:rPr>
              <w:t>充值</w:t>
            </w:r>
            <w:r w:rsidR="00530E71" w:rsidRPr="00B229D0">
              <w:rPr>
                <w:rFonts w:hint="eastAsia"/>
                <w:sz w:val="18"/>
                <w:szCs w:val="18"/>
              </w:rPr>
              <w:t xml:space="preserve"> 8</w:t>
            </w:r>
            <w:r w:rsidR="00530E71" w:rsidRPr="00B229D0">
              <w:rPr>
                <w:rFonts w:hint="eastAsia"/>
                <w:sz w:val="18"/>
                <w:szCs w:val="18"/>
              </w:rPr>
              <w:t>、</w:t>
            </w:r>
            <w:r w:rsidRPr="00B229D0">
              <w:rPr>
                <w:rFonts w:hint="eastAsia"/>
                <w:sz w:val="18"/>
                <w:szCs w:val="18"/>
              </w:rPr>
              <w:t>提现</w:t>
            </w:r>
            <w:r w:rsidR="003B30DF" w:rsidRPr="00B229D0">
              <w:rPr>
                <w:sz w:val="18"/>
                <w:szCs w:val="18"/>
              </w:rPr>
              <w:t xml:space="preserve"> 9</w:t>
            </w:r>
            <w:r w:rsidR="003B30DF" w:rsidRPr="00B229D0">
              <w:rPr>
                <w:rFonts w:hint="eastAsia"/>
                <w:sz w:val="18"/>
                <w:szCs w:val="18"/>
              </w:rPr>
              <w:t>发红包</w:t>
            </w:r>
            <w:r w:rsidR="003B30DF" w:rsidRPr="00B229D0">
              <w:rPr>
                <w:rFonts w:hint="eastAsia"/>
                <w:sz w:val="18"/>
                <w:szCs w:val="18"/>
              </w:rPr>
              <w:t xml:space="preserve"> 10</w:t>
            </w:r>
            <w:r w:rsidR="003B30DF" w:rsidRPr="00B229D0">
              <w:rPr>
                <w:rFonts w:hint="eastAsia"/>
                <w:sz w:val="18"/>
                <w:szCs w:val="18"/>
              </w:rPr>
              <w:t>收红包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付款编号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PaymentCode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22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付款记录</w:t>
            </w: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变动说明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RecordNote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500</w:t>
            </w:r>
            <w:r w:rsidRPr="00B229D0">
              <w:rPr>
                <w:rFonts w:hint="eastAsia"/>
                <w:sz w:val="18"/>
                <w:szCs w:val="18"/>
              </w:rPr>
              <w:t>双字节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行为描述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相关单据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RecordTikert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500</w:t>
            </w:r>
            <w:r w:rsidRPr="00B229D0">
              <w:rPr>
                <w:rFonts w:hint="eastAsia"/>
                <w:sz w:val="18"/>
                <w:szCs w:val="18"/>
              </w:rPr>
              <w:t>双字节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需要记录对应的交易、活动、付款的</w:t>
            </w: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55" w:name="_Toc443295304"/>
      <w:r w:rsidRPr="00B229D0">
        <w:rPr>
          <w:rFonts w:hint="eastAsia"/>
          <w:color w:val="auto"/>
        </w:rPr>
        <w:t>U</w:t>
      </w:r>
      <w:proofErr w:type="gramStart"/>
      <w:r w:rsidRPr="00B229D0">
        <w:rPr>
          <w:rFonts w:hint="eastAsia"/>
          <w:color w:val="auto"/>
        </w:rPr>
        <w:t>豆购买</w:t>
      </w:r>
      <w:proofErr w:type="gramEnd"/>
      <w:r w:rsidRPr="00B229D0">
        <w:rPr>
          <w:rFonts w:hint="eastAsia"/>
          <w:color w:val="auto"/>
        </w:rPr>
        <w:t>记录</w:t>
      </w:r>
      <w:bookmarkEnd w:id="55"/>
    </w:p>
    <w:tbl>
      <w:tblPr>
        <w:tblStyle w:val="-11"/>
        <w:tblW w:w="8516" w:type="dxa"/>
        <w:tblLayout w:type="fixed"/>
        <w:tblLook w:val="04A0" w:firstRow="1" w:lastRow="0" w:firstColumn="1" w:lastColumn="0" w:noHBand="0" w:noVBand="1"/>
      </w:tblPr>
      <w:tblGrid>
        <w:gridCol w:w="1809"/>
        <w:gridCol w:w="1603"/>
        <w:gridCol w:w="1559"/>
        <w:gridCol w:w="3545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6" w:type="dxa"/>
            <w:gridSpan w:val="4"/>
            <w:tcBorders>
              <w:bottom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U</w:t>
            </w:r>
            <w:r w:rsidRPr="00B229D0">
              <w:rPr>
                <w:rFonts w:hint="eastAsia"/>
                <w:color w:val="auto"/>
              </w:rPr>
              <w:t>豆账单</w:t>
            </w:r>
            <w:r w:rsidRPr="00B229D0">
              <w:rPr>
                <w:rFonts w:hint="eastAsia"/>
                <w:color w:val="auto"/>
              </w:rPr>
              <w:t>(PurchaseHistory)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Code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14</w:t>
            </w:r>
            <w:r w:rsidRPr="00B229D0">
              <w:rPr>
                <w:rFonts w:hint="eastAsia"/>
                <w:sz w:val="18"/>
                <w:szCs w:val="18"/>
              </w:rPr>
              <w:t>数字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用户</w:t>
            </w: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UserId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之前可提现</w:t>
            </w:r>
            <w:r w:rsidRPr="00B229D0">
              <w:rPr>
                <w:rFonts w:hint="eastAsia"/>
                <w:sz w:val="18"/>
                <w:szCs w:val="18"/>
              </w:rPr>
              <w:t>U</w:t>
            </w:r>
            <w:r w:rsidRPr="00B229D0">
              <w:rPr>
                <w:rFonts w:hint="eastAsia"/>
                <w:sz w:val="18"/>
                <w:szCs w:val="18"/>
              </w:rPr>
              <w:t>豆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LastBalance1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可提现</w:t>
            </w:r>
            <w:r w:rsidRPr="00B229D0">
              <w:rPr>
                <w:rFonts w:hint="eastAsia"/>
                <w:sz w:val="18"/>
                <w:szCs w:val="18"/>
              </w:rPr>
              <w:t>U</w:t>
            </w:r>
            <w:r w:rsidRPr="00B229D0">
              <w:rPr>
                <w:rFonts w:hint="eastAsia"/>
                <w:sz w:val="18"/>
                <w:szCs w:val="18"/>
              </w:rPr>
              <w:t>豆变动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Receive1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当前可提现</w:t>
            </w:r>
            <w:r w:rsidRPr="00B229D0">
              <w:rPr>
                <w:rFonts w:hint="eastAsia"/>
                <w:sz w:val="18"/>
                <w:szCs w:val="18"/>
              </w:rPr>
              <w:t>U</w:t>
            </w:r>
            <w:r w:rsidRPr="00B229D0">
              <w:rPr>
                <w:rFonts w:hint="eastAsia"/>
                <w:sz w:val="18"/>
                <w:szCs w:val="18"/>
              </w:rPr>
              <w:t>豆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Balance1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购买时间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PurchaseTime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日期时间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购买年月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PurchaseMonth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6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购买个数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Quantity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购买个数和变动个数可能不一样，比如买</w:t>
            </w:r>
            <w:r w:rsidRPr="00B229D0">
              <w:rPr>
                <w:rFonts w:hint="eastAsia"/>
                <w:sz w:val="18"/>
                <w:szCs w:val="18"/>
              </w:rPr>
              <w:t>100</w:t>
            </w:r>
            <w:r w:rsidRPr="00B229D0">
              <w:rPr>
                <w:rFonts w:hint="eastAsia"/>
                <w:sz w:val="18"/>
                <w:szCs w:val="18"/>
              </w:rPr>
              <w:t>送</w:t>
            </w: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，购买个数是</w:t>
            </w:r>
            <w:r w:rsidRPr="00B229D0">
              <w:rPr>
                <w:rFonts w:hint="eastAsia"/>
                <w:sz w:val="18"/>
                <w:szCs w:val="18"/>
              </w:rPr>
              <w:t>100</w:t>
            </w:r>
            <w:r w:rsidRPr="00B229D0">
              <w:rPr>
                <w:rFonts w:hint="eastAsia"/>
                <w:sz w:val="18"/>
                <w:szCs w:val="18"/>
              </w:rPr>
              <w:t>，变动个数是</w:t>
            </w:r>
            <w:r w:rsidRPr="00B229D0">
              <w:rPr>
                <w:rFonts w:hint="eastAsia"/>
                <w:sz w:val="18"/>
                <w:szCs w:val="18"/>
              </w:rPr>
              <w:t>120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价格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Price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当前</w:t>
            </w:r>
            <w:r w:rsidRPr="00B229D0">
              <w:rPr>
                <w:rFonts w:hint="eastAsia"/>
                <w:sz w:val="18"/>
                <w:szCs w:val="18"/>
              </w:rPr>
              <w:t>1</w:t>
            </w:r>
            <w:r w:rsidRPr="00B229D0">
              <w:rPr>
                <w:rFonts w:hint="eastAsia"/>
                <w:sz w:val="18"/>
                <w:szCs w:val="18"/>
              </w:rPr>
              <w:t>元一个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总价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Total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折扣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Discount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</w:t>
            </w:r>
            <w:r w:rsidRPr="00B229D0">
              <w:rPr>
                <w:rFonts w:hint="eastAsia"/>
                <w:sz w:val="18"/>
                <w:szCs w:val="18"/>
              </w:rPr>
              <w:t>位整数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比如</w:t>
            </w:r>
            <w:r w:rsidRPr="00B229D0">
              <w:rPr>
                <w:rFonts w:hint="eastAsia"/>
                <w:sz w:val="18"/>
                <w:szCs w:val="18"/>
              </w:rPr>
              <w:t xml:space="preserve">15 </w:t>
            </w:r>
            <w:r w:rsidRPr="00B229D0">
              <w:rPr>
                <w:rFonts w:hint="eastAsia"/>
                <w:sz w:val="18"/>
                <w:szCs w:val="18"/>
              </w:rPr>
              <w:t>表示</w:t>
            </w:r>
            <w:r w:rsidRPr="00B229D0">
              <w:rPr>
                <w:rFonts w:hint="eastAsia"/>
                <w:sz w:val="18"/>
                <w:szCs w:val="18"/>
              </w:rPr>
              <w:t>15%</w:t>
            </w:r>
            <w:r w:rsidRPr="00B229D0">
              <w:rPr>
                <w:rFonts w:hint="eastAsia"/>
                <w:sz w:val="18"/>
                <w:szCs w:val="18"/>
              </w:rPr>
              <w:t>的折扣，实际价格变成原价的</w:t>
            </w:r>
            <w:r w:rsidRPr="00B229D0">
              <w:rPr>
                <w:rFonts w:hint="eastAsia"/>
                <w:sz w:val="18"/>
                <w:szCs w:val="18"/>
              </w:rPr>
              <w:t>85%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赠送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Present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表示这次购买送了</w:t>
            </w: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个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总额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Amount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需要支付的金额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是否成功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IsCompleted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 xml:space="preserve">1 </w:t>
            </w:r>
            <w:r w:rsidRPr="00B229D0">
              <w:rPr>
                <w:rFonts w:hint="eastAsia"/>
                <w:sz w:val="18"/>
                <w:szCs w:val="18"/>
              </w:rPr>
              <w:t>成功</w:t>
            </w:r>
            <w:r w:rsidRPr="00B229D0">
              <w:rPr>
                <w:rFonts w:hint="eastAsia"/>
                <w:sz w:val="18"/>
                <w:szCs w:val="18"/>
              </w:rPr>
              <w:t>0</w:t>
            </w:r>
            <w:r w:rsidRPr="00B229D0">
              <w:rPr>
                <w:rFonts w:hint="eastAsia"/>
                <w:sz w:val="18"/>
                <w:szCs w:val="18"/>
              </w:rPr>
              <w:t>未成功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状态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Status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 xml:space="preserve">1 </w:t>
            </w:r>
            <w:r w:rsidRPr="00B229D0">
              <w:rPr>
                <w:rFonts w:hint="eastAsia"/>
                <w:sz w:val="18"/>
                <w:szCs w:val="18"/>
              </w:rPr>
              <w:t>用户下单</w:t>
            </w:r>
            <w:r w:rsidRPr="00B229D0">
              <w:rPr>
                <w:rFonts w:hint="eastAsia"/>
                <w:sz w:val="18"/>
                <w:szCs w:val="18"/>
              </w:rPr>
              <w:t xml:space="preserve"> 2 </w:t>
            </w:r>
            <w:r w:rsidRPr="00B229D0">
              <w:rPr>
                <w:rFonts w:hint="eastAsia"/>
                <w:sz w:val="18"/>
                <w:szCs w:val="18"/>
              </w:rPr>
              <w:t>支付成功</w:t>
            </w:r>
            <w:r w:rsidRPr="00B229D0">
              <w:rPr>
                <w:rFonts w:hint="eastAsia"/>
                <w:sz w:val="18"/>
                <w:szCs w:val="18"/>
              </w:rPr>
              <w:t xml:space="preserve"> 3</w:t>
            </w:r>
            <w:r w:rsidRPr="00B229D0">
              <w:rPr>
                <w:rFonts w:hint="eastAsia"/>
                <w:sz w:val="18"/>
                <w:szCs w:val="18"/>
              </w:rPr>
              <w:t>支付失败</w:t>
            </w:r>
            <w:r w:rsidRPr="00B229D0">
              <w:rPr>
                <w:rFonts w:hint="eastAsia"/>
                <w:sz w:val="18"/>
                <w:szCs w:val="18"/>
              </w:rPr>
              <w:t xml:space="preserve"> 4 </w:t>
            </w:r>
            <w:r w:rsidRPr="00B229D0">
              <w:rPr>
                <w:rFonts w:hint="eastAsia"/>
                <w:sz w:val="18"/>
                <w:szCs w:val="18"/>
              </w:rPr>
              <w:t>已结算</w:t>
            </w:r>
            <w:r w:rsidRPr="00B229D0">
              <w:rPr>
                <w:rFonts w:hint="eastAsia"/>
                <w:sz w:val="18"/>
                <w:szCs w:val="18"/>
              </w:rPr>
              <w:t xml:space="preserve"> 5 </w:t>
            </w:r>
            <w:r w:rsidRPr="00B229D0">
              <w:rPr>
                <w:rFonts w:hint="eastAsia"/>
                <w:sz w:val="18"/>
                <w:szCs w:val="18"/>
              </w:rPr>
              <w:t>用户放弃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交易单据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Tikert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200</w:t>
            </w:r>
            <w:r w:rsidRPr="00B229D0">
              <w:rPr>
                <w:rFonts w:hint="eastAsia"/>
                <w:sz w:val="18"/>
                <w:szCs w:val="18"/>
              </w:rPr>
              <w:t>个汉字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2D528F" w:rsidRPr="00B229D0" w:rsidRDefault="002D528F"/>
    <w:p w:rsidR="002D528F" w:rsidRPr="00B229D0" w:rsidRDefault="00B92BA1">
      <w:pPr>
        <w:pStyle w:val="2"/>
        <w:rPr>
          <w:color w:val="auto"/>
        </w:rPr>
      </w:pPr>
      <w:bookmarkStart w:id="56" w:name="_Toc443295305"/>
      <w:r w:rsidRPr="00B229D0">
        <w:rPr>
          <w:rFonts w:hint="eastAsia"/>
          <w:color w:val="auto"/>
        </w:rPr>
        <w:t>折扣卷数据</w:t>
      </w:r>
      <w:bookmarkEnd w:id="56"/>
    </w:p>
    <w:p w:rsidR="002D528F" w:rsidRPr="00B229D0" w:rsidRDefault="00B92BA1">
      <w:pPr>
        <w:pStyle w:val="3"/>
        <w:rPr>
          <w:color w:val="auto"/>
        </w:rPr>
      </w:pPr>
      <w:bookmarkStart w:id="57" w:name="_Toc443295306"/>
      <w:r w:rsidRPr="00B229D0">
        <w:rPr>
          <w:rFonts w:hint="eastAsia"/>
          <w:color w:val="auto"/>
        </w:rPr>
        <w:t>折扣卷</w:t>
      </w:r>
      <w:bookmarkEnd w:id="57"/>
    </w:p>
    <w:tbl>
      <w:tblPr>
        <w:tblStyle w:val="-11"/>
        <w:tblW w:w="8516" w:type="dxa"/>
        <w:tblLayout w:type="fixed"/>
        <w:tblLook w:val="04A0" w:firstRow="1" w:lastRow="0" w:firstColumn="1" w:lastColumn="0" w:noHBand="0" w:noVBand="1"/>
      </w:tblPr>
      <w:tblGrid>
        <w:gridCol w:w="1809"/>
        <w:gridCol w:w="1603"/>
        <w:gridCol w:w="1559"/>
        <w:gridCol w:w="3545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6" w:type="dxa"/>
            <w:gridSpan w:val="4"/>
            <w:tcBorders>
              <w:bottom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折扣卷</w:t>
            </w:r>
            <w:r w:rsidRPr="00B229D0">
              <w:rPr>
                <w:rFonts w:hint="eastAsia"/>
                <w:color w:val="auto"/>
              </w:rPr>
              <w:t>(DiscountCoupon)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编码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22</w:t>
            </w:r>
            <w:r w:rsidRPr="00B229D0">
              <w:rPr>
                <w:rFonts w:hint="eastAsia"/>
                <w:sz w:val="18"/>
                <w:szCs w:val="18"/>
              </w:rPr>
              <w:t>位</w:t>
            </w:r>
            <w:proofErr w:type="gramStart"/>
            <w:r w:rsidRPr="00B229D0">
              <w:rPr>
                <w:rFonts w:hint="eastAsia"/>
                <w:sz w:val="18"/>
                <w:szCs w:val="18"/>
              </w:rPr>
              <w:t>数字数字</w:t>
            </w:r>
            <w:proofErr w:type="gramEnd"/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</w:t>
            </w:r>
            <w:r w:rsidRPr="00B229D0">
              <w:rPr>
                <w:rFonts w:hint="eastAsia"/>
                <w:sz w:val="18"/>
                <w:szCs w:val="18"/>
              </w:rPr>
              <w:t>位商户编码</w:t>
            </w:r>
            <w:r w:rsidRPr="00B229D0">
              <w:rPr>
                <w:rFonts w:hint="eastAsia"/>
                <w:sz w:val="18"/>
                <w:szCs w:val="18"/>
              </w:rPr>
              <w:t>+4</w:t>
            </w:r>
            <w:r w:rsidRPr="00B229D0">
              <w:rPr>
                <w:rFonts w:hint="eastAsia"/>
                <w:sz w:val="18"/>
                <w:szCs w:val="18"/>
              </w:rPr>
              <w:t>位顺序号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商家代码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ShopCode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</w:t>
            </w: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商家名称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ShopName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</w:t>
            </w:r>
            <w:r w:rsidRPr="00B229D0">
              <w:rPr>
                <w:rFonts w:hint="eastAsia"/>
                <w:sz w:val="18"/>
                <w:szCs w:val="18"/>
              </w:rPr>
              <w:t>位双字节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折扣卷名称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CouponName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</w:t>
            </w:r>
            <w:r w:rsidRPr="00B229D0">
              <w:rPr>
                <w:rFonts w:hint="eastAsia"/>
                <w:sz w:val="18"/>
                <w:szCs w:val="18"/>
              </w:rPr>
              <w:t>位双字节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折扣</w:t>
            </w:r>
            <w:proofErr w:type="gramStart"/>
            <w:r w:rsidRPr="00B229D0">
              <w:rPr>
                <w:rFonts w:hint="eastAsia"/>
                <w:sz w:val="18"/>
                <w:szCs w:val="18"/>
              </w:rPr>
              <w:t>卷说明</w:t>
            </w:r>
            <w:proofErr w:type="gramEnd"/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CouponNote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500</w:t>
            </w:r>
            <w:r w:rsidRPr="00B229D0">
              <w:rPr>
                <w:rFonts w:hint="eastAsia"/>
                <w:sz w:val="18"/>
                <w:szCs w:val="18"/>
              </w:rPr>
              <w:t>位双字节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折扣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Discount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比如</w:t>
            </w:r>
            <w:r w:rsidRPr="00B229D0">
              <w:rPr>
                <w:rFonts w:hint="eastAsia"/>
                <w:sz w:val="18"/>
                <w:szCs w:val="18"/>
              </w:rPr>
              <w:t xml:space="preserve">15 </w:t>
            </w:r>
            <w:r w:rsidRPr="00B229D0">
              <w:rPr>
                <w:rFonts w:hint="eastAsia"/>
                <w:sz w:val="18"/>
                <w:szCs w:val="18"/>
              </w:rPr>
              <w:t>表示</w:t>
            </w:r>
            <w:r w:rsidRPr="00B229D0">
              <w:rPr>
                <w:rFonts w:hint="eastAsia"/>
                <w:sz w:val="18"/>
                <w:szCs w:val="18"/>
              </w:rPr>
              <w:t>15%</w:t>
            </w:r>
            <w:r w:rsidRPr="00B229D0">
              <w:rPr>
                <w:rFonts w:hint="eastAsia"/>
                <w:sz w:val="18"/>
                <w:szCs w:val="18"/>
              </w:rPr>
              <w:t>的折扣，实际价格变成原价的</w:t>
            </w:r>
            <w:r w:rsidRPr="00B229D0">
              <w:rPr>
                <w:rFonts w:hint="eastAsia"/>
                <w:sz w:val="18"/>
                <w:szCs w:val="18"/>
              </w:rPr>
              <w:t>85%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发布时间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PublishDate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日期时间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生效时间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ActiveDate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日期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仅到天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是否生效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IsActive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</w:t>
            </w:r>
            <w:r w:rsidRPr="00B229D0">
              <w:rPr>
                <w:rFonts w:hint="eastAsia"/>
                <w:sz w:val="18"/>
                <w:szCs w:val="18"/>
              </w:rPr>
              <w:t>是</w:t>
            </w:r>
            <w:r w:rsidRPr="00B229D0">
              <w:rPr>
                <w:rFonts w:hint="eastAsia"/>
                <w:sz w:val="18"/>
                <w:szCs w:val="18"/>
              </w:rPr>
              <w:t xml:space="preserve"> 0 </w:t>
            </w:r>
            <w:r w:rsidRPr="00B229D0">
              <w:rPr>
                <w:rFonts w:hint="eastAsia"/>
                <w:sz w:val="18"/>
                <w:szCs w:val="18"/>
              </w:rPr>
              <w:t>否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过期时间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DueTo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日期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仅到天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834F5" w:rsidRDefault="00B92BA1">
            <w:pPr>
              <w:rPr>
                <w:b w:val="0"/>
                <w:bCs w:val="0"/>
                <w:strike/>
                <w:color w:val="FF0000"/>
                <w:sz w:val="18"/>
                <w:szCs w:val="18"/>
              </w:rPr>
            </w:pPr>
            <w:r w:rsidRPr="00F834F5">
              <w:rPr>
                <w:rFonts w:hint="eastAsia"/>
                <w:strike/>
                <w:color w:val="FF0000"/>
                <w:sz w:val="18"/>
                <w:szCs w:val="18"/>
              </w:rPr>
              <w:t>是否过期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834F5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trike/>
                <w:color w:val="FF0000"/>
                <w:sz w:val="18"/>
                <w:szCs w:val="18"/>
              </w:rPr>
            </w:pPr>
            <w:r w:rsidRPr="00F834F5">
              <w:rPr>
                <w:rFonts w:hint="eastAsia"/>
                <w:b/>
                <w:bCs/>
                <w:strike/>
                <w:color w:val="FF0000"/>
                <w:sz w:val="18"/>
                <w:szCs w:val="18"/>
              </w:rPr>
              <w:t>IsEnd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834F5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  <w:r w:rsidRPr="00F834F5">
              <w:rPr>
                <w:rFonts w:hint="eastAsia"/>
                <w:strike/>
                <w:color w:val="FF0000"/>
                <w:sz w:val="18"/>
                <w:szCs w:val="18"/>
              </w:rPr>
              <w:t>1</w:t>
            </w:r>
            <w:r w:rsidRPr="00F834F5">
              <w:rPr>
                <w:rFonts w:hint="eastAsia"/>
                <w:strike/>
                <w:color w:val="FF0000"/>
                <w:sz w:val="18"/>
                <w:szCs w:val="18"/>
              </w:rPr>
              <w:t>位数字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834F5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  <w:r w:rsidRPr="00F834F5">
              <w:rPr>
                <w:rFonts w:hint="eastAsia"/>
                <w:strike/>
                <w:color w:val="FF0000"/>
                <w:sz w:val="18"/>
                <w:szCs w:val="18"/>
              </w:rPr>
              <w:t xml:space="preserve">1 </w:t>
            </w:r>
            <w:r w:rsidRPr="00F834F5">
              <w:rPr>
                <w:rFonts w:hint="eastAsia"/>
                <w:strike/>
                <w:color w:val="FF0000"/>
                <w:sz w:val="18"/>
                <w:szCs w:val="18"/>
              </w:rPr>
              <w:t>是</w:t>
            </w:r>
            <w:r w:rsidRPr="00F834F5">
              <w:rPr>
                <w:rFonts w:hint="eastAsia"/>
                <w:strike/>
                <w:color w:val="FF0000"/>
                <w:sz w:val="18"/>
                <w:szCs w:val="18"/>
              </w:rPr>
              <w:t xml:space="preserve"> 0 </w:t>
            </w:r>
            <w:r w:rsidRPr="00F834F5">
              <w:rPr>
                <w:rFonts w:hint="eastAsia"/>
                <w:strike/>
                <w:color w:val="FF0000"/>
                <w:sz w:val="18"/>
                <w:szCs w:val="18"/>
              </w:rPr>
              <w:t>否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834F5" w:rsidRDefault="00B92BA1">
            <w:pPr>
              <w:rPr>
                <w:b w:val="0"/>
                <w:bCs w:val="0"/>
                <w:strike/>
                <w:color w:val="FF0000"/>
                <w:sz w:val="18"/>
                <w:szCs w:val="18"/>
              </w:rPr>
            </w:pPr>
            <w:r w:rsidRPr="00F834F5">
              <w:rPr>
                <w:rFonts w:hint="eastAsia"/>
                <w:strike/>
                <w:color w:val="FF0000"/>
                <w:sz w:val="18"/>
                <w:szCs w:val="18"/>
              </w:rPr>
              <w:t>支付次数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834F5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trike/>
                <w:color w:val="FF0000"/>
                <w:sz w:val="18"/>
                <w:szCs w:val="18"/>
              </w:rPr>
            </w:pPr>
            <w:r w:rsidRPr="00F834F5">
              <w:rPr>
                <w:rFonts w:hint="eastAsia"/>
                <w:b/>
                <w:bCs/>
                <w:strike/>
                <w:color w:val="FF0000"/>
                <w:sz w:val="18"/>
                <w:szCs w:val="18"/>
              </w:rPr>
              <w:t>PayRecord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834F5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  <w:r w:rsidRPr="00F834F5">
              <w:rPr>
                <w:rFonts w:hint="eastAsia"/>
                <w:strike/>
                <w:color w:val="FF0000"/>
                <w:sz w:val="18"/>
                <w:szCs w:val="18"/>
              </w:rPr>
              <w:t>整数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834F5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834F5" w:rsidRDefault="00B92BA1">
            <w:pPr>
              <w:rPr>
                <w:b w:val="0"/>
                <w:bCs w:val="0"/>
                <w:strike/>
                <w:color w:val="FF0000"/>
                <w:sz w:val="18"/>
                <w:szCs w:val="18"/>
              </w:rPr>
            </w:pPr>
            <w:r w:rsidRPr="00F834F5">
              <w:rPr>
                <w:rFonts w:hint="eastAsia"/>
                <w:strike/>
                <w:color w:val="FF0000"/>
                <w:sz w:val="18"/>
                <w:szCs w:val="18"/>
              </w:rPr>
              <w:t>支付</w:t>
            </w:r>
            <w:proofErr w:type="gramStart"/>
            <w:r w:rsidRPr="00F834F5">
              <w:rPr>
                <w:rFonts w:hint="eastAsia"/>
                <w:strike/>
                <w:color w:val="FF0000"/>
                <w:sz w:val="18"/>
                <w:szCs w:val="18"/>
              </w:rPr>
              <w:t>总豆数</w:t>
            </w:r>
            <w:proofErr w:type="gramEnd"/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834F5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trike/>
                <w:color w:val="FF0000"/>
                <w:sz w:val="18"/>
                <w:szCs w:val="18"/>
              </w:rPr>
            </w:pPr>
            <w:r w:rsidRPr="00F834F5">
              <w:rPr>
                <w:rFonts w:hint="eastAsia"/>
                <w:b/>
                <w:bCs/>
                <w:strike/>
                <w:color w:val="FF0000"/>
                <w:sz w:val="18"/>
                <w:szCs w:val="18"/>
              </w:rPr>
              <w:t>PayAmount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834F5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  <w:r w:rsidRPr="00F834F5">
              <w:rPr>
                <w:rFonts w:hint="eastAsia"/>
                <w:strike/>
                <w:color w:val="FF0000"/>
                <w:sz w:val="18"/>
                <w:szCs w:val="18"/>
              </w:rPr>
              <w:t>20</w:t>
            </w:r>
            <w:r w:rsidRPr="00F834F5">
              <w:rPr>
                <w:rFonts w:hint="eastAsia"/>
                <w:strike/>
                <w:color w:val="FF0000"/>
                <w:sz w:val="18"/>
                <w:szCs w:val="18"/>
              </w:rPr>
              <w:t>位小数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834F5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</w:p>
        </w:tc>
      </w:tr>
    </w:tbl>
    <w:p w:rsidR="002D528F" w:rsidRPr="00B229D0" w:rsidRDefault="002D528F"/>
    <w:p w:rsidR="002D528F" w:rsidRPr="00F75CA6" w:rsidRDefault="00B92BA1">
      <w:pPr>
        <w:pStyle w:val="3"/>
        <w:rPr>
          <w:strike/>
          <w:color w:val="FF0000"/>
        </w:rPr>
      </w:pPr>
      <w:bookmarkStart w:id="58" w:name="_Toc443295307"/>
      <w:r w:rsidRPr="00F75CA6">
        <w:rPr>
          <w:rFonts w:hint="eastAsia"/>
          <w:strike/>
          <w:color w:val="FF0000"/>
        </w:rPr>
        <w:t>过期折扣卷</w:t>
      </w:r>
      <w:bookmarkEnd w:id="58"/>
    </w:p>
    <w:tbl>
      <w:tblPr>
        <w:tblStyle w:val="-11"/>
        <w:tblW w:w="8516" w:type="dxa"/>
        <w:tblLayout w:type="fixed"/>
        <w:tblLook w:val="04A0" w:firstRow="1" w:lastRow="0" w:firstColumn="1" w:lastColumn="0" w:noHBand="0" w:noVBand="1"/>
      </w:tblPr>
      <w:tblGrid>
        <w:gridCol w:w="1809"/>
        <w:gridCol w:w="1603"/>
        <w:gridCol w:w="1559"/>
        <w:gridCol w:w="3545"/>
      </w:tblGrid>
      <w:tr w:rsidR="002D528F" w:rsidRPr="00F75CA6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6" w:type="dxa"/>
            <w:gridSpan w:val="4"/>
            <w:tcBorders>
              <w:bottom w:val="single" w:sz="4" w:space="0" w:color="auto"/>
            </w:tcBorders>
          </w:tcPr>
          <w:p w:rsidR="002D528F" w:rsidRPr="00F75CA6" w:rsidRDefault="00B92BA1">
            <w:pPr>
              <w:rPr>
                <w:b w:val="0"/>
                <w:bCs w:val="0"/>
                <w:strike/>
                <w:color w:val="FF0000"/>
              </w:rPr>
            </w:pPr>
            <w:r w:rsidRPr="00F75CA6">
              <w:rPr>
                <w:rFonts w:hint="eastAsia"/>
                <w:strike/>
                <w:color w:val="FF0000"/>
              </w:rPr>
              <w:t>过期折扣卷</w:t>
            </w:r>
            <w:r w:rsidRPr="00F75CA6">
              <w:rPr>
                <w:rFonts w:hint="eastAsia"/>
                <w:strike/>
                <w:color w:val="FF0000"/>
              </w:rPr>
              <w:t>(EndedDiscountCoupon)</w:t>
            </w:r>
          </w:p>
        </w:tc>
      </w:tr>
      <w:tr w:rsidR="002D528F" w:rsidRPr="00F75CA6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rPr>
                <w:b w:val="0"/>
                <w:bCs w:val="0"/>
                <w:strike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编码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trike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b/>
                <w:bCs/>
                <w:strike/>
                <w:color w:val="FF0000"/>
                <w:sz w:val="18"/>
                <w:szCs w:val="18"/>
              </w:rPr>
              <w:t>Code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22</w:t>
            </w: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位</w:t>
            </w:r>
            <w:proofErr w:type="gramStart"/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数字数字</w:t>
            </w:r>
            <w:proofErr w:type="gramEnd"/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</w:p>
        </w:tc>
      </w:tr>
      <w:tr w:rsidR="002D528F" w:rsidRPr="00F75CA6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rPr>
                <w:b w:val="0"/>
                <w:bCs w:val="0"/>
                <w:strike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商家代码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trike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b/>
                <w:bCs/>
                <w:strike/>
                <w:color w:val="FF0000"/>
                <w:sz w:val="18"/>
                <w:szCs w:val="18"/>
              </w:rPr>
              <w:t>ShopCode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10</w:t>
            </w: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整数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</w:p>
        </w:tc>
      </w:tr>
      <w:tr w:rsidR="002D528F" w:rsidRPr="00F75CA6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rPr>
                <w:b w:val="0"/>
                <w:bCs w:val="0"/>
                <w:strike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商家名称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trike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b/>
                <w:bCs/>
                <w:strike/>
                <w:color w:val="FF0000"/>
                <w:sz w:val="18"/>
                <w:szCs w:val="18"/>
              </w:rPr>
              <w:t>ShopName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50</w:t>
            </w: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位双字节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</w:p>
        </w:tc>
      </w:tr>
      <w:tr w:rsidR="002D528F" w:rsidRPr="00F75CA6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rPr>
                <w:b w:val="0"/>
                <w:bCs w:val="0"/>
                <w:strike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折扣卷名称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trike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b/>
                <w:bCs/>
                <w:strike/>
                <w:color w:val="FF0000"/>
                <w:sz w:val="18"/>
                <w:szCs w:val="18"/>
              </w:rPr>
              <w:t>CouponName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50</w:t>
            </w: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位双字节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</w:p>
        </w:tc>
      </w:tr>
      <w:tr w:rsidR="002D528F" w:rsidRPr="00F75CA6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rPr>
                <w:b w:val="0"/>
                <w:bCs w:val="0"/>
                <w:strike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折扣</w:t>
            </w:r>
            <w:proofErr w:type="gramStart"/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卷说明</w:t>
            </w:r>
            <w:proofErr w:type="gramEnd"/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trike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b/>
                <w:bCs/>
                <w:strike/>
                <w:color w:val="FF0000"/>
                <w:sz w:val="18"/>
                <w:szCs w:val="18"/>
              </w:rPr>
              <w:t>CouponNote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500</w:t>
            </w: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位双字节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</w:p>
        </w:tc>
      </w:tr>
      <w:tr w:rsidR="002D528F" w:rsidRPr="00F75CA6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rPr>
                <w:b w:val="0"/>
                <w:bCs w:val="0"/>
                <w:strike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折扣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trike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b/>
                <w:bCs/>
                <w:strike/>
                <w:color w:val="FF0000"/>
                <w:sz w:val="18"/>
                <w:szCs w:val="18"/>
              </w:rPr>
              <w:t>Discount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2</w:t>
            </w: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位小数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比如</w:t>
            </w: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 xml:space="preserve">15 </w:t>
            </w: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表示</w:t>
            </w: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15%</w:t>
            </w: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的折扣，实际价格变成原价的</w:t>
            </w: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85%</w:t>
            </w:r>
          </w:p>
        </w:tc>
      </w:tr>
      <w:tr w:rsidR="002D528F" w:rsidRPr="00F75CA6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rPr>
                <w:b w:val="0"/>
                <w:bCs w:val="0"/>
                <w:strike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发布时间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trike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b/>
                <w:bCs/>
                <w:strike/>
                <w:color w:val="FF0000"/>
                <w:sz w:val="18"/>
                <w:szCs w:val="18"/>
              </w:rPr>
              <w:t>PublishDate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日期时间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</w:p>
        </w:tc>
      </w:tr>
      <w:tr w:rsidR="002D528F" w:rsidRPr="00F75CA6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rPr>
                <w:b w:val="0"/>
                <w:bCs w:val="0"/>
                <w:strike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lastRenderedPageBreak/>
              <w:t>生效时间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trike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b/>
                <w:bCs/>
                <w:strike/>
                <w:color w:val="FF0000"/>
                <w:sz w:val="18"/>
                <w:szCs w:val="18"/>
              </w:rPr>
              <w:t>ActiveDate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日期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仅到天</w:t>
            </w:r>
          </w:p>
        </w:tc>
      </w:tr>
      <w:tr w:rsidR="002D528F" w:rsidRPr="00F75CA6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rPr>
                <w:b w:val="0"/>
                <w:bCs w:val="0"/>
                <w:strike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是否生效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trike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b/>
                <w:bCs/>
                <w:strike/>
                <w:color w:val="FF0000"/>
                <w:sz w:val="18"/>
                <w:szCs w:val="18"/>
              </w:rPr>
              <w:t>IsActive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1</w:t>
            </w: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位数字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1</w:t>
            </w: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是</w:t>
            </w: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 xml:space="preserve"> 0 </w:t>
            </w: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否</w:t>
            </w:r>
          </w:p>
        </w:tc>
      </w:tr>
      <w:tr w:rsidR="002D528F" w:rsidRPr="00F75CA6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rPr>
                <w:b w:val="0"/>
                <w:bCs w:val="0"/>
                <w:strike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过期时间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trike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b/>
                <w:bCs/>
                <w:strike/>
                <w:color w:val="FF0000"/>
                <w:sz w:val="18"/>
                <w:szCs w:val="18"/>
              </w:rPr>
              <w:t>DueTo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日期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仅到天</w:t>
            </w:r>
          </w:p>
        </w:tc>
      </w:tr>
      <w:tr w:rsidR="002D528F" w:rsidRPr="00F75CA6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rPr>
                <w:b w:val="0"/>
                <w:bCs w:val="0"/>
                <w:strike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是否过期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trike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b/>
                <w:bCs/>
                <w:strike/>
                <w:color w:val="FF0000"/>
                <w:sz w:val="18"/>
                <w:szCs w:val="18"/>
              </w:rPr>
              <w:t>IsEnd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1</w:t>
            </w: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位数字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 xml:space="preserve">1 </w:t>
            </w: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是</w:t>
            </w: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 xml:space="preserve"> 0 </w:t>
            </w: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否</w:t>
            </w:r>
          </w:p>
        </w:tc>
      </w:tr>
      <w:tr w:rsidR="00F75CA6" w:rsidRPr="00F75CA6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rPr>
                <w:b w:val="0"/>
                <w:bCs w:val="0"/>
                <w:strike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支付次数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trike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b/>
                <w:bCs/>
                <w:strike/>
                <w:color w:val="FF0000"/>
                <w:sz w:val="18"/>
                <w:szCs w:val="18"/>
              </w:rPr>
              <w:t>PayRecord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整数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</w:p>
        </w:tc>
      </w:tr>
      <w:tr w:rsidR="00F75CA6" w:rsidRPr="00F75CA6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rPr>
                <w:b w:val="0"/>
                <w:bCs w:val="0"/>
                <w:strike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支付</w:t>
            </w:r>
            <w:proofErr w:type="gramStart"/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总豆数</w:t>
            </w:r>
            <w:proofErr w:type="gramEnd"/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trike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b/>
                <w:bCs/>
                <w:strike/>
                <w:color w:val="FF0000"/>
                <w:sz w:val="18"/>
                <w:szCs w:val="18"/>
              </w:rPr>
              <w:t>PayAmount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20</w:t>
            </w:r>
            <w:r w:rsidRPr="00F75CA6">
              <w:rPr>
                <w:rFonts w:hint="eastAsia"/>
                <w:strike/>
                <w:color w:val="FF0000"/>
                <w:sz w:val="18"/>
                <w:szCs w:val="18"/>
              </w:rPr>
              <w:t>位小数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</w:p>
        </w:tc>
      </w:tr>
    </w:tbl>
    <w:p w:rsidR="002D528F" w:rsidRPr="00B229D0" w:rsidRDefault="002D528F"/>
    <w:p w:rsidR="002D528F" w:rsidRPr="00F75CA6" w:rsidRDefault="00B92BA1">
      <w:pPr>
        <w:pStyle w:val="3"/>
        <w:rPr>
          <w:strike/>
          <w:color w:val="FF0000"/>
        </w:rPr>
      </w:pPr>
      <w:bookmarkStart w:id="59" w:name="_Toc443295308"/>
      <w:r w:rsidRPr="00F75CA6">
        <w:rPr>
          <w:rFonts w:hint="eastAsia"/>
          <w:strike/>
          <w:color w:val="FF0000"/>
        </w:rPr>
        <w:t>折扣</w:t>
      </w:r>
      <w:proofErr w:type="gramStart"/>
      <w:r w:rsidRPr="00F75CA6">
        <w:rPr>
          <w:rFonts w:hint="eastAsia"/>
          <w:strike/>
          <w:color w:val="FF0000"/>
        </w:rPr>
        <w:t>卷使用</w:t>
      </w:r>
      <w:proofErr w:type="gramEnd"/>
      <w:r w:rsidRPr="00F75CA6">
        <w:rPr>
          <w:rFonts w:hint="eastAsia"/>
          <w:strike/>
          <w:color w:val="FF0000"/>
        </w:rPr>
        <w:t>情况</w:t>
      </w:r>
      <w:bookmarkEnd w:id="59"/>
    </w:p>
    <w:tbl>
      <w:tblPr>
        <w:tblStyle w:val="-11"/>
        <w:tblW w:w="8516" w:type="dxa"/>
        <w:tblLayout w:type="fixed"/>
        <w:tblLook w:val="04A0" w:firstRow="1" w:lastRow="0" w:firstColumn="1" w:lastColumn="0" w:noHBand="0" w:noVBand="1"/>
      </w:tblPr>
      <w:tblGrid>
        <w:gridCol w:w="1809"/>
        <w:gridCol w:w="1603"/>
        <w:gridCol w:w="1559"/>
        <w:gridCol w:w="3545"/>
      </w:tblGrid>
      <w:tr w:rsidR="002D528F" w:rsidRPr="00F75CA6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6" w:type="dxa"/>
            <w:gridSpan w:val="4"/>
            <w:tcBorders>
              <w:bottom w:val="single" w:sz="4" w:space="0" w:color="auto"/>
            </w:tcBorders>
          </w:tcPr>
          <w:p w:rsidR="002D528F" w:rsidRPr="00F75CA6" w:rsidRDefault="00B92BA1">
            <w:pPr>
              <w:rPr>
                <w:b w:val="0"/>
                <w:bCs w:val="0"/>
                <w:color w:val="FF0000"/>
              </w:rPr>
            </w:pPr>
            <w:r w:rsidRPr="00F75CA6">
              <w:rPr>
                <w:rFonts w:hint="eastAsia"/>
                <w:color w:val="FF0000"/>
              </w:rPr>
              <w:t>折扣</w:t>
            </w:r>
            <w:proofErr w:type="gramStart"/>
            <w:r w:rsidRPr="00F75CA6">
              <w:rPr>
                <w:rFonts w:hint="eastAsia"/>
                <w:color w:val="FF0000"/>
              </w:rPr>
              <w:t>卷使用</w:t>
            </w:r>
            <w:proofErr w:type="gramEnd"/>
            <w:r w:rsidRPr="00F75CA6">
              <w:rPr>
                <w:rFonts w:hint="eastAsia"/>
                <w:color w:val="FF0000"/>
              </w:rPr>
              <w:t>情况</w:t>
            </w:r>
            <w:r w:rsidRPr="00F75CA6">
              <w:rPr>
                <w:rFonts w:hint="eastAsia"/>
                <w:color w:val="FF0000"/>
              </w:rPr>
              <w:t>(DiscountCouponRecord)</w:t>
            </w:r>
          </w:p>
        </w:tc>
      </w:tr>
      <w:tr w:rsidR="002D528F" w:rsidRPr="00F75CA6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rPr>
                <w:b w:val="0"/>
                <w:bCs w:val="0"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color w:val="FF0000"/>
                <w:sz w:val="18"/>
                <w:szCs w:val="18"/>
              </w:rPr>
              <w:t>ID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b/>
                <w:bCs/>
                <w:color w:val="FF0000"/>
                <w:sz w:val="18"/>
                <w:szCs w:val="18"/>
              </w:rPr>
              <w:t>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color w:val="FF0000"/>
                <w:sz w:val="18"/>
                <w:szCs w:val="18"/>
              </w:rPr>
              <w:t>自增数字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2D528F" w:rsidRPr="00F75CA6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rPr>
                <w:b w:val="0"/>
                <w:bCs w:val="0"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color w:val="FF0000"/>
                <w:sz w:val="18"/>
                <w:szCs w:val="18"/>
              </w:rPr>
              <w:t>商家代码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b/>
                <w:bCs/>
                <w:color w:val="FF0000"/>
                <w:sz w:val="18"/>
                <w:szCs w:val="18"/>
              </w:rPr>
              <w:t>ShopCode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color w:val="FF0000"/>
                <w:sz w:val="18"/>
                <w:szCs w:val="18"/>
              </w:rPr>
              <w:t>10</w:t>
            </w:r>
            <w:r w:rsidRPr="00F75CA6">
              <w:rPr>
                <w:rFonts w:hint="eastAsia"/>
                <w:color w:val="FF0000"/>
                <w:sz w:val="18"/>
                <w:szCs w:val="18"/>
              </w:rPr>
              <w:t>整数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2D528F" w:rsidRPr="00F75CA6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rPr>
                <w:b w:val="0"/>
                <w:bCs w:val="0"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color w:val="FF0000"/>
                <w:sz w:val="18"/>
                <w:szCs w:val="18"/>
              </w:rPr>
              <w:t>折扣卷代码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b/>
                <w:bCs/>
                <w:color w:val="FF0000"/>
                <w:sz w:val="18"/>
                <w:szCs w:val="18"/>
              </w:rPr>
              <w:t>CouponCode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color w:val="FF0000"/>
                <w:sz w:val="18"/>
                <w:szCs w:val="18"/>
              </w:rPr>
              <w:t>整数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2D528F" w:rsidRPr="00F75CA6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rPr>
                <w:b w:val="0"/>
                <w:bCs w:val="0"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color w:val="FF0000"/>
                <w:sz w:val="18"/>
                <w:szCs w:val="18"/>
              </w:rPr>
              <w:t>消费时间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b/>
                <w:bCs/>
                <w:color w:val="FF0000"/>
                <w:sz w:val="18"/>
                <w:szCs w:val="18"/>
              </w:rPr>
              <w:t>RecordDate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color w:val="FF0000"/>
                <w:sz w:val="18"/>
                <w:szCs w:val="18"/>
              </w:rPr>
              <w:t>日期时间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2D528F" w:rsidRPr="00F75CA6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rPr>
                <w:b w:val="0"/>
                <w:bCs w:val="0"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color w:val="FF0000"/>
                <w:sz w:val="18"/>
                <w:szCs w:val="18"/>
              </w:rPr>
              <w:t>消费年月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b/>
                <w:bCs/>
                <w:color w:val="FF0000"/>
                <w:sz w:val="18"/>
                <w:szCs w:val="18"/>
              </w:rPr>
              <w:t>RecordMonth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color w:val="FF0000"/>
                <w:sz w:val="18"/>
                <w:szCs w:val="18"/>
              </w:rPr>
              <w:t>6</w:t>
            </w:r>
            <w:r w:rsidRPr="00F75CA6">
              <w:rPr>
                <w:rFonts w:hint="eastAsia"/>
                <w:color w:val="FF0000"/>
                <w:sz w:val="18"/>
                <w:szCs w:val="18"/>
              </w:rPr>
              <w:t>位数字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2D528F" w:rsidRPr="00F75CA6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rPr>
                <w:b w:val="0"/>
                <w:bCs w:val="0"/>
                <w:color w:val="FF0000"/>
                <w:sz w:val="18"/>
                <w:szCs w:val="18"/>
              </w:rPr>
            </w:pPr>
            <w:proofErr w:type="gramStart"/>
            <w:r w:rsidRPr="00F75CA6">
              <w:rPr>
                <w:rFonts w:hint="eastAsia"/>
                <w:color w:val="FF0000"/>
                <w:sz w:val="18"/>
                <w:szCs w:val="18"/>
              </w:rPr>
              <w:t>消费豆数</w:t>
            </w:r>
            <w:proofErr w:type="gramEnd"/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b/>
                <w:bCs/>
                <w:color w:val="FF0000"/>
                <w:sz w:val="18"/>
                <w:szCs w:val="18"/>
              </w:rPr>
              <w:t>OriginalPrice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color w:val="FF0000"/>
                <w:sz w:val="18"/>
                <w:szCs w:val="18"/>
              </w:rPr>
              <w:t>20</w:t>
            </w:r>
            <w:r w:rsidRPr="00F75CA6">
              <w:rPr>
                <w:rFonts w:hint="eastAsia"/>
                <w:color w:val="FF0000"/>
                <w:sz w:val="18"/>
                <w:szCs w:val="18"/>
              </w:rPr>
              <w:t>位小数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2D528F" w:rsidRPr="00F75CA6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rPr>
                <w:b w:val="0"/>
                <w:bCs w:val="0"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color w:val="FF0000"/>
                <w:sz w:val="18"/>
                <w:szCs w:val="18"/>
              </w:rPr>
              <w:t>打折</w:t>
            </w:r>
            <w:proofErr w:type="gramStart"/>
            <w:r w:rsidRPr="00F75CA6">
              <w:rPr>
                <w:rFonts w:hint="eastAsia"/>
                <w:color w:val="FF0000"/>
                <w:sz w:val="18"/>
                <w:szCs w:val="18"/>
              </w:rPr>
              <w:t>后豆数</w:t>
            </w:r>
            <w:proofErr w:type="gramEnd"/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b/>
                <w:bCs/>
                <w:color w:val="FF0000"/>
                <w:sz w:val="18"/>
                <w:szCs w:val="18"/>
              </w:rPr>
              <w:t>ActualPrice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color w:val="FF0000"/>
                <w:sz w:val="18"/>
                <w:szCs w:val="18"/>
              </w:rPr>
              <w:t>20</w:t>
            </w:r>
            <w:r w:rsidRPr="00F75CA6">
              <w:rPr>
                <w:rFonts w:hint="eastAsia"/>
                <w:color w:val="FF0000"/>
                <w:sz w:val="18"/>
                <w:szCs w:val="18"/>
              </w:rPr>
              <w:t>位小数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2D528F" w:rsidRPr="00F75CA6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rPr>
                <w:b w:val="0"/>
                <w:bCs w:val="0"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color w:val="FF0000"/>
                <w:sz w:val="18"/>
                <w:szCs w:val="18"/>
              </w:rPr>
              <w:t>用户</w:t>
            </w:r>
            <w:r w:rsidRPr="00F75CA6">
              <w:rPr>
                <w:rFonts w:hint="eastAsia"/>
                <w:color w:val="FF0000"/>
                <w:sz w:val="18"/>
                <w:szCs w:val="18"/>
              </w:rPr>
              <w:t>ID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b/>
                <w:bCs/>
                <w:color w:val="FF0000"/>
                <w:sz w:val="18"/>
                <w:szCs w:val="18"/>
              </w:rPr>
              <w:t>UserID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color w:val="FF0000"/>
                <w:sz w:val="18"/>
                <w:szCs w:val="18"/>
              </w:rPr>
              <w:t>整数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2D528F" w:rsidRPr="00F75CA6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rPr>
                <w:b w:val="0"/>
                <w:bCs w:val="0"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color w:val="FF0000"/>
                <w:sz w:val="18"/>
                <w:szCs w:val="18"/>
              </w:rPr>
              <w:t>用户昵称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b/>
                <w:bCs/>
                <w:color w:val="FF0000"/>
                <w:sz w:val="18"/>
                <w:szCs w:val="18"/>
              </w:rPr>
              <w:t>NickName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color w:val="FF0000"/>
                <w:sz w:val="18"/>
                <w:szCs w:val="18"/>
              </w:rPr>
              <w:t>50</w:t>
            </w:r>
            <w:r w:rsidRPr="00F75CA6">
              <w:rPr>
                <w:rFonts w:hint="eastAsia"/>
                <w:color w:val="FF0000"/>
                <w:sz w:val="18"/>
                <w:szCs w:val="18"/>
              </w:rPr>
              <w:t>位双字节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2D528F" w:rsidRPr="00F75CA6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rPr>
                <w:b w:val="0"/>
                <w:bCs w:val="0"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color w:val="FF0000"/>
                <w:sz w:val="18"/>
                <w:szCs w:val="18"/>
              </w:rPr>
              <w:t>备注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b/>
                <w:bCs/>
                <w:color w:val="FF0000"/>
                <w:sz w:val="18"/>
                <w:szCs w:val="18"/>
              </w:rPr>
              <w:t>Note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color w:val="FF0000"/>
                <w:sz w:val="18"/>
                <w:szCs w:val="18"/>
              </w:rPr>
              <w:t>500</w:t>
            </w:r>
            <w:r w:rsidRPr="00F75CA6">
              <w:rPr>
                <w:rFonts w:hint="eastAsia"/>
                <w:color w:val="FF0000"/>
                <w:sz w:val="18"/>
                <w:szCs w:val="18"/>
              </w:rPr>
              <w:t>位双字节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</w:tbl>
    <w:p w:rsidR="002D528F" w:rsidRPr="00F75CA6" w:rsidRDefault="002D528F">
      <w:pPr>
        <w:rPr>
          <w:color w:val="FF0000"/>
        </w:rPr>
      </w:pPr>
    </w:p>
    <w:p w:rsidR="002D528F" w:rsidRPr="00F75CA6" w:rsidRDefault="00B92BA1">
      <w:pPr>
        <w:pStyle w:val="3"/>
        <w:rPr>
          <w:strike/>
          <w:color w:val="FF0000"/>
        </w:rPr>
      </w:pPr>
      <w:bookmarkStart w:id="60" w:name="_Toc443295309"/>
      <w:r w:rsidRPr="00F75CA6">
        <w:rPr>
          <w:rFonts w:hint="eastAsia"/>
          <w:strike/>
          <w:color w:val="FF0000"/>
        </w:rPr>
        <w:t>折扣卷草稿</w:t>
      </w:r>
      <w:bookmarkEnd w:id="60"/>
    </w:p>
    <w:tbl>
      <w:tblPr>
        <w:tblStyle w:val="-11"/>
        <w:tblW w:w="8516" w:type="dxa"/>
        <w:tblLayout w:type="fixed"/>
        <w:tblLook w:val="04A0" w:firstRow="1" w:lastRow="0" w:firstColumn="1" w:lastColumn="0" w:noHBand="0" w:noVBand="1"/>
      </w:tblPr>
      <w:tblGrid>
        <w:gridCol w:w="1809"/>
        <w:gridCol w:w="1603"/>
        <w:gridCol w:w="1559"/>
        <w:gridCol w:w="3545"/>
      </w:tblGrid>
      <w:tr w:rsidR="002D528F" w:rsidRPr="00F75CA6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6" w:type="dxa"/>
            <w:gridSpan w:val="4"/>
            <w:tcBorders>
              <w:bottom w:val="single" w:sz="4" w:space="0" w:color="auto"/>
            </w:tcBorders>
          </w:tcPr>
          <w:p w:rsidR="002D528F" w:rsidRPr="00F75CA6" w:rsidRDefault="00B92BA1">
            <w:pPr>
              <w:rPr>
                <w:b w:val="0"/>
                <w:bCs w:val="0"/>
                <w:color w:val="FF0000"/>
              </w:rPr>
            </w:pPr>
            <w:r w:rsidRPr="00F75CA6">
              <w:rPr>
                <w:rFonts w:hint="eastAsia"/>
                <w:color w:val="FF0000"/>
              </w:rPr>
              <w:t>折扣卷</w:t>
            </w:r>
            <w:r w:rsidRPr="00F75CA6">
              <w:rPr>
                <w:rFonts w:hint="eastAsia"/>
                <w:color w:val="FF0000"/>
              </w:rPr>
              <w:t>(DiscountCouponDraft)</w:t>
            </w:r>
          </w:p>
        </w:tc>
      </w:tr>
      <w:tr w:rsidR="002D528F" w:rsidRPr="00F75CA6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rPr>
                <w:b w:val="0"/>
                <w:bCs w:val="0"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color w:val="FF0000"/>
                <w:sz w:val="18"/>
                <w:szCs w:val="18"/>
              </w:rPr>
              <w:t>ID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b/>
                <w:bCs/>
                <w:color w:val="FF0000"/>
                <w:sz w:val="18"/>
                <w:szCs w:val="18"/>
              </w:rPr>
              <w:t>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color w:val="FF0000"/>
                <w:sz w:val="18"/>
                <w:szCs w:val="18"/>
              </w:rPr>
              <w:t>自增数字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2D528F" w:rsidRPr="00F75CA6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rPr>
                <w:b w:val="0"/>
                <w:bCs w:val="0"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color w:val="FF0000"/>
                <w:sz w:val="18"/>
                <w:szCs w:val="18"/>
              </w:rPr>
              <w:t>商家代码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b/>
                <w:bCs/>
                <w:color w:val="FF0000"/>
                <w:sz w:val="18"/>
                <w:szCs w:val="18"/>
              </w:rPr>
              <w:t>ShopCode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color w:val="FF0000"/>
                <w:sz w:val="18"/>
                <w:szCs w:val="18"/>
              </w:rPr>
              <w:t>10</w:t>
            </w:r>
            <w:r w:rsidRPr="00F75CA6">
              <w:rPr>
                <w:rFonts w:hint="eastAsia"/>
                <w:color w:val="FF0000"/>
                <w:sz w:val="18"/>
                <w:szCs w:val="18"/>
              </w:rPr>
              <w:t>整数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2D528F" w:rsidRPr="00F75CA6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rPr>
                <w:b w:val="0"/>
                <w:bCs w:val="0"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color w:val="FF0000"/>
                <w:sz w:val="18"/>
                <w:szCs w:val="18"/>
              </w:rPr>
              <w:t>商家名称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b/>
                <w:bCs/>
                <w:color w:val="FF0000"/>
                <w:sz w:val="18"/>
                <w:szCs w:val="18"/>
              </w:rPr>
              <w:t>ShopName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color w:val="FF0000"/>
                <w:sz w:val="18"/>
                <w:szCs w:val="18"/>
              </w:rPr>
              <w:t>50</w:t>
            </w:r>
            <w:r w:rsidRPr="00F75CA6">
              <w:rPr>
                <w:rFonts w:hint="eastAsia"/>
                <w:color w:val="FF0000"/>
                <w:sz w:val="18"/>
                <w:szCs w:val="18"/>
              </w:rPr>
              <w:t>位双字节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2D528F" w:rsidRPr="00F75CA6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rPr>
                <w:b w:val="0"/>
                <w:bCs w:val="0"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color w:val="FF0000"/>
                <w:sz w:val="18"/>
                <w:szCs w:val="18"/>
              </w:rPr>
              <w:t>折扣卷名称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b/>
                <w:bCs/>
                <w:color w:val="FF0000"/>
                <w:sz w:val="18"/>
                <w:szCs w:val="18"/>
              </w:rPr>
              <w:t>CouponName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color w:val="FF0000"/>
                <w:sz w:val="18"/>
                <w:szCs w:val="18"/>
              </w:rPr>
              <w:t>50</w:t>
            </w:r>
            <w:r w:rsidRPr="00F75CA6">
              <w:rPr>
                <w:rFonts w:hint="eastAsia"/>
                <w:color w:val="FF0000"/>
                <w:sz w:val="18"/>
                <w:szCs w:val="18"/>
              </w:rPr>
              <w:t>位双字节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2D528F" w:rsidRPr="00F75CA6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rPr>
                <w:b w:val="0"/>
                <w:bCs w:val="0"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color w:val="FF0000"/>
                <w:sz w:val="18"/>
                <w:szCs w:val="18"/>
              </w:rPr>
              <w:t>折扣</w:t>
            </w:r>
            <w:proofErr w:type="gramStart"/>
            <w:r w:rsidRPr="00F75CA6">
              <w:rPr>
                <w:rFonts w:hint="eastAsia"/>
                <w:color w:val="FF0000"/>
                <w:sz w:val="18"/>
                <w:szCs w:val="18"/>
              </w:rPr>
              <w:t>卷说明</w:t>
            </w:r>
            <w:proofErr w:type="gramEnd"/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b/>
                <w:bCs/>
                <w:color w:val="FF0000"/>
                <w:sz w:val="18"/>
                <w:szCs w:val="18"/>
              </w:rPr>
              <w:t>CouponNote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color w:val="FF0000"/>
                <w:sz w:val="18"/>
                <w:szCs w:val="18"/>
              </w:rPr>
              <w:t>500</w:t>
            </w:r>
            <w:r w:rsidRPr="00F75CA6">
              <w:rPr>
                <w:rFonts w:hint="eastAsia"/>
                <w:color w:val="FF0000"/>
                <w:sz w:val="18"/>
                <w:szCs w:val="18"/>
              </w:rPr>
              <w:t>位双字节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2D528F" w:rsidRPr="00F75CA6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rPr>
                <w:b w:val="0"/>
                <w:bCs w:val="0"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color w:val="FF0000"/>
                <w:sz w:val="18"/>
                <w:szCs w:val="18"/>
              </w:rPr>
              <w:t>折扣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b/>
                <w:bCs/>
                <w:color w:val="FF0000"/>
                <w:sz w:val="18"/>
                <w:szCs w:val="18"/>
              </w:rPr>
              <w:t>Discount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color w:val="FF0000"/>
                <w:sz w:val="18"/>
                <w:szCs w:val="18"/>
              </w:rPr>
              <w:t>2</w:t>
            </w:r>
            <w:r w:rsidRPr="00F75CA6">
              <w:rPr>
                <w:rFonts w:hint="eastAsia"/>
                <w:color w:val="FF0000"/>
                <w:sz w:val="18"/>
                <w:szCs w:val="18"/>
              </w:rPr>
              <w:t>位小数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color w:val="FF0000"/>
                <w:sz w:val="18"/>
                <w:szCs w:val="18"/>
              </w:rPr>
              <w:t>比如</w:t>
            </w:r>
            <w:r w:rsidRPr="00F75CA6">
              <w:rPr>
                <w:rFonts w:hint="eastAsia"/>
                <w:color w:val="FF0000"/>
                <w:sz w:val="18"/>
                <w:szCs w:val="18"/>
              </w:rPr>
              <w:t xml:space="preserve">15 </w:t>
            </w:r>
            <w:r w:rsidRPr="00F75CA6">
              <w:rPr>
                <w:rFonts w:hint="eastAsia"/>
                <w:color w:val="FF0000"/>
                <w:sz w:val="18"/>
                <w:szCs w:val="18"/>
              </w:rPr>
              <w:t>表示</w:t>
            </w:r>
            <w:r w:rsidRPr="00F75CA6">
              <w:rPr>
                <w:rFonts w:hint="eastAsia"/>
                <w:color w:val="FF0000"/>
                <w:sz w:val="18"/>
                <w:szCs w:val="18"/>
              </w:rPr>
              <w:t>15%</w:t>
            </w:r>
            <w:r w:rsidRPr="00F75CA6">
              <w:rPr>
                <w:rFonts w:hint="eastAsia"/>
                <w:color w:val="FF0000"/>
                <w:sz w:val="18"/>
                <w:szCs w:val="18"/>
              </w:rPr>
              <w:t>的折扣，实际价格变成原价的</w:t>
            </w:r>
            <w:r w:rsidRPr="00F75CA6">
              <w:rPr>
                <w:rFonts w:hint="eastAsia"/>
                <w:color w:val="FF0000"/>
                <w:sz w:val="18"/>
                <w:szCs w:val="18"/>
              </w:rPr>
              <w:t>85%</w:t>
            </w:r>
          </w:p>
        </w:tc>
      </w:tr>
      <w:tr w:rsidR="002D528F" w:rsidRPr="00F75CA6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rPr>
                <w:b w:val="0"/>
                <w:bCs w:val="0"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color w:val="FF0000"/>
                <w:sz w:val="18"/>
                <w:szCs w:val="18"/>
              </w:rPr>
              <w:lastRenderedPageBreak/>
              <w:t>发布时间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b/>
                <w:bCs/>
                <w:color w:val="FF0000"/>
                <w:sz w:val="18"/>
                <w:szCs w:val="18"/>
              </w:rPr>
              <w:t>PublishDate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color w:val="FF0000"/>
                <w:sz w:val="18"/>
                <w:szCs w:val="18"/>
              </w:rPr>
              <w:t>日期时间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2D528F" w:rsidRPr="00F75CA6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rPr>
                <w:b w:val="0"/>
                <w:bCs w:val="0"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color w:val="FF0000"/>
                <w:sz w:val="18"/>
                <w:szCs w:val="18"/>
              </w:rPr>
              <w:t>生效时间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b/>
                <w:bCs/>
                <w:color w:val="FF0000"/>
                <w:sz w:val="18"/>
                <w:szCs w:val="18"/>
              </w:rPr>
              <w:t>ActiveDate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color w:val="FF0000"/>
                <w:sz w:val="18"/>
                <w:szCs w:val="18"/>
              </w:rPr>
              <w:t>日期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color w:val="FF0000"/>
                <w:sz w:val="18"/>
                <w:szCs w:val="18"/>
              </w:rPr>
              <w:t>仅到天</w:t>
            </w:r>
          </w:p>
        </w:tc>
      </w:tr>
    </w:tbl>
    <w:p w:rsidR="002D528F" w:rsidRPr="00F75CA6" w:rsidRDefault="002D528F">
      <w:pPr>
        <w:rPr>
          <w:color w:val="FF0000"/>
        </w:rPr>
      </w:pPr>
    </w:p>
    <w:p w:rsidR="002D528F" w:rsidRPr="00F75CA6" w:rsidRDefault="00B92BA1">
      <w:pPr>
        <w:pStyle w:val="3"/>
        <w:rPr>
          <w:strike/>
          <w:color w:val="FF0000"/>
        </w:rPr>
      </w:pPr>
      <w:bookmarkStart w:id="61" w:name="_Toc443295310"/>
      <w:r w:rsidRPr="00F75CA6">
        <w:rPr>
          <w:rFonts w:hint="eastAsia"/>
          <w:strike/>
          <w:color w:val="FF0000"/>
        </w:rPr>
        <w:t>领用折扣卷</w:t>
      </w:r>
      <w:bookmarkEnd w:id="61"/>
    </w:p>
    <w:tbl>
      <w:tblPr>
        <w:tblStyle w:val="-11"/>
        <w:tblW w:w="8516" w:type="dxa"/>
        <w:tblLayout w:type="fixed"/>
        <w:tblLook w:val="04A0" w:firstRow="1" w:lastRow="0" w:firstColumn="1" w:lastColumn="0" w:noHBand="0" w:noVBand="1"/>
      </w:tblPr>
      <w:tblGrid>
        <w:gridCol w:w="1809"/>
        <w:gridCol w:w="1603"/>
        <w:gridCol w:w="1559"/>
        <w:gridCol w:w="3545"/>
      </w:tblGrid>
      <w:tr w:rsidR="002D528F" w:rsidRPr="00F75CA6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6" w:type="dxa"/>
            <w:gridSpan w:val="4"/>
            <w:tcBorders>
              <w:bottom w:val="single" w:sz="4" w:space="0" w:color="auto"/>
            </w:tcBorders>
          </w:tcPr>
          <w:p w:rsidR="002D528F" w:rsidRPr="00F75CA6" w:rsidRDefault="00B92BA1">
            <w:pPr>
              <w:rPr>
                <w:b w:val="0"/>
                <w:bCs w:val="0"/>
                <w:color w:val="FF0000"/>
              </w:rPr>
            </w:pPr>
            <w:r w:rsidRPr="00F75CA6">
              <w:rPr>
                <w:rFonts w:hint="eastAsia"/>
                <w:color w:val="FF0000"/>
              </w:rPr>
              <w:t>折扣卷</w:t>
            </w:r>
            <w:r w:rsidRPr="00F75CA6">
              <w:rPr>
                <w:rFonts w:hint="eastAsia"/>
                <w:color w:val="FF0000"/>
              </w:rPr>
              <w:t>(CouponReceive)</w:t>
            </w:r>
          </w:p>
        </w:tc>
      </w:tr>
      <w:tr w:rsidR="002D528F" w:rsidRPr="00F75CA6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rPr>
                <w:b w:val="0"/>
                <w:bCs w:val="0"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color w:val="FF0000"/>
                <w:sz w:val="18"/>
                <w:szCs w:val="18"/>
              </w:rPr>
              <w:t>ID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b/>
                <w:bCs/>
                <w:color w:val="FF0000"/>
                <w:sz w:val="18"/>
                <w:szCs w:val="18"/>
              </w:rPr>
              <w:t>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color w:val="FF0000"/>
                <w:sz w:val="18"/>
                <w:szCs w:val="18"/>
              </w:rPr>
              <w:t>自增数字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2D528F" w:rsidRPr="00F75CA6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rPr>
                <w:b w:val="0"/>
                <w:bCs w:val="0"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color w:val="FF0000"/>
                <w:sz w:val="18"/>
                <w:szCs w:val="18"/>
              </w:rPr>
              <w:t>用户</w:t>
            </w:r>
            <w:r w:rsidRPr="00F75CA6">
              <w:rPr>
                <w:rFonts w:hint="eastAsia"/>
                <w:color w:val="FF0000"/>
                <w:sz w:val="18"/>
                <w:szCs w:val="18"/>
              </w:rPr>
              <w:t>ID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b/>
                <w:bCs/>
                <w:color w:val="FF0000"/>
                <w:sz w:val="18"/>
                <w:szCs w:val="18"/>
              </w:rPr>
              <w:t>UserID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color w:val="FF0000"/>
                <w:sz w:val="18"/>
                <w:szCs w:val="18"/>
              </w:rPr>
              <w:t>整数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2D528F" w:rsidRPr="00F75CA6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rPr>
                <w:b w:val="0"/>
                <w:bCs w:val="0"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color w:val="FF0000"/>
                <w:sz w:val="18"/>
                <w:szCs w:val="18"/>
              </w:rPr>
              <w:t>折扣卷代码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b/>
                <w:bCs/>
                <w:color w:val="FF0000"/>
                <w:sz w:val="18"/>
                <w:szCs w:val="18"/>
              </w:rPr>
              <w:t>CouponCode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75CA6">
              <w:rPr>
                <w:rFonts w:hint="eastAsia"/>
                <w:color w:val="FF0000"/>
                <w:sz w:val="18"/>
                <w:szCs w:val="18"/>
              </w:rPr>
              <w:t>22</w:t>
            </w:r>
            <w:r w:rsidRPr="00F75CA6">
              <w:rPr>
                <w:rFonts w:hint="eastAsia"/>
                <w:color w:val="FF0000"/>
                <w:sz w:val="18"/>
                <w:szCs w:val="18"/>
              </w:rPr>
              <w:t>位数字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F75CA6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</w:tbl>
    <w:p w:rsidR="002D528F" w:rsidRPr="00F75CA6" w:rsidRDefault="002D528F">
      <w:pPr>
        <w:rPr>
          <w:color w:val="FF0000"/>
        </w:rPr>
      </w:pPr>
    </w:p>
    <w:p w:rsidR="002D528F" w:rsidRPr="00B229D0" w:rsidRDefault="002D528F"/>
    <w:p w:rsidR="002D528F" w:rsidRPr="00B229D0" w:rsidRDefault="00B31878">
      <w:pPr>
        <w:pStyle w:val="2"/>
        <w:rPr>
          <w:color w:val="auto"/>
        </w:rPr>
      </w:pPr>
      <w:bookmarkStart w:id="62" w:name="_Toc443295311"/>
      <w:r w:rsidRPr="00B229D0">
        <w:rPr>
          <w:rFonts w:hint="eastAsia"/>
          <w:color w:val="auto"/>
        </w:rPr>
        <w:t>消费</w:t>
      </w:r>
      <w:r w:rsidR="00B92BA1" w:rsidRPr="00B229D0">
        <w:rPr>
          <w:rFonts w:hint="eastAsia"/>
          <w:color w:val="auto"/>
        </w:rPr>
        <w:t>数据</w:t>
      </w:r>
      <w:bookmarkEnd w:id="62"/>
    </w:p>
    <w:p w:rsidR="002D528F" w:rsidRPr="00B229D0" w:rsidRDefault="00B31878">
      <w:pPr>
        <w:pStyle w:val="3"/>
        <w:rPr>
          <w:color w:val="auto"/>
        </w:rPr>
      </w:pPr>
      <w:bookmarkStart w:id="63" w:name="_Toc443295312"/>
      <w:r w:rsidRPr="00B229D0">
        <w:rPr>
          <w:rFonts w:hint="eastAsia"/>
          <w:color w:val="auto"/>
        </w:rPr>
        <w:t>消费</w:t>
      </w:r>
      <w:bookmarkEnd w:id="63"/>
    </w:p>
    <w:tbl>
      <w:tblPr>
        <w:tblStyle w:val="-11"/>
        <w:tblW w:w="8516" w:type="dxa"/>
        <w:tblLayout w:type="fixed"/>
        <w:tblLook w:val="04A0" w:firstRow="1" w:lastRow="0" w:firstColumn="1" w:lastColumn="0" w:noHBand="0" w:noVBand="1"/>
      </w:tblPr>
      <w:tblGrid>
        <w:gridCol w:w="1809"/>
        <w:gridCol w:w="1603"/>
        <w:gridCol w:w="1559"/>
        <w:gridCol w:w="3545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6" w:type="dxa"/>
            <w:gridSpan w:val="4"/>
            <w:tcBorders>
              <w:bottom w:val="single" w:sz="4" w:space="0" w:color="auto"/>
            </w:tcBorders>
          </w:tcPr>
          <w:p w:rsidR="002D528F" w:rsidRPr="00B229D0" w:rsidRDefault="00B31878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消费</w:t>
            </w:r>
            <w:r w:rsidR="00B92BA1" w:rsidRPr="00B229D0">
              <w:rPr>
                <w:rFonts w:hint="eastAsia"/>
                <w:color w:val="auto"/>
              </w:rPr>
              <w:t>(Payment)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流水号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22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8</w:t>
            </w:r>
            <w:r w:rsidRPr="00B229D0">
              <w:rPr>
                <w:rFonts w:hint="eastAsia"/>
                <w:sz w:val="18"/>
                <w:szCs w:val="18"/>
              </w:rPr>
              <w:t>位日期</w:t>
            </w:r>
            <w:r w:rsidRPr="00B229D0">
              <w:rPr>
                <w:rFonts w:hint="eastAsia"/>
                <w:sz w:val="18"/>
                <w:szCs w:val="18"/>
              </w:rPr>
              <w:t>+10</w:t>
            </w:r>
            <w:r w:rsidRPr="00B229D0">
              <w:rPr>
                <w:rFonts w:hint="eastAsia"/>
                <w:sz w:val="18"/>
                <w:szCs w:val="18"/>
              </w:rPr>
              <w:t>位</w:t>
            </w:r>
            <w:proofErr w:type="gramStart"/>
            <w:r w:rsidRPr="00B229D0">
              <w:rPr>
                <w:rFonts w:hint="eastAsia"/>
                <w:sz w:val="18"/>
                <w:szCs w:val="18"/>
              </w:rPr>
              <w:t>商户号</w:t>
            </w:r>
            <w:proofErr w:type="gramEnd"/>
            <w:r w:rsidRPr="00B229D0">
              <w:rPr>
                <w:rFonts w:hint="eastAsia"/>
                <w:sz w:val="18"/>
                <w:szCs w:val="18"/>
              </w:rPr>
              <w:t>+4</w:t>
            </w:r>
            <w:r w:rsidRPr="00B229D0">
              <w:rPr>
                <w:rFonts w:hint="eastAsia"/>
                <w:sz w:val="18"/>
                <w:szCs w:val="18"/>
              </w:rPr>
              <w:t>位顺序号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商家用户</w:t>
            </w: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ShopUserId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商家代码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ShopCode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</w:t>
            </w: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商家名称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ShopName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</w:t>
            </w:r>
            <w:r w:rsidRPr="00B229D0">
              <w:rPr>
                <w:rFonts w:hint="eastAsia"/>
                <w:sz w:val="18"/>
                <w:szCs w:val="18"/>
              </w:rPr>
              <w:t>位双字节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是否有折扣卷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HasCoupon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 xml:space="preserve">1 </w:t>
            </w:r>
            <w:r w:rsidRPr="00B229D0">
              <w:rPr>
                <w:rFonts w:hint="eastAsia"/>
                <w:sz w:val="18"/>
                <w:szCs w:val="18"/>
              </w:rPr>
              <w:t>是</w:t>
            </w:r>
            <w:r w:rsidRPr="00B229D0">
              <w:rPr>
                <w:rFonts w:hint="eastAsia"/>
                <w:sz w:val="18"/>
                <w:szCs w:val="18"/>
              </w:rPr>
              <w:t xml:space="preserve"> 0 </w:t>
            </w:r>
            <w:r w:rsidRPr="00B229D0">
              <w:rPr>
                <w:rFonts w:hint="eastAsia"/>
                <w:sz w:val="18"/>
                <w:szCs w:val="18"/>
              </w:rPr>
              <w:t>否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折扣卷代码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CouponCode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22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折扣卷名称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CouponName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</w:t>
            </w:r>
            <w:r w:rsidRPr="00B229D0">
              <w:rPr>
                <w:rFonts w:hint="eastAsia"/>
                <w:sz w:val="18"/>
                <w:szCs w:val="18"/>
              </w:rPr>
              <w:t>个汉字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消费金额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Total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折扣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Discount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比如</w:t>
            </w:r>
            <w:r w:rsidRPr="00B229D0">
              <w:rPr>
                <w:rFonts w:hint="eastAsia"/>
                <w:sz w:val="18"/>
                <w:szCs w:val="18"/>
              </w:rPr>
              <w:t xml:space="preserve">15 </w:t>
            </w:r>
            <w:r w:rsidRPr="00B229D0">
              <w:rPr>
                <w:rFonts w:hint="eastAsia"/>
                <w:sz w:val="18"/>
                <w:szCs w:val="18"/>
              </w:rPr>
              <w:t>表示</w:t>
            </w:r>
            <w:r w:rsidRPr="00B229D0">
              <w:rPr>
                <w:rFonts w:hint="eastAsia"/>
                <w:sz w:val="18"/>
                <w:szCs w:val="18"/>
              </w:rPr>
              <w:t>15%</w:t>
            </w:r>
            <w:r w:rsidRPr="00B229D0">
              <w:rPr>
                <w:rFonts w:hint="eastAsia"/>
                <w:sz w:val="18"/>
                <w:szCs w:val="18"/>
              </w:rPr>
              <w:t>的折扣，实际价格变成原价的</w:t>
            </w:r>
            <w:r w:rsidRPr="00B229D0">
              <w:rPr>
                <w:rFonts w:hint="eastAsia"/>
                <w:sz w:val="18"/>
                <w:szCs w:val="18"/>
              </w:rPr>
              <w:t>85%</w:t>
            </w:r>
          </w:p>
        </w:tc>
      </w:tr>
      <w:tr w:rsidR="00113FE6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3FE6" w:rsidRPr="00B229D0" w:rsidRDefault="00113FE6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手续费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3FE6" w:rsidRPr="00B229D0" w:rsidRDefault="00113F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Fee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3FE6" w:rsidRPr="00B229D0" w:rsidRDefault="00113F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3FE6" w:rsidRPr="00B229D0" w:rsidRDefault="00113F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支付金额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Amount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发起时间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InsertDate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日期时间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用户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UserId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用户名称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NickName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</w:t>
            </w:r>
            <w:r w:rsidRPr="00B229D0">
              <w:rPr>
                <w:rFonts w:hint="eastAsia"/>
                <w:sz w:val="18"/>
                <w:szCs w:val="18"/>
              </w:rPr>
              <w:t>位双字节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31878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消费</w:t>
            </w:r>
            <w:r w:rsidR="00B92BA1" w:rsidRPr="00B229D0">
              <w:rPr>
                <w:rFonts w:hint="eastAsia"/>
                <w:sz w:val="18"/>
                <w:szCs w:val="18"/>
              </w:rPr>
              <w:t>说明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PaymentNote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500</w:t>
            </w:r>
            <w:r w:rsidRPr="00B229D0">
              <w:rPr>
                <w:rFonts w:hint="eastAsia"/>
                <w:sz w:val="18"/>
                <w:szCs w:val="18"/>
              </w:rPr>
              <w:t>双字节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lastRenderedPageBreak/>
              <w:t>支付方式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PaymentWay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 xml:space="preserve">1 </w:t>
            </w:r>
            <w:r w:rsidRPr="00B229D0">
              <w:rPr>
                <w:rFonts w:hint="eastAsia"/>
                <w:sz w:val="18"/>
                <w:szCs w:val="18"/>
              </w:rPr>
              <w:t>Ｕ豆　２　支付宝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支付完成时间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PaymentTime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日期时间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可空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支付凭证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Ticket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500</w:t>
            </w:r>
            <w:r w:rsidRPr="00B229D0">
              <w:rPr>
                <w:rFonts w:hint="eastAsia"/>
                <w:sz w:val="18"/>
                <w:szCs w:val="18"/>
              </w:rPr>
              <w:t>双字节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704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保留流水号支付宝</w:t>
            </w:r>
            <w:r w:rsidRPr="00B229D0">
              <w:rPr>
                <w:rFonts w:hint="eastAsia"/>
                <w:sz w:val="18"/>
                <w:szCs w:val="18"/>
              </w:rPr>
              <w:t>ALI:&lt;</w:t>
            </w:r>
            <w:r w:rsidRPr="00B229D0">
              <w:rPr>
                <w:rFonts w:hint="eastAsia"/>
                <w:sz w:val="18"/>
                <w:szCs w:val="18"/>
              </w:rPr>
              <w:t>流水号</w:t>
            </w:r>
            <w:r w:rsidRPr="00B229D0">
              <w:rPr>
                <w:rFonts w:hint="eastAsia"/>
                <w:sz w:val="18"/>
                <w:szCs w:val="18"/>
              </w:rPr>
              <w:t>&gt;</w:t>
            </w:r>
            <w:r w:rsidRPr="00B229D0">
              <w:rPr>
                <w:rFonts w:hint="eastAsia"/>
                <w:sz w:val="18"/>
                <w:szCs w:val="18"/>
              </w:rPr>
              <w:t>银联</w:t>
            </w:r>
            <w:r w:rsidRPr="00B229D0">
              <w:rPr>
                <w:rFonts w:hint="eastAsia"/>
                <w:sz w:val="18"/>
                <w:szCs w:val="18"/>
              </w:rPr>
              <w:t>UP:&lt;</w:t>
            </w:r>
            <w:r w:rsidRPr="00B229D0">
              <w:rPr>
                <w:rFonts w:hint="eastAsia"/>
                <w:sz w:val="18"/>
                <w:szCs w:val="18"/>
              </w:rPr>
              <w:t>流水号</w:t>
            </w:r>
            <w:r w:rsidRPr="00B229D0">
              <w:rPr>
                <w:rFonts w:hint="eastAsia"/>
                <w:sz w:val="18"/>
                <w:szCs w:val="18"/>
              </w:rPr>
              <w:t>&gt;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折扣卷代码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CouponCode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14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是否成功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Success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Bit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834F5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34F5" w:rsidRPr="00F834F5" w:rsidRDefault="00F834F5">
            <w:pPr>
              <w:rPr>
                <w:color w:val="FF0000"/>
                <w:sz w:val="18"/>
                <w:szCs w:val="18"/>
              </w:rPr>
            </w:pPr>
            <w:r w:rsidRPr="00F834F5">
              <w:rPr>
                <w:rFonts w:hint="eastAsia"/>
                <w:color w:val="FF0000"/>
                <w:sz w:val="18"/>
                <w:szCs w:val="18"/>
              </w:rPr>
              <w:t>红包记录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34F5" w:rsidRPr="00F834F5" w:rsidRDefault="00F834F5" w:rsidP="00C315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F834F5">
              <w:rPr>
                <w:rFonts w:hint="eastAsia"/>
                <w:b/>
                <w:bCs/>
                <w:color w:val="FF0000"/>
                <w:sz w:val="18"/>
                <w:szCs w:val="18"/>
              </w:rPr>
              <w:t>BounsId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34F5" w:rsidRPr="00F834F5" w:rsidRDefault="00F834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834F5">
              <w:rPr>
                <w:rFonts w:hint="eastAsia"/>
                <w:color w:val="FF0000"/>
                <w:sz w:val="18"/>
                <w:szCs w:val="18"/>
              </w:rPr>
              <w:t>整数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34F5" w:rsidRPr="00F834F5" w:rsidRDefault="00F834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8C76A2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76A2" w:rsidRPr="008C76A2" w:rsidRDefault="008C76A2" w:rsidP="008C76A2">
            <w:pPr>
              <w:rPr>
                <w:color w:val="FF0000"/>
                <w:sz w:val="18"/>
                <w:szCs w:val="18"/>
              </w:rPr>
            </w:pPr>
            <w:r w:rsidRPr="008C76A2">
              <w:rPr>
                <w:rFonts w:hint="eastAsia"/>
                <w:color w:val="FF0000"/>
                <w:sz w:val="18"/>
                <w:szCs w:val="18"/>
              </w:rPr>
              <w:t>评价</w:t>
            </w:r>
            <w:r w:rsidRPr="008C76A2">
              <w:rPr>
                <w:rFonts w:hint="eastAsia"/>
                <w:color w:val="FF0000"/>
                <w:sz w:val="18"/>
                <w:szCs w:val="18"/>
              </w:rPr>
              <w:t>Id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76A2" w:rsidRPr="008C76A2" w:rsidRDefault="008C76A2" w:rsidP="008C76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8C76A2">
              <w:rPr>
                <w:rFonts w:hint="eastAsia"/>
                <w:b/>
                <w:bCs/>
                <w:color w:val="FF0000"/>
                <w:sz w:val="18"/>
                <w:szCs w:val="18"/>
              </w:rPr>
              <w:t>FeedBackId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76A2" w:rsidRPr="008C76A2" w:rsidRDefault="008C76A2" w:rsidP="008C76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8C76A2">
              <w:rPr>
                <w:rFonts w:hint="eastAsia"/>
                <w:color w:val="FF0000"/>
                <w:sz w:val="18"/>
                <w:szCs w:val="18"/>
              </w:rPr>
              <w:t>整数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76A2" w:rsidRPr="008C76A2" w:rsidRDefault="008C76A2" w:rsidP="008C76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8C76A2">
              <w:rPr>
                <w:color w:val="FF0000"/>
                <w:sz w:val="18"/>
                <w:szCs w:val="18"/>
              </w:rPr>
              <w:t>大于</w:t>
            </w:r>
            <w:r w:rsidRPr="008C76A2">
              <w:rPr>
                <w:color w:val="FF0000"/>
                <w:sz w:val="18"/>
                <w:szCs w:val="18"/>
              </w:rPr>
              <w:t>0</w:t>
            </w:r>
            <w:r w:rsidRPr="008C76A2">
              <w:rPr>
                <w:color w:val="FF0000"/>
                <w:sz w:val="18"/>
                <w:szCs w:val="18"/>
              </w:rPr>
              <w:t>表示已经评价过</w:t>
            </w: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64" w:name="_Toc443295313"/>
      <w:r w:rsidRPr="00B229D0">
        <w:rPr>
          <w:rFonts w:hint="eastAsia"/>
          <w:color w:val="auto"/>
        </w:rPr>
        <w:t>作废</w:t>
      </w:r>
      <w:r w:rsidR="00B31878" w:rsidRPr="00B229D0">
        <w:rPr>
          <w:rFonts w:hint="eastAsia"/>
          <w:color w:val="auto"/>
        </w:rPr>
        <w:t>消费</w:t>
      </w:r>
      <w:bookmarkEnd w:id="64"/>
    </w:p>
    <w:p w:rsidR="002D528F" w:rsidRPr="00B229D0" w:rsidRDefault="00B92BA1">
      <w:r w:rsidRPr="00B229D0">
        <w:rPr>
          <w:rFonts w:hint="eastAsia"/>
        </w:rPr>
        <w:t>待定</w:t>
      </w:r>
    </w:p>
    <w:p w:rsidR="002D528F" w:rsidRPr="00B229D0" w:rsidRDefault="00B92BA1">
      <w:pPr>
        <w:pStyle w:val="3"/>
        <w:rPr>
          <w:color w:val="auto"/>
        </w:rPr>
      </w:pPr>
      <w:bookmarkStart w:id="65" w:name="_Toc443295314"/>
      <w:r w:rsidRPr="00B229D0">
        <w:rPr>
          <w:rFonts w:hint="eastAsia"/>
          <w:color w:val="auto"/>
        </w:rPr>
        <w:t>支付</w:t>
      </w:r>
      <w:proofErr w:type="gramStart"/>
      <w:r w:rsidRPr="00B229D0">
        <w:rPr>
          <w:rFonts w:hint="eastAsia"/>
          <w:color w:val="auto"/>
        </w:rPr>
        <w:t>宝支付</w:t>
      </w:r>
      <w:proofErr w:type="gramEnd"/>
      <w:r w:rsidRPr="00B229D0">
        <w:rPr>
          <w:rFonts w:hint="eastAsia"/>
          <w:color w:val="auto"/>
        </w:rPr>
        <w:t>记录</w:t>
      </w:r>
      <w:bookmarkEnd w:id="65"/>
    </w:p>
    <w:p w:rsidR="002D528F" w:rsidRPr="00B229D0" w:rsidRDefault="00B92BA1">
      <w:r w:rsidRPr="00B229D0">
        <w:rPr>
          <w:rFonts w:hint="eastAsia"/>
        </w:rPr>
        <w:t>待定</w:t>
      </w:r>
    </w:p>
    <w:p w:rsidR="002D528F" w:rsidRPr="00B229D0" w:rsidRDefault="00B92BA1">
      <w:pPr>
        <w:pStyle w:val="2"/>
        <w:rPr>
          <w:color w:val="auto"/>
        </w:rPr>
      </w:pPr>
      <w:bookmarkStart w:id="66" w:name="_Toc443295315"/>
      <w:r w:rsidRPr="00B229D0">
        <w:rPr>
          <w:rFonts w:hint="eastAsia"/>
          <w:color w:val="auto"/>
        </w:rPr>
        <w:t>信息交流数据（需要进一步探讨）</w:t>
      </w:r>
      <w:bookmarkEnd w:id="66"/>
    </w:p>
    <w:p w:rsidR="002D528F" w:rsidRPr="00B229D0" w:rsidRDefault="00B92BA1">
      <w:pPr>
        <w:pStyle w:val="3"/>
        <w:rPr>
          <w:color w:val="auto"/>
        </w:rPr>
      </w:pPr>
      <w:bookmarkStart w:id="67" w:name="_Toc443295316"/>
      <w:r w:rsidRPr="00B229D0">
        <w:rPr>
          <w:rFonts w:hint="eastAsia"/>
          <w:color w:val="auto"/>
        </w:rPr>
        <w:t>系统通知</w:t>
      </w:r>
      <w:bookmarkEnd w:id="67"/>
    </w:p>
    <w:tbl>
      <w:tblPr>
        <w:tblStyle w:val="-11"/>
        <w:tblW w:w="8516" w:type="dxa"/>
        <w:tblLayout w:type="fixed"/>
        <w:tblLook w:val="04A0" w:firstRow="1" w:lastRow="0" w:firstColumn="1" w:lastColumn="0" w:noHBand="0" w:noVBand="1"/>
      </w:tblPr>
      <w:tblGrid>
        <w:gridCol w:w="1809"/>
        <w:gridCol w:w="2127"/>
        <w:gridCol w:w="1559"/>
        <w:gridCol w:w="3021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6" w:type="dxa"/>
            <w:gridSpan w:val="4"/>
            <w:tcBorders>
              <w:bottom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用户聊天</w:t>
            </w:r>
            <w:r w:rsidRPr="00B229D0">
              <w:rPr>
                <w:rFonts w:hint="eastAsia"/>
                <w:color w:val="auto"/>
              </w:rPr>
              <w:t>(Notice)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I</w:t>
            </w:r>
            <w:r w:rsidRPr="00B229D0">
              <w:rPr>
                <w:rFonts w:hint="eastAsia"/>
                <w:sz w:val="18"/>
                <w:szCs w:val="18"/>
              </w:rPr>
              <w:t>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自增数字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时间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NoticeDate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日期时间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标题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Title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150</w:t>
            </w:r>
            <w:r w:rsidRPr="00B229D0">
              <w:rPr>
                <w:rFonts w:hint="eastAsia"/>
                <w:sz w:val="18"/>
                <w:szCs w:val="18"/>
              </w:rPr>
              <w:t>位双字节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内容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Text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2000</w:t>
            </w:r>
            <w:r w:rsidRPr="00B229D0">
              <w:rPr>
                <w:rFonts w:hint="eastAsia"/>
                <w:sz w:val="18"/>
                <w:szCs w:val="18"/>
              </w:rPr>
              <w:t>位双字节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支付</w:t>
            </w:r>
            <w:hyperlink w:anchor="_附录二：富文本定义" w:history="1">
              <w:r w:rsidRPr="00B229D0">
                <w:rPr>
                  <w:rStyle w:val="ab"/>
                  <w:rFonts w:hint="eastAsia"/>
                  <w:color w:val="auto"/>
                  <w:sz w:val="18"/>
                  <w:szCs w:val="18"/>
                </w:rPr>
                <w:t>富文本</w:t>
              </w:r>
            </w:hyperlink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始终保留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KeepAlive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开始时间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StartDate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日期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结束时间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EndDate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日期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68" w:name="_Toc443295317"/>
      <w:r w:rsidRPr="00B229D0">
        <w:rPr>
          <w:rFonts w:hint="eastAsia"/>
          <w:color w:val="auto"/>
        </w:rPr>
        <w:t>用户会话</w:t>
      </w:r>
      <w:bookmarkEnd w:id="68"/>
    </w:p>
    <w:tbl>
      <w:tblPr>
        <w:tblStyle w:val="-11"/>
        <w:tblW w:w="8516" w:type="dxa"/>
        <w:tblLayout w:type="fixed"/>
        <w:tblLook w:val="04A0" w:firstRow="1" w:lastRow="0" w:firstColumn="1" w:lastColumn="0" w:noHBand="0" w:noVBand="1"/>
      </w:tblPr>
      <w:tblGrid>
        <w:gridCol w:w="1809"/>
        <w:gridCol w:w="2127"/>
        <w:gridCol w:w="1559"/>
        <w:gridCol w:w="3021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6" w:type="dxa"/>
            <w:gridSpan w:val="4"/>
            <w:tcBorders>
              <w:bottom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用户会话</w:t>
            </w:r>
            <w:r w:rsidRPr="00B229D0">
              <w:rPr>
                <w:rFonts w:hint="eastAsia"/>
                <w:color w:val="auto"/>
              </w:rPr>
              <w:t>(Session)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I</w:t>
            </w:r>
            <w:r w:rsidRPr="00B229D0">
              <w:rPr>
                <w:rFonts w:hint="eastAsia"/>
                <w:sz w:val="18"/>
                <w:szCs w:val="18"/>
              </w:rPr>
              <w:t>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Guid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lastRenderedPageBreak/>
              <w:t>发起方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UserId1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发起方昵称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NickName1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</w:t>
            </w:r>
            <w:r w:rsidRPr="00B229D0">
              <w:rPr>
                <w:rFonts w:hint="eastAsia"/>
                <w:sz w:val="18"/>
                <w:szCs w:val="18"/>
              </w:rPr>
              <w:t>位双字节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参与方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UserId2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参与方昵称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NickName2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</w:t>
            </w:r>
            <w:r w:rsidRPr="00B229D0">
              <w:rPr>
                <w:rFonts w:hint="eastAsia"/>
                <w:sz w:val="18"/>
                <w:szCs w:val="18"/>
              </w:rPr>
              <w:t>位双字节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最后发言时间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LastSendTime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日期时间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rPr>
                <w:b w:val="0"/>
                <w:bCs w:val="0"/>
                <w:sz w:val="18"/>
                <w:szCs w:val="18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69" w:name="_Toc443295318"/>
      <w:r w:rsidRPr="00B229D0">
        <w:rPr>
          <w:rFonts w:hint="eastAsia"/>
          <w:color w:val="auto"/>
        </w:rPr>
        <w:t>留言</w:t>
      </w:r>
      <w:bookmarkEnd w:id="69"/>
    </w:p>
    <w:tbl>
      <w:tblPr>
        <w:tblStyle w:val="-11"/>
        <w:tblW w:w="8516" w:type="dxa"/>
        <w:tblLayout w:type="fixed"/>
        <w:tblLook w:val="04A0" w:firstRow="1" w:lastRow="0" w:firstColumn="1" w:lastColumn="0" w:noHBand="0" w:noVBand="1"/>
      </w:tblPr>
      <w:tblGrid>
        <w:gridCol w:w="1809"/>
        <w:gridCol w:w="2127"/>
        <w:gridCol w:w="1559"/>
        <w:gridCol w:w="3021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6" w:type="dxa"/>
            <w:gridSpan w:val="4"/>
            <w:tcBorders>
              <w:bottom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留言</w:t>
            </w:r>
            <w:r w:rsidRPr="00B229D0">
              <w:rPr>
                <w:rFonts w:hint="eastAsia"/>
                <w:color w:val="auto"/>
              </w:rPr>
              <w:t>(Reply)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I</w:t>
            </w:r>
            <w:r w:rsidRPr="00B229D0">
              <w:rPr>
                <w:rFonts w:hint="eastAsia"/>
                <w:sz w:val="18"/>
                <w:szCs w:val="18"/>
              </w:rPr>
              <w:t>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自增数字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商家代码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ShopCode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用户</w:t>
            </w: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UserId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用户昵称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NickName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</w:t>
            </w:r>
            <w:r w:rsidRPr="00B229D0">
              <w:rPr>
                <w:rFonts w:hint="eastAsia"/>
                <w:sz w:val="18"/>
                <w:szCs w:val="18"/>
              </w:rPr>
              <w:t>位双字节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用户头像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Portrait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最多</w:t>
            </w:r>
            <w:r w:rsidRPr="00B229D0">
              <w:rPr>
                <w:rFonts w:hint="eastAsia"/>
                <w:sz w:val="18"/>
                <w:szCs w:val="18"/>
              </w:rPr>
              <w:t>200</w:t>
            </w:r>
            <w:r w:rsidRPr="00B229D0">
              <w:rPr>
                <w:rFonts w:hint="eastAsia"/>
                <w:sz w:val="18"/>
                <w:szCs w:val="18"/>
              </w:rPr>
              <w:t>个字符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留言时间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ReplyTime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日期时间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回复对象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ReplyTo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0</w:t>
            </w:r>
            <w:r w:rsidRPr="00B229D0">
              <w:rPr>
                <w:rFonts w:hint="eastAsia"/>
                <w:sz w:val="18"/>
                <w:szCs w:val="18"/>
              </w:rPr>
              <w:t>表示给商家的留言，其他数字表示对某条留言的回复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内容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Content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1000</w:t>
            </w:r>
            <w:r w:rsidRPr="00B229D0">
              <w:rPr>
                <w:rFonts w:hint="eastAsia"/>
                <w:sz w:val="18"/>
                <w:szCs w:val="18"/>
              </w:rPr>
              <w:t>位双字节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70" w:name="_Toc443295319"/>
      <w:r w:rsidRPr="00B229D0">
        <w:rPr>
          <w:rFonts w:hint="eastAsia"/>
          <w:color w:val="auto"/>
        </w:rPr>
        <w:t>动态</w:t>
      </w:r>
      <w:bookmarkEnd w:id="70"/>
    </w:p>
    <w:tbl>
      <w:tblPr>
        <w:tblStyle w:val="-11"/>
        <w:tblW w:w="8516" w:type="dxa"/>
        <w:tblLayout w:type="fixed"/>
        <w:tblLook w:val="04A0" w:firstRow="1" w:lastRow="0" w:firstColumn="1" w:lastColumn="0" w:noHBand="0" w:noVBand="1"/>
      </w:tblPr>
      <w:tblGrid>
        <w:gridCol w:w="1809"/>
        <w:gridCol w:w="2127"/>
        <w:gridCol w:w="1559"/>
        <w:gridCol w:w="3021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6" w:type="dxa"/>
            <w:gridSpan w:val="4"/>
            <w:tcBorders>
              <w:bottom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动态（</w:t>
            </w:r>
            <w:r w:rsidRPr="00B229D0">
              <w:rPr>
                <w:rFonts w:hint="eastAsia"/>
                <w:color w:val="auto"/>
              </w:rPr>
              <w:t>Feeling</w:t>
            </w:r>
            <w:r w:rsidRPr="00B229D0">
              <w:rPr>
                <w:rFonts w:hint="eastAsia"/>
                <w:color w:val="auto"/>
              </w:rPr>
              <w:t>）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I</w:t>
            </w:r>
            <w:r w:rsidRPr="00B229D0">
              <w:rPr>
                <w:rFonts w:hint="eastAsia"/>
                <w:sz w:val="18"/>
                <w:szCs w:val="18"/>
              </w:rPr>
              <w:t>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自增数字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用户</w:t>
            </w: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UserId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用户昵称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NickName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</w:t>
            </w:r>
            <w:r w:rsidRPr="00B229D0">
              <w:rPr>
                <w:rFonts w:hint="eastAsia"/>
                <w:sz w:val="18"/>
                <w:szCs w:val="18"/>
              </w:rPr>
              <w:t>位双字节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商铺代码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ShopCode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可空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商铺名称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ShopName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</w:t>
            </w:r>
            <w:r w:rsidRPr="00B229D0">
              <w:rPr>
                <w:rFonts w:hint="eastAsia"/>
                <w:sz w:val="18"/>
                <w:szCs w:val="18"/>
              </w:rPr>
              <w:t>位双字节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可空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动态类型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OwnerType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</w:t>
            </w:r>
            <w:r w:rsidRPr="00B229D0">
              <w:rPr>
                <w:rFonts w:hint="eastAsia"/>
                <w:sz w:val="18"/>
                <w:szCs w:val="18"/>
              </w:rPr>
              <w:t>位整数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 xml:space="preserve">1 </w:t>
            </w:r>
            <w:r w:rsidRPr="00B229D0">
              <w:rPr>
                <w:rFonts w:hint="eastAsia"/>
                <w:sz w:val="18"/>
                <w:szCs w:val="18"/>
              </w:rPr>
              <w:t>个人动态</w:t>
            </w:r>
            <w:r w:rsidRPr="00B229D0">
              <w:rPr>
                <w:rFonts w:hint="eastAsia"/>
                <w:sz w:val="18"/>
                <w:szCs w:val="18"/>
              </w:rPr>
              <w:t xml:space="preserve"> 2</w:t>
            </w:r>
            <w:r w:rsidRPr="00B229D0">
              <w:rPr>
                <w:rFonts w:hint="eastAsia"/>
                <w:sz w:val="18"/>
                <w:szCs w:val="18"/>
              </w:rPr>
              <w:t>商家动态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内容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Content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500</w:t>
            </w:r>
            <w:r w:rsidRPr="00B229D0">
              <w:rPr>
                <w:rFonts w:hint="eastAsia"/>
                <w:sz w:val="18"/>
                <w:szCs w:val="18"/>
              </w:rPr>
              <w:t>双字节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图片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Photos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500</w:t>
            </w:r>
            <w:r w:rsidRPr="00B229D0">
              <w:rPr>
                <w:rFonts w:hint="eastAsia"/>
                <w:sz w:val="18"/>
                <w:szCs w:val="18"/>
              </w:rPr>
              <w:t>字节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图片</w:t>
            </w:r>
            <w:r w:rsidRPr="00B229D0">
              <w:rPr>
                <w:rFonts w:hint="eastAsia"/>
                <w:sz w:val="18"/>
                <w:szCs w:val="18"/>
              </w:rPr>
              <w:t>id</w:t>
            </w:r>
            <w:r w:rsidRPr="00B229D0">
              <w:rPr>
                <w:rFonts w:hint="eastAsia"/>
                <w:sz w:val="18"/>
                <w:szCs w:val="18"/>
              </w:rPr>
              <w:t>用逗号连接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lastRenderedPageBreak/>
              <w:t>浏览数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ReadCount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回复数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ReplyCount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C40703" w:rsidP="00C40703">
            <w:pPr>
              <w:jc w:val="left"/>
              <w:rPr>
                <w:bCs w:val="0"/>
                <w:sz w:val="18"/>
                <w:szCs w:val="18"/>
              </w:rPr>
            </w:pPr>
            <w:r w:rsidRPr="00B229D0">
              <w:rPr>
                <w:bCs w:val="0"/>
                <w:sz w:val="18"/>
                <w:szCs w:val="18"/>
              </w:rPr>
              <w:t>发布时间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191B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Pub</w:t>
            </w:r>
            <w:r w:rsidR="00C40703" w:rsidRPr="00B229D0">
              <w:rPr>
                <w:b/>
                <w:bCs/>
                <w:sz w:val="18"/>
                <w:szCs w:val="18"/>
              </w:rPr>
              <w:t>Time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745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日期</w:t>
            </w:r>
            <w:r w:rsidR="00C40703" w:rsidRPr="00B229D0">
              <w:rPr>
                <w:sz w:val="18"/>
                <w:szCs w:val="18"/>
              </w:rPr>
              <w:t>时间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811AFC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1AFC" w:rsidRPr="00B229D0" w:rsidRDefault="00811AFC" w:rsidP="00C40703">
            <w:pPr>
              <w:jc w:val="left"/>
              <w:rPr>
                <w:sz w:val="18"/>
                <w:szCs w:val="18"/>
              </w:rPr>
            </w:pPr>
            <w:proofErr w:type="gramStart"/>
            <w:r w:rsidRPr="00B229D0">
              <w:rPr>
                <w:sz w:val="18"/>
                <w:szCs w:val="18"/>
              </w:rPr>
              <w:t>点赞数</w:t>
            </w:r>
            <w:proofErr w:type="gramEnd"/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1AFC" w:rsidRPr="00B229D0" w:rsidRDefault="00811A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AgreeCount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1AFC" w:rsidRPr="00B229D0" w:rsidRDefault="00811A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整数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1AFC" w:rsidRPr="00B229D0" w:rsidRDefault="00811A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71" w:name="_Toc443295320"/>
      <w:r w:rsidRPr="00B229D0">
        <w:rPr>
          <w:rFonts w:hint="eastAsia"/>
          <w:color w:val="auto"/>
        </w:rPr>
        <w:t>动态评论</w:t>
      </w:r>
      <w:bookmarkEnd w:id="71"/>
    </w:p>
    <w:tbl>
      <w:tblPr>
        <w:tblStyle w:val="-11"/>
        <w:tblW w:w="8516" w:type="dxa"/>
        <w:tblLayout w:type="fixed"/>
        <w:tblLook w:val="04A0" w:firstRow="1" w:lastRow="0" w:firstColumn="1" w:lastColumn="0" w:noHBand="0" w:noVBand="1"/>
      </w:tblPr>
      <w:tblGrid>
        <w:gridCol w:w="1809"/>
        <w:gridCol w:w="2127"/>
        <w:gridCol w:w="1559"/>
        <w:gridCol w:w="3021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6" w:type="dxa"/>
            <w:gridSpan w:val="4"/>
            <w:tcBorders>
              <w:bottom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动态（</w:t>
            </w:r>
            <w:r w:rsidRPr="00B229D0">
              <w:rPr>
                <w:rFonts w:hint="eastAsia"/>
                <w:color w:val="auto"/>
              </w:rPr>
              <w:t>FeelingReply</w:t>
            </w:r>
            <w:r w:rsidRPr="00B229D0">
              <w:rPr>
                <w:rFonts w:hint="eastAsia"/>
                <w:color w:val="auto"/>
              </w:rPr>
              <w:t>）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I</w:t>
            </w:r>
            <w:r w:rsidRPr="00B229D0">
              <w:rPr>
                <w:rFonts w:hint="eastAsia"/>
                <w:sz w:val="18"/>
                <w:szCs w:val="18"/>
              </w:rPr>
              <w:t>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自增数字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用户</w:t>
            </w: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UserId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用户昵称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NickName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</w:t>
            </w:r>
            <w:r w:rsidRPr="00B229D0">
              <w:rPr>
                <w:rFonts w:hint="eastAsia"/>
                <w:sz w:val="18"/>
                <w:szCs w:val="18"/>
              </w:rPr>
              <w:t>位双字节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商铺代码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ShopCode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可空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商铺名称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ShopName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</w:t>
            </w:r>
            <w:r w:rsidRPr="00B229D0">
              <w:rPr>
                <w:rFonts w:hint="eastAsia"/>
                <w:sz w:val="18"/>
                <w:szCs w:val="18"/>
              </w:rPr>
              <w:t>位双字节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可空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动态类型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OwnerType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</w:t>
            </w:r>
            <w:r w:rsidRPr="00B229D0">
              <w:rPr>
                <w:rFonts w:hint="eastAsia"/>
                <w:sz w:val="18"/>
                <w:szCs w:val="18"/>
              </w:rPr>
              <w:t>位整数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 xml:space="preserve">1 </w:t>
            </w:r>
            <w:r w:rsidRPr="00B229D0">
              <w:rPr>
                <w:rFonts w:hint="eastAsia"/>
                <w:sz w:val="18"/>
                <w:szCs w:val="18"/>
              </w:rPr>
              <w:t>个人动态</w:t>
            </w:r>
            <w:r w:rsidRPr="00B229D0">
              <w:rPr>
                <w:rFonts w:hint="eastAsia"/>
                <w:sz w:val="18"/>
                <w:szCs w:val="18"/>
              </w:rPr>
              <w:t xml:space="preserve"> 2</w:t>
            </w:r>
            <w:r w:rsidRPr="00B229D0">
              <w:rPr>
                <w:rFonts w:hint="eastAsia"/>
                <w:sz w:val="18"/>
                <w:szCs w:val="18"/>
              </w:rPr>
              <w:t>商家动态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内容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Content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500</w:t>
            </w:r>
            <w:r w:rsidRPr="00B229D0">
              <w:rPr>
                <w:rFonts w:hint="eastAsia"/>
                <w:sz w:val="18"/>
                <w:szCs w:val="18"/>
              </w:rPr>
              <w:t>双字节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图片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Photos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500</w:t>
            </w:r>
            <w:r w:rsidRPr="00B229D0">
              <w:rPr>
                <w:rFonts w:hint="eastAsia"/>
                <w:sz w:val="18"/>
                <w:szCs w:val="18"/>
              </w:rPr>
              <w:t>字节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图片</w:t>
            </w:r>
            <w:r w:rsidRPr="00B229D0">
              <w:rPr>
                <w:rFonts w:hint="eastAsia"/>
                <w:sz w:val="18"/>
                <w:szCs w:val="18"/>
              </w:rPr>
              <w:t>id</w:t>
            </w:r>
            <w:r w:rsidRPr="00B229D0">
              <w:rPr>
                <w:rFonts w:hint="eastAsia"/>
                <w:sz w:val="18"/>
                <w:szCs w:val="18"/>
              </w:rPr>
              <w:t>用逗号连接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动态编号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FeelingId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回复编号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ReplyId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默认</w:t>
            </w:r>
            <w:r w:rsidRPr="00B229D0">
              <w:rPr>
                <w:rFonts w:hint="eastAsia"/>
                <w:sz w:val="18"/>
                <w:szCs w:val="18"/>
              </w:rPr>
              <w:t xml:space="preserve">0 </w:t>
            </w:r>
            <w:r w:rsidRPr="00B229D0">
              <w:rPr>
                <w:rFonts w:hint="eastAsia"/>
                <w:sz w:val="18"/>
                <w:szCs w:val="18"/>
              </w:rPr>
              <w:t>表示回复的是动态本身，如果不是</w:t>
            </w:r>
            <w:r w:rsidRPr="00B229D0">
              <w:rPr>
                <w:rFonts w:hint="eastAsia"/>
                <w:sz w:val="18"/>
                <w:szCs w:val="18"/>
              </w:rPr>
              <w:t>0</w:t>
            </w:r>
            <w:r w:rsidRPr="00B229D0">
              <w:rPr>
                <w:rFonts w:hint="eastAsia"/>
                <w:sz w:val="18"/>
                <w:szCs w:val="18"/>
              </w:rPr>
              <w:t>则表示是对其他回复的回复，保存的是要回复的其他人的评论的</w:t>
            </w: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191B57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b w:val="0"/>
                <w:bCs w:val="0"/>
                <w:sz w:val="18"/>
                <w:szCs w:val="18"/>
              </w:rPr>
              <w:t>回复时间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191B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ReplyTime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745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日期时间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2D528F" w:rsidRPr="00B229D0" w:rsidRDefault="002D528F"/>
    <w:p w:rsidR="00BC27FF" w:rsidRPr="00B229D0" w:rsidRDefault="00BC27FF" w:rsidP="00BC27FF">
      <w:pPr>
        <w:pStyle w:val="3"/>
        <w:rPr>
          <w:color w:val="auto"/>
        </w:rPr>
      </w:pPr>
      <w:bookmarkStart w:id="72" w:name="_Toc443295321"/>
      <w:proofErr w:type="gramStart"/>
      <w:r w:rsidRPr="00B229D0">
        <w:rPr>
          <w:rFonts w:hint="eastAsia"/>
          <w:color w:val="auto"/>
        </w:rPr>
        <w:t>点赞情况</w:t>
      </w:r>
      <w:bookmarkEnd w:id="72"/>
      <w:proofErr w:type="gramEnd"/>
    </w:p>
    <w:tbl>
      <w:tblPr>
        <w:tblStyle w:val="-11"/>
        <w:tblW w:w="8516" w:type="dxa"/>
        <w:tblLayout w:type="fixed"/>
        <w:tblLook w:val="04A0" w:firstRow="1" w:lastRow="0" w:firstColumn="1" w:lastColumn="0" w:noHBand="0" w:noVBand="1"/>
      </w:tblPr>
      <w:tblGrid>
        <w:gridCol w:w="1809"/>
        <w:gridCol w:w="2127"/>
        <w:gridCol w:w="1559"/>
        <w:gridCol w:w="3021"/>
      </w:tblGrid>
      <w:tr w:rsidR="00BC27FF" w:rsidRPr="00B229D0" w:rsidTr="00ED43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6" w:type="dxa"/>
            <w:gridSpan w:val="4"/>
            <w:tcBorders>
              <w:bottom w:val="single" w:sz="4" w:space="0" w:color="auto"/>
            </w:tcBorders>
          </w:tcPr>
          <w:p w:rsidR="00BC27FF" w:rsidRPr="00B229D0" w:rsidRDefault="00BC27FF" w:rsidP="00ED430B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动态（</w:t>
            </w:r>
            <w:r w:rsidRPr="00B229D0">
              <w:rPr>
                <w:rFonts w:hint="eastAsia"/>
                <w:color w:val="auto"/>
              </w:rPr>
              <w:t>FeelingAgree</w:t>
            </w:r>
            <w:r w:rsidRPr="00B229D0">
              <w:rPr>
                <w:rFonts w:hint="eastAsia"/>
                <w:color w:val="auto"/>
              </w:rPr>
              <w:t>）</w:t>
            </w:r>
          </w:p>
        </w:tc>
      </w:tr>
      <w:tr w:rsidR="00BC27FF" w:rsidRPr="00B229D0" w:rsidTr="00ED43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7FF" w:rsidRPr="00B229D0" w:rsidRDefault="00BC27FF" w:rsidP="00ED430B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I</w:t>
            </w:r>
            <w:r w:rsidRPr="00B229D0">
              <w:rPr>
                <w:rFonts w:hint="eastAsia"/>
                <w:sz w:val="18"/>
                <w:szCs w:val="18"/>
              </w:rPr>
              <w:t>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7FF" w:rsidRPr="00B229D0" w:rsidRDefault="00BC27FF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7FF" w:rsidRPr="00B229D0" w:rsidRDefault="00BC27FF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自增数字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7FF" w:rsidRPr="00B229D0" w:rsidRDefault="00BC27FF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BC27FF" w:rsidRPr="00B229D0" w:rsidTr="00ED43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7FF" w:rsidRPr="00B229D0" w:rsidRDefault="00BC27FF" w:rsidP="00ED430B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用户</w:t>
            </w: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7FF" w:rsidRPr="00B229D0" w:rsidRDefault="00BC27FF" w:rsidP="00ED4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UserId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7FF" w:rsidRPr="00B229D0" w:rsidRDefault="00BC27FF" w:rsidP="00ED4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7FF" w:rsidRPr="00B229D0" w:rsidRDefault="002733C7" w:rsidP="00ED4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gramStart"/>
            <w:r w:rsidRPr="00B229D0">
              <w:rPr>
                <w:sz w:val="18"/>
                <w:szCs w:val="18"/>
              </w:rPr>
              <w:t>谁点的</w:t>
            </w:r>
            <w:proofErr w:type="gramEnd"/>
            <w:r w:rsidRPr="00B229D0">
              <w:rPr>
                <w:sz w:val="18"/>
                <w:szCs w:val="18"/>
              </w:rPr>
              <w:t>赞</w:t>
            </w:r>
          </w:p>
        </w:tc>
      </w:tr>
      <w:tr w:rsidR="00BC27FF" w:rsidRPr="00B229D0" w:rsidTr="00ED43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7FF" w:rsidRPr="00B229D0" w:rsidRDefault="00BC27FF" w:rsidP="00ED430B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动态类型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7FF" w:rsidRPr="00B229D0" w:rsidRDefault="00BC27FF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OwnerType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7FF" w:rsidRPr="00B229D0" w:rsidRDefault="00BC27FF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</w:t>
            </w:r>
            <w:r w:rsidRPr="00B229D0">
              <w:rPr>
                <w:rFonts w:hint="eastAsia"/>
                <w:sz w:val="18"/>
                <w:szCs w:val="18"/>
              </w:rPr>
              <w:t>位整数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7FF" w:rsidRPr="00B229D0" w:rsidRDefault="00BC27FF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 xml:space="preserve">1 </w:t>
            </w:r>
            <w:r w:rsidRPr="00B229D0">
              <w:rPr>
                <w:rFonts w:hint="eastAsia"/>
                <w:sz w:val="18"/>
                <w:szCs w:val="18"/>
              </w:rPr>
              <w:t>个人动态</w:t>
            </w:r>
            <w:r w:rsidRPr="00B229D0">
              <w:rPr>
                <w:rFonts w:hint="eastAsia"/>
                <w:sz w:val="18"/>
                <w:szCs w:val="18"/>
              </w:rPr>
              <w:t xml:space="preserve"> 2</w:t>
            </w:r>
            <w:r w:rsidRPr="00B229D0">
              <w:rPr>
                <w:rFonts w:hint="eastAsia"/>
                <w:sz w:val="18"/>
                <w:szCs w:val="18"/>
              </w:rPr>
              <w:t>商家动态</w:t>
            </w:r>
          </w:p>
        </w:tc>
      </w:tr>
      <w:tr w:rsidR="00BC27FF" w:rsidRPr="00B229D0" w:rsidTr="00ED43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7FF" w:rsidRPr="00B229D0" w:rsidRDefault="00BC27FF" w:rsidP="00ED430B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动态编号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7FF" w:rsidRPr="00B229D0" w:rsidRDefault="00BC27FF" w:rsidP="00ED4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FeelingId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7FF" w:rsidRPr="00B229D0" w:rsidRDefault="00BC27FF" w:rsidP="00ED4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7FF" w:rsidRPr="00B229D0" w:rsidRDefault="00BC27FF" w:rsidP="00ED4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BC27FF" w:rsidRPr="00B229D0" w:rsidTr="00ED43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7FF" w:rsidRPr="00B229D0" w:rsidRDefault="00B8196A" w:rsidP="00ED430B">
            <w:pPr>
              <w:rPr>
                <w:bCs w:val="0"/>
                <w:sz w:val="18"/>
                <w:szCs w:val="18"/>
              </w:rPr>
            </w:pPr>
            <w:proofErr w:type="gramStart"/>
            <w:r w:rsidRPr="00B229D0">
              <w:rPr>
                <w:rFonts w:hint="eastAsia"/>
                <w:bCs w:val="0"/>
                <w:sz w:val="18"/>
                <w:szCs w:val="18"/>
              </w:rPr>
              <w:t>点赞</w:t>
            </w:r>
            <w:r w:rsidR="00BC27FF" w:rsidRPr="00B229D0">
              <w:rPr>
                <w:bCs w:val="0"/>
                <w:sz w:val="18"/>
                <w:szCs w:val="18"/>
              </w:rPr>
              <w:t>时间</w:t>
            </w:r>
            <w:proofErr w:type="gramEnd"/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7FF" w:rsidRPr="00B229D0" w:rsidRDefault="00B8196A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Agree</w:t>
            </w:r>
            <w:r w:rsidR="00BC27FF" w:rsidRPr="00B229D0">
              <w:rPr>
                <w:b/>
                <w:bCs/>
                <w:sz w:val="18"/>
                <w:szCs w:val="18"/>
              </w:rPr>
              <w:t>Time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7FF" w:rsidRPr="00B229D0" w:rsidRDefault="00BC27FF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日期时间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7FF" w:rsidRPr="00B229D0" w:rsidRDefault="00BC27FF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BC27FF" w:rsidRPr="00B229D0" w:rsidRDefault="00BC27FF" w:rsidP="00BC27FF"/>
    <w:p w:rsidR="00BC27FF" w:rsidRPr="00B229D0" w:rsidRDefault="00BC27FF" w:rsidP="00BC27FF">
      <w:pPr>
        <w:pStyle w:val="3"/>
        <w:rPr>
          <w:color w:val="auto"/>
        </w:rPr>
      </w:pPr>
      <w:bookmarkStart w:id="73" w:name="_Toc443295322"/>
      <w:r w:rsidRPr="00B229D0">
        <w:rPr>
          <w:color w:val="auto"/>
        </w:rPr>
        <w:t>相关动态</w:t>
      </w:r>
      <w:bookmarkEnd w:id="73"/>
    </w:p>
    <w:tbl>
      <w:tblPr>
        <w:tblStyle w:val="-11"/>
        <w:tblW w:w="8516" w:type="dxa"/>
        <w:tblLayout w:type="fixed"/>
        <w:tblLook w:val="04A0" w:firstRow="1" w:lastRow="0" w:firstColumn="1" w:lastColumn="0" w:noHBand="0" w:noVBand="1"/>
      </w:tblPr>
      <w:tblGrid>
        <w:gridCol w:w="1809"/>
        <w:gridCol w:w="2127"/>
        <w:gridCol w:w="1559"/>
        <w:gridCol w:w="3021"/>
      </w:tblGrid>
      <w:tr w:rsidR="00322B95" w:rsidRPr="00B229D0" w:rsidTr="00ED43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6" w:type="dxa"/>
            <w:gridSpan w:val="4"/>
            <w:tcBorders>
              <w:bottom w:val="single" w:sz="4" w:space="0" w:color="auto"/>
            </w:tcBorders>
          </w:tcPr>
          <w:p w:rsidR="00322B95" w:rsidRPr="00B229D0" w:rsidRDefault="00322B95" w:rsidP="00ED430B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动态（</w:t>
            </w:r>
            <w:r w:rsidRPr="00B229D0">
              <w:rPr>
                <w:rFonts w:hint="eastAsia"/>
                <w:color w:val="auto"/>
              </w:rPr>
              <w:t>Feeling</w:t>
            </w:r>
            <w:r w:rsidR="003A6AA1" w:rsidRPr="00B229D0">
              <w:rPr>
                <w:color w:val="auto"/>
              </w:rPr>
              <w:t>Correlation</w:t>
            </w:r>
            <w:r w:rsidRPr="00B229D0">
              <w:rPr>
                <w:rFonts w:hint="eastAsia"/>
                <w:color w:val="auto"/>
              </w:rPr>
              <w:t>）</w:t>
            </w:r>
          </w:p>
        </w:tc>
      </w:tr>
      <w:tr w:rsidR="00322B95" w:rsidRPr="00B229D0" w:rsidTr="00ED43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B95" w:rsidRPr="00B229D0" w:rsidRDefault="00322B95" w:rsidP="00ED430B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I</w:t>
            </w:r>
            <w:r w:rsidRPr="00B229D0">
              <w:rPr>
                <w:rFonts w:hint="eastAsia"/>
                <w:sz w:val="18"/>
                <w:szCs w:val="18"/>
              </w:rPr>
              <w:t>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B95" w:rsidRPr="00B229D0" w:rsidRDefault="00322B95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B95" w:rsidRPr="00B229D0" w:rsidRDefault="00322B95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自增数字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B95" w:rsidRPr="00B229D0" w:rsidRDefault="00322B95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322B95" w:rsidRPr="00B229D0" w:rsidTr="00ED43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B95" w:rsidRPr="00B229D0" w:rsidRDefault="00322B95" w:rsidP="00ED430B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用户</w:t>
            </w: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B95" w:rsidRPr="00B229D0" w:rsidRDefault="00322B95" w:rsidP="00ED4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UserId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B95" w:rsidRPr="00B229D0" w:rsidRDefault="00322B95" w:rsidP="00ED4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B95" w:rsidRPr="00B229D0" w:rsidRDefault="00322B95" w:rsidP="00ED4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322B95" w:rsidRPr="00B229D0" w:rsidTr="00ED43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B95" w:rsidRPr="00B229D0" w:rsidRDefault="00322B95" w:rsidP="00ED430B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动态类型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B95" w:rsidRPr="00B229D0" w:rsidRDefault="00322B95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OwnerType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B95" w:rsidRPr="00B229D0" w:rsidRDefault="00322B95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</w:t>
            </w:r>
            <w:r w:rsidRPr="00B229D0">
              <w:rPr>
                <w:rFonts w:hint="eastAsia"/>
                <w:sz w:val="18"/>
                <w:szCs w:val="18"/>
              </w:rPr>
              <w:t>位整数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B95" w:rsidRPr="00B229D0" w:rsidRDefault="00322B95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 xml:space="preserve">1 </w:t>
            </w:r>
            <w:r w:rsidRPr="00B229D0">
              <w:rPr>
                <w:rFonts w:hint="eastAsia"/>
                <w:sz w:val="18"/>
                <w:szCs w:val="18"/>
              </w:rPr>
              <w:t>个人动态</w:t>
            </w:r>
            <w:r w:rsidRPr="00B229D0">
              <w:rPr>
                <w:rFonts w:hint="eastAsia"/>
                <w:sz w:val="18"/>
                <w:szCs w:val="18"/>
              </w:rPr>
              <w:t xml:space="preserve"> 2</w:t>
            </w:r>
            <w:r w:rsidRPr="00B229D0">
              <w:rPr>
                <w:rFonts w:hint="eastAsia"/>
                <w:sz w:val="18"/>
                <w:szCs w:val="18"/>
              </w:rPr>
              <w:t>商家动态</w:t>
            </w:r>
          </w:p>
        </w:tc>
      </w:tr>
      <w:tr w:rsidR="00322B95" w:rsidRPr="00B229D0" w:rsidTr="00ED43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B95" w:rsidRPr="00B229D0" w:rsidRDefault="00322B95" w:rsidP="00ED430B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动态编号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B95" w:rsidRPr="00B229D0" w:rsidRDefault="00322B95" w:rsidP="00ED4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FeelingId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B95" w:rsidRPr="00B229D0" w:rsidRDefault="00322B95" w:rsidP="00ED4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B95" w:rsidRPr="00B229D0" w:rsidRDefault="00322B95" w:rsidP="00ED4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322B95" w:rsidRPr="00B229D0" w:rsidTr="00ED43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B95" w:rsidRPr="00B229D0" w:rsidRDefault="00322B95" w:rsidP="00ED430B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回复编号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B95" w:rsidRPr="00B229D0" w:rsidRDefault="00322B95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ReplyId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B95" w:rsidRPr="00B229D0" w:rsidRDefault="00322B95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B95" w:rsidRPr="00B229D0" w:rsidRDefault="00322B95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默认</w:t>
            </w:r>
            <w:r w:rsidRPr="00B229D0">
              <w:rPr>
                <w:rFonts w:hint="eastAsia"/>
                <w:sz w:val="18"/>
                <w:szCs w:val="18"/>
              </w:rPr>
              <w:t xml:space="preserve">0 </w:t>
            </w:r>
            <w:r w:rsidRPr="00B229D0">
              <w:rPr>
                <w:rFonts w:hint="eastAsia"/>
                <w:sz w:val="18"/>
                <w:szCs w:val="18"/>
              </w:rPr>
              <w:t>表示回复的是动态本身，如果不是</w:t>
            </w:r>
            <w:r w:rsidRPr="00B229D0">
              <w:rPr>
                <w:rFonts w:hint="eastAsia"/>
                <w:sz w:val="18"/>
                <w:szCs w:val="18"/>
              </w:rPr>
              <w:t>0</w:t>
            </w:r>
            <w:r w:rsidRPr="00B229D0">
              <w:rPr>
                <w:rFonts w:hint="eastAsia"/>
                <w:sz w:val="18"/>
                <w:szCs w:val="18"/>
              </w:rPr>
              <w:t>则表示是对其他回复的回复，保存的是要回复的其他人的评论的</w:t>
            </w: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</w:tr>
      <w:tr w:rsidR="00322B95" w:rsidRPr="00B229D0" w:rsidTr="00ED43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B95" w:rsidRPr="00B229D0" w:rsidRDefault="00322B95" w:rsidP="00ED430B">
            <w:pPr>
              <w:rPr>
                <w:bCs w:val="0"/>
                <w:sz w:val="18"/>
                <w:szCs w:val="18"/>
              </w:rPr>
            </w:pPr>
            <w:r w:rsidRPr="00B229D0">
              <w:rPr>
                <w:bCs w:val="0"/>
                <w:sz w:val="18"/>
                <w:szCs w:val="18"/>
              </w:rPr>
              <w:t>时间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B95" w:rsidRPr="00B229D0" w:rsidRDefault="00C312B1" w:rsidP="00ED4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Date</w:t>
            </w:r>
            <w:r w:rsidR="00322B95" w:rsidRPr="00B229D0">
              <w:rPr>
                <w:b/>
                <w:bCs/>
                <w:sz w:val="18"/>
                <w:szCs w:val="18"/>
              </w:rPr>
              <w:t>Time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B95" w:rsidRPr="00B229D0" w:rsidRDefault="00322B95" w:rsidP="00ED4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日期时间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2B95" w:rsidRPr="00B229D0" w:rsidRDefault="00322B95" w:rsidP="00ED4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E96A60" w:rsidRPr="00B229D0" w:rsidTr="00ED43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6A60" w:rsidRPr="00B229D0" w:rsidRDefault="00E96A60" w:rsidP="00ED430B">
            <w:pPr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类型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6A60" w:rsidRPr="00B229D0" w:rsidRDefault="00E96A60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Type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6A60" w:rsidRPr="00B229D0" w:rsidRDefault="00E96A60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</w:t>
            </w:r>
            <w:r w:rsidRPr="00B229D0">
              <w:rPr>
                <w:rFonts w:hint="eastAsia"/>
                <w:sz w:val="18"/>
                <w:szCs w:val="18"/>
              </w:rPr>
              <w:t>位整数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6A60" w:rsidRPr="00B229D0" w:rsidRDefault="00E96A60" w:rsidP="00E96A60">
            <w:pPr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回复</w:t>
            </w:r>
            <w:r w:rsidRPr="00B229D0">
              <w:rPr>
                <w:rFonts w:hint="eastAsia"/>
                <w:sz w:val="18"/>
                <w:szCs w:val="18"/>
              </w:rPr>
              <w:t xml:space="preserve"> 2. </w:t>
            </w:r>
            <w:r w:rsidRPr="00B229D0">
              <w:rPr>
                <w:rFonts w:hint="eastAsia"/>
                <w:sz w:val="18"/>
                <w:szCs w:val="18"/>
              </w:rPr>
              <w:t>收到回复</w:t>
            </w:r>
          </w:p>
        </w:tc>
      </w:tr>
      <w:tr w:rsidR="00E96A60" w:rsidRPr="00B229D0" w:rsidTr="00ED43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6A60" w:rsidRPr="00B229D0" w:rsidRDefault="00E96A60" w:rsidP="00ED430B">
            <w:pPr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编号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6A60" w:rsidRPr="00B229D0" w:rsidRDefault="00E96A60" w:rsidP="00ED4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ascii="新宋体" w:eastAsia="新宋体" w:hAnsi="Times New Roman" w:cs="新宋体"/>
                <w:kern w:val="0"/>
                <w:sz w:val="19"/>
                <w:szCs w:val="19"/>
                <w:highlight w:val="white"/>
              </w:rPr>
              <w:t>OwnerReplyId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6A60" w:rsidRPr="00B229D0" w:rsidRDefault="00E96A60" w:rsidP="00ED4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6A60" w:rsidRPr="00B229D0" w:rsidRDefault="00E96A60" w:rsidP="00ED4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记录动态相关的</w:t>
            </w:r>
            <w:r w:rsidRPr="00B229D0">
              <w:rPr>
                <w:sz w:val="18"/>
                <w:szCs w:val="18"/>
              </w:rPr>
              <w:t>ReplyId</w:t>
            </w:r>
          </w:p>
        </w:tc>
      </w:tr>
    </w:tbl>
    <w:p w:rsidR="002D528F" w:rsidRPr="00B229D0" w:rsidRDefault="002D528F"/>
    <w:p w:rsidR="00530215" w:rsidRPr="00B229D0" w:rsidRDefault="00530215" w:rsidP="00530215">
      <w:pPr>
        <w:pStyle w:val="3"/>
        <w:rPr>
          <w:color w:val="auto"/>
        </w:rPr>
      </w:pPr>
      <w:bookmarkStart w:id="74" w:name="_Toc443295323"/>
      <w:r w:rsidRPr="00B229D0">
        <w:rPr>
          <w:color w:val="auto"/>
        </w:rPr>
        <w:t>群</w:t>
      </w:r>
      <w:bookmarkEnd w:id="74"/>
    </w:p>
    <w:tbl>
      <w:tblPr>
        <w:tblStyle w:val="-11"/>
        <w:tblW w:w="8516" w:type="dxa"/>
        <w:tblLayout w:type="fixed"/>
        <w:tblLook w:val="04A0" w:firstRow="1" w:lastRow="0" w:firstColumn="1" w:lastColumn="0" w:noHBand="0" w:noVBand="1"/>
      </w:tblPr>
      <w:tblGrid>
        <w:gridCol w:w="1809"/>
        <w:gridCol w:w="2127"/>
        <w:gridCol w:w="1559"/>
        <w:gridCol w:w="3021"/>
      </w:tblGrid>
      <w:tr w:rsidR="00C2109D" w:rsidRPr="00B229D0" w:rsidTr="00C210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6" w:type="dxa"/>
            <w:gridSpan w:val="4"/>
            <w:tcBorders>
              <w:bottom w:val="single" w:sz="4" w:space="0" w:color="auto"/>
            </w:tcBorders>
          </w:tcPr>
          <w:p w:rsidR="00530215" w:rsidRPr="00B229D0" w:rsidRDefault="00530215" w:rsidP="00530215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群（</w:t>
            </w:r>
            <w:r w:rsidRPr="00B229D0">
              <w:rPr>
                <w:color w:val="auto"/>
              </w:rPr>
              <w:t>Circles</w:t>
            </w:r>
            <w:r w:rsidRPr="00B229D0">
              <w:rPr>
                <w:rFonts w:hint="eastAsia"/>
                <w:color w:val="auto"/>
              </w:rPr>
              <w:t>）</w:t>
            </w:r>
          </w:p>
        </w:tc>
      </w:tr>
      <w:tr w:rsidR="00C2109D" w:rsidRPr="00B229D0" w:rsidTr="00C21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0215" w:rsidRPr="00B229D0" w:rsidRDefault="00530215" w:rsidP="00C2109D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I</w:t>
            </w:r>
            <w:r w:rsidRPr="00B229D0">
              <w:rPr>
                <w:rFonts w:hint="eastAsia"/>
                <w:sz w:val="18"/>
                <w:szCs w:val="18"/>
              </w:rPr>
              <w:t>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0215" w:rsidRPr="00B229D0" w:rsidRDefault="00530215" w:rsidP="00C21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0215" w:rsidRPr="00B229D0" w:rsidRDefault="00530215" w:rsidP="00C21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自增数字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0215" w:rsidRPr="00B229D0" w:rsidRDefault="00530215" w:rsidP="00C21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2109D" w:rsidRPr="00B229D0" w:rsidTr="00C210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0215" w:rsidRPr="00B229D0" w:rsidRDefault="00530215" w:rsidP="00C2109D">
            <w:pPr>
              <w:rPr>
                <w:b w:val="0"/>
                <w:bCs w:val="0"/>
                <w:sz w:val="18"/>
                <w:szCs w:val="18"/>
              </w:rPr>
            </w:pPr>
            <w:proofErr w:type="gramStart"/>
            <w:r w:rsidRPr="00B229D0">
              <w:rPr>
                <w:rFonts w:hint="eastAsia"/>
                <w:sz w:val="18"/>
                <w:szCs w:val="18"/>
              </w:rPr>
              <w:t>群主</w:t>
            </w:r>
            <w:proofErr w:type="gramEnd"/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0215" w:rsidRPr="00B229D0" w:rsidRDefault="00530215" w:rsidP="00C210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OwnerId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0215" w:rsidRPr="00B229D0" w:rsidRDefault="00530215" w:rsidP="00C210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0215" w:rsidRPr="00B229D0" w:rsidRDefault="00530215" w:rsidP="00C210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2109D" w:rsidRPr="00B229D0" w:rsidTr="00C21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0215" w:rsidRPr="00B229D0" w:rsidRDefault="00530215" w:rsidP="00C2109D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群名称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0215" w:rsidRPr="00B229D0" w:rsidRDefault="00530215" w:rsidP="00C21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Name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0215" w:rsidRPr="00B229D0" w:rsidRDefault="00530215" w:rsidP="00C21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最多</w:t>
            </w:r>
            <w:r w:rsidRPr="00B229D0">
              <w:rPr>
                <w:sz w:val="18"/>
                <w:szCs w:val="18"/>
              </w:rPr>
              <w:t>50</w:t>
            </w:r>
            <w:r w:rsidRPr="00B229D0">
              <w:rPr>
                <w:sz w:val="18"/>
                <w:szCs w:val="18"/>
              </w:rPr>
              <w:t>个汉字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0215" w:rsidRPr="00B229D0" w:rsidRDefault="00530215" w:rsidP="00C21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2109D" w:rsidRPr="00B229D0" w:rsidTr="00C210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0215" w:rsidRPr="00B229D0" w:rsidRDefault="00530215" w:rsidP="00C2109D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创建时间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0215" w:rsidRPr="00B229D0" w:rsidRDefault="00530215" w:rsidP="00C210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CreateTime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0215" w:rsidRPr="00B229D0" w:rsidRDefault="00530215" w:rsidP="00C210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日期时间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0215" w:rsidRPr="00B229D0" w:rsidRDefault="00530215" w:rsidP="00C210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2109D" w:rsidRPr="00B229D0" w:rsidTr="00C21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0215" w:rsidRPr="00B229D0" w:rsidRDefault="00530215" w:rsidP="00C2109D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群描述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0215" w:rsidRPr="00B229D0" w:rsidRDefault="00530215" w:rsidP="00C21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Note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0215" w:rsidRPr="00B229D0" w:rsidRDefault="00530215" w:rsidP="00C21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最多</w:t>
            </w:r>
            <w:r w:rsidRPr="00B229D0">
              <w:rPr>
                <w:rFonts w:hint="eastAsia"/>
                <w:sz w:val="18"/>
                <w:szCs w:val="18"/>
              </w:rPr>
              <w:t>500</w:t>
            </w:r>
            <w:r w:rsidRPr="00B229D0">
              <w:rPr>
                <w:rFonts w:hint="eastAsia"/>
                <w:sz w:val="18"/>
                <w:szCs w:val="18"/>
              </w:rPr>
              <w:t>个汉字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0215" w:rsidRPr="00B229D0" w:rsidRDefault="00530215" w:rsidP="00C21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530215" w:rsidRPr="00B229D0" w:rsidRDefault="00530215"/>
    <w:p w:rsidR="00530215" w:rsidRPr="00B229D0" w:rsidRDefault="00530215" w:rsidP="00C2109D">
      <w:pPr>
        <w:pStyle w:val="3"/>
        <w:rPr>
          <w:color w:val="auto"/>
        </w:rPr>
      </w:pPr>
      <w:bookmarkStart w:id="75" w:name="_Toc443295324"/>
      <w:r w:rsidRPr="00B229D0">
        <w:rPr>
          <w:color w:val="auto"/>
        </w:rPr>
        <w:t>群成员</w:t>
      </w:r>
      <w:bookmarkEnd w:id="75"/>
    </w:p>
    <w:tbl>
      <w:tblPr>
        <w:tblStyle w:val="-11"/>
        <w:tblW w:w="8516" w:type="dxa"/>
        <w:tblLayout w:type="fixed"/>
        <w:tblLook w:val="04A0" w:firstRow="1" w:lastRow="0" w:firstColumn="1" w:lastColumn="0" w:noHBand="0" w:noVBand="1"/>
      </w:tblPr>
      <w:tblGrid>
        <w:gridCol w:w="1809"/>
        <w:gridCol w:w="2127"/>
        <w:gridCol w:w="1559"/>
        <w:gridCol w:w="3021"/>
      </w:tblGrid>
      <w:tr w:rsidR="00C2109D" w:rsidRPr="00B229D0" w:rsidTr="00C210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6" w:type="dxa"/>
            <w:gridSpan w:val="4"/>
            <w:tcBorders>
              <w:bottom w:val="single" w:sz="4" w:space="0" w:color="auto"/>
            </w:tcBorders>
          </w:tcPr>
          <w:p w:rsidR="00530215" w:rsidRPr="00B229D0" w:rsidRDefault="006F316A" w:rsidP="006F316A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群成员</w:t>
            </w:r>
            <w:r w:rsidR="00530215" w:rsidRPr="00B229D0">
              <w:rPr>
                <w:rFonts w:hint="eastAsia"/>
                <w:color w:val="auto"/>
              </w:rPr>
              <w:t>（</w:t>
            </w:r>
            <w:r w:rsidRPr="00B229D0">
              <w:rPr>
                <w:color w:val="auto"/>
              </w:rPr>
              <w:t>CicleMembers</w:t>
            </w:r>
            <w:r w:rsidR="00530215" w:rsidRPr="00B229D0">
              <w:rPr>
                <w:rFonts w:hint="eastAsia"/>
                <w:color w:val="auto"/>
              </w:rPr>
              <w:t>）</w:t>
            </w:r>
          </w:p>
        </w:tc>
      </w:tr>
      <w:tr w:rsidR="00C2109D" w:rsidRPr="00B229D0" w:rsidTr="00C21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0215" w:rsidRPr="00B229D0" w:rsidRDefault="00530215" w:rsidP="00C2109D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I</w:t>
            </w:r>
            <w:r w:rsidRPr="00B229D0">
              <w:rPr>
                <w:rFonts w:hint="eastAsia"/>
                <w:sz w:val="18"/>
                <w:szCs w:val="18"/>
              </w:rPr>
              <w:t>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0215" w:rsidRPr="00B229D0" w:rsidRDefault="00530215" w:rsidP="00C21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0215" w:rsidRPr="00B229D0" w:rsidRDefault="00530215" w:rsidP="00C21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自增数字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0215" w:rsidRPr="00B229D0" w:rsidRDefault="00530215" w:rsidP="00C21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2109D" w:rsidRPr="00B229D0" w:rsidTr="00C210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0215" w:rsidRPr="00B229D0" w:rsidRDefault="00530215" w:rsidP="00C2109D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用户</w:t>
            </w: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0215" w:rsidRPr="00B229D0" w:rsidRDefault="00530215" w:rsidP="00C210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UserId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0215" w:rsidRPr="00B229D0" w:rsidRDefault="00530215" w:rsidP="00C210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0215" w:rsidRPr="00B229D0" w:rsidRDefault="00530215" w:rsidP="00C210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2109D" w:rsidRPr="00B229D0" w:rsidTr="00C21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0215" w:rsidRPr="00B229D0" w:rsidRDefault="00530215" w:rsidP="00C2109D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群</w:t>
            </w: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0215" w:rsidRPr="00B229D0" w:rsidRDefault="00530215" w:rsidP="00C21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CircleId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0215" w:rsidRPr="00B229D0" w:rsidRDefault="00530215" w:rsidP="00C21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整数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0215" w:rsidRPr="00B229D0" w:rsidRDefault="00530215" w:rsidP="00C210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6F316A" w:rsidRPr="00B229D0" w:rsidTr="00C210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316A" w:rsidRPr="00B229D0" w:rsidRDefault="006F316A" w:rsidP="00C2109D">
            <w:pPr>
              <w:rPr>
                <w:sz w:val="18"/>
                <w:szCs w:val="18"/>
              </w:rPr>
            </w:pPr>
            <w:proofErr w:type="gramStart"/>
            <w:r w:rsidRPr="00B229D0">
              <w:rPr>
                <w:rFonts w:hint="eastAsia"/>
                <w:sz w:val="18"/>
                <w:szCs w:val="18"/>
              </w:rPr>
              <w:lastRenderedPageBreak/>
              <w:t>是否群主</w:t>
            </w:r>
            <w:proofErr w:type="gramEnd"/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316A" w:rsidRPr="00B229D0" w:rsidRDefault="006F316A" w:rsidP="00C210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IsOwner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316A" w:rsidRPr="00B229D0" w:rsidRDefault="006F316A" w:rsidP="00C210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Bit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316A" w:rsidRPr="00B229D0" w:rsidRDefault="006F316A" w:rsidP="00C210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530215" w:rsidRPr="00B229D0" w:rsidRDefault="00530215"/>
    <w:p w:rsidR="00530215" w:rsidRPr="00B229D0" w:rsidRDefault="00E71244" w:rsidP="00E71244">
      <w:pPr>
        <w:pStyle w:val="3"/>
        <w:rPr>
          <w:color w:val="auto"/>
        </w:rPr>
      </w:pPr>
      <w:bookmarkStart w:id="76" w:name="_Toc443295325"/>
      <w:r w:rsidRPr="00B229D0">
        <w:rPr>
          <w:rFonts w:hint="eastAsia"/>
          <w:color w:val="auto"/>
        </w:rPr>
        <w:t>红包</w:t>
      </w:r>
      <w:bookmarkEnd w:id="76"/>
    </w:p>
    <w:tbl>
      <w:tblPr>
        <w:tblStyle w:val="-11"/>
        <w:tblW w:w="8516" w:type="dxa"/>
        <w:tblLayout w:type="fixed"/>
        <w:tblLook w:val="04A0" w:firstRow="1" w:lastRow="0" w:firstColumn="1" w:lastColumn="0" w:noHBand="0" w:noVBand="1"/>
      </w:tblPr>
      <w:tblGrid>
        <w:gridCol w:w="1809"/>
        <w:gridCol w:w="2127"/>
        <w:gridCol w:w="1559"/>
        <w:gridCol w:w="3021"/>
      </w:tblGrid>
      <w:tr w:rsidR="00E71244" w:rsidRPr="00B229D0" w:rsidTr="00E71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6" w:type="dxa"/>
            <w:gridSpan w:val="4"/>
            <w:tcBorders>
              <w:bottom w:val="single" w:sz="4" w:space="0" w:color="auto"/>
            </w:tcBorders>
          </w:tcPr>
          <w:p w:rsidR="00E71244" w:rsidRPr="00B229D0" w:rsidRDefault="00E71244" w:rsidP="00E71244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红包（</w:t>
            </w:r>
            <w:r w:rsidRPr="00B229D0">
              <w:rPr>
                <w:rFonts w:hint="eastAsia"/>
                <w:color w:val="auto"/>
              </w:rPr>
              <w:t>Money</w:t>
            </w:r>
            <w:r w:rsidRPr="00B229D0">
              <w:rPr>
                <w:color w:val="auto"/>
              </w:rPr>
              <w:t>Envelopes</w:t>
            </w:r>
            <w:r w:rsidRPr="00B229D0">
              <w:rPr>
                <w:rFonts w:hint="eastAsia"/>
                <w:color w:val="auto"/>
              </w:rPr>
              <w:t>）</w:t>
            </w:r>
          </w:p>
        </w:tc>
      </w:tr>
      <w:tr w:rsidR="00E71244" w:rsidRPr="00B229D0" w:rsidTr="00E71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244" w:rsidRPr="00B229D0" w:rsidRDefault="00E71244" w:rsidP="00E71244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I</w:t>
            </w:r>
            <w:r w:rsidRPr="00B229D0">
              <w:rPr>
                <w:rFonts w:hint="eastAsia"/>
                <w:sz w:val="18"/>
                <w:szCs w:val="18"/>
              </w:rPr>
              <w:t>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244" w:rsidRPr="00B229D0" w:rsidRDefault="00E71244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244" w:rsidRPr="00B229D0" w:rsidRDefault="00E71244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自增数字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244" w:rsidRPr="00B229D0" w:rsidRDefault="00E71244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745888" w:rsidRPr="00B229D0" w:rsidTr="00E71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5888" w:rsidRPr="00B229D0" w:rsidRDefault="00745888" w:rsidP="00E71244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昵称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5888" w:rsidRPr="00B229D0" w:rsidRDefault="00745888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NickName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5888" w:rsidRPr="00B229D0" w:rsidRDefault="00745888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</w:t>
            </w:r>
            <w:r w:rsidRPr="00B229D0">
              <w:rPr>
                <w:rFonts w:hint="eastAsia"/>
                <w:sz w:val="18"/>
                <w:szCs w:val="18"/>
              </w:rPr>
              <w:t>个汉子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5888" w:rsidRPr="00B229D0" w:rsidRDefault="00745888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发红包的人的昵称</w:t>
            </w:r>
          </w:p>
        </w:tc>
      </w:tr>
      <w:tr w:rsidR="00E71244" w:rsidRPr="00B229D0" w:rsidTr="00E71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244" w:rsidRPr="00B229D0" w:rsidRDefault="00E71244" w:rsidP="00E71244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用户</w:t>
            </w: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244" w:rsidRPr="00B229D0" w:rsidRDefault="00E71244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UserId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244" w:rsidRPr="00B229D0" w:rsidRDefault="00E71244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244" w:rsidRPr="00B229D0" w:rsidRDefault="00E71244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谁发的红包</w:t>
            </w:r>
          </w:p>
        </w:tc>
      </w:tr>
      <w:tr w:rsidR="00E71244" w:rsidRPr="00B229D0" w:rsidTr="00E71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244" w:rsidRPr="00B229D0" w:rsidRDefault="00E71244" w:rsidP="00E71244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群</w:t>
            </w: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244" w:rsidRPr="00B229D0" w:rsidRDefault="00E71244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CircleId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244" w:rsidRPr="00B229D0" w:rsidRDefault="00E71244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整数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244" w:rsidRPr="00B229D0" w:rsidRDefault="00E71244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在哪个群发的</w:t>
            </w:r>
          </w:p>
        </w:tc>
      </w:tr>
      <w:tr w:rsidR="00E71244" w:rsidRPr="00B229D0" w:rsidTr="00E71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244" w:rsidRPr="00B229D0" w:rsidRDefault="00E71244" w:rsidP="00E71244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会话</w:t>
            </w: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244" w:rsidRPr="00B229D0" w:rsidRDefault="00E71244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Session</w:t>
            </w:r>
            <w:r w:rsidR="002F61FD" w:rsidRPr="00B229D0">
              <w:rPr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244" w:rsidRPr="00B229D0" w:rsidRDefault="002A0727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50</w:t>
            </w:r>
            <w:r w:rsidRPr="00B229D0">
              <w:rPr>
                <w:rFonts w:hint="eastAsia"/>
                <w:sz w:val="18"/>
                <w:szCs w:val="18"/>
              </w:rPr>
              <w:t>个字符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244" w:rsidRPr="00B229D0" w:rsidRDefault="00E71244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在哪个聊天记录里面发的</w:t>
            </w:r>
          </w:p>
        </w:tc>
      </w:tr>
      <w:tr w:rsidR="00E71244" w:rsidRPr="00B229D0" w:rsidTr="00E71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244" w:rsidRPr="00B229D0" w:rsidRDefault="00E71244" w:rsidP="00E71244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说明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244" w:rsidRPr="00B229D0" w:rsidRDefault="00E71244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Note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244" w:rsidRPr="00B229D0" w:rsidRDefault="00E71244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500</w:t>
            </w:r>
            <w:r w:rsidRPr="00B229D0">
              <w:rPr>
                <w:rFonts w:hint="eastAsia"/>
                <w:sz w:val="18"/>
                <w:szCs w:val="18"/>
              </w:rPr>
              <w:t>个汉子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244" w:rsidRPr="00B229D0" w:rsidRDefault="00E71244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红包说明</w:t>
            </w:r>
          </w:p>
        </w:tc>
      </w:tr>
      <w:tr w:rsidR="00E71244" w:rsidRPr="00B229D0" w:rsidTr="00E71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244" w:rsidRPr="00B229D0" w:rsidRDefault="00E71244" w:rsidP="00E71244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钱数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244" w:rsidRPr="00B229D0" w:rsidRDefault="00E71244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Amount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244" w:rsidRPr="00B229D0" w:rsidRDefault="00E71244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小数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244" w:rsidRPr="00B229D0" w:rsidRDefault="00E71244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E71244" w:rsidRPr="00B229D0" w:rsidTr="00E71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244" w:rsidRPr="00B229D0" w:rsidRDefault="00E71244" w:rsidP="00E71244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人数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244" w:rsidRPr="00B229D0" w:rsidRDefault="00E71244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PersonLimit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244" w:rsidRPr="00B229D0" w:rsidRDefault="00E71244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244" w:rsidRPr="00B229D0" w:rsidRDefault="00E71244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最多发给多少人</w:t>
            </w:r>
            <w:r w:rsidR="00081FF9" w:rsidRPr="00B229D0">
              <w:rPr>
                <w:rFonts w:hint="eastAsia"/>
                <w:sz w:val="18"/>
                <w:szCs w:val="18"/>
              </w:rPr>
              <w:t>最多</w:t>
            </w:r>
            <w:r w:rsidR="00081FF9" w:rsidRPr="00B229D0">
              <w:rPr>
                <w:rFonts w:hint="eastAsia"/>
                <w:sz w:val="18"/>
                <w:szCs w:val="18"/>
              </w:rPr>
              <w:t>50</w:t>
            </w:r>
            <w:r w:rsidR="00081FF9" w:rsidRPr="00B229D0">
              <w:rPr>
                <w:rFonts w:hint="eastAsia"/>
                <w:sz w:val="18"/>
                <w:szCs w:val="18"/>
              </w:rPr>
              <w:t>个人</w:t>
            </w:r>
          </w:p>
        </w:tc>
      </w:tr>
      <w:tr w:rsidR="00E71244" w:rsidRPr="00B229D0" w:rsidTr="00E71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244" w:rsidRPr="00B229D0" w:rsidRDefault="00E71244" w:rsidP="00E71244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发送时间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244" w:rsidRPr="00B229D0" w:rsidRDefault="002F61FD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Create</w:t>
            </w:r>
            <w:r w:rsidR="00E71244" w:rsidRPr="00B229D0">
              <w:rPr>
                <w:rFonts w:hint="eastAsia"/>
                <w:b/>
                <w:bCs/>
                <w:sz w:val="18"/>
                <w:szCs w:val="18"/>
              </w:rPr>
              <w:t>TIme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244" w:rsidRPr="00B229D0" w:rsidRDefault="00E71244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日期时间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244" w:rsidRPr="00B229D0" w:rsidRDefault="00E71244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E71244" w:rsidRPr="00B229D0" w:rsidTr="00E71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244" w:rsidRPr="00B229D0" w:rsidRDefault="00E71244" w:rsidP="00E71244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支付状态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244" w:rsidRPr="00B229D0" w:rsidRDefault="00E71244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Payment</w:t>
            </w:r>
            <w:r w:rsidRPr="00B229D0">
              <w:rPr>
                <w:b/>
                <w:bCs/>
                <w:sz w:val="18"/>
                <w:szCs w:val="18"/>
              </w:rPr>
              <w:t>Status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244" w:rsidRPr="00B229D0" w:rsidRDefault="00E71244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244" w:rsidRPr="00B229D0" w:rsidRDefault="00E71244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0</w:t>
            </w:r>
            <w:r w:rsidRPr="00B229D0">
              <w:rPr>
                <w:rFonts w:hint="eastAsia"/>
                <w:sz w:val="18"/>
                <w:szCs w:val="18"/>
              </w:rPr>
              <w:t>尚未付款</w:t>
            </w:r>
            <w:r w:rsidRPr="00B229D0">
              <w:rPr>
                <w:rFonts w:hint="eastAsia"/>
                <w:sz w:val="18"/>
                <w:szCs w:val="18"/>
              </w:rPr>
              <w:t xml:space="preserve"> 2</w:t>
            </w:r>
            <w:r w:rsidRPr="00B229D0">
              <w:rPr>
                <w:rFonts w:hint="eastAsia"/>
                <w:sz w:val="18"/>
                <w:szCs w:val="18"/>
              </w:rPr>
              <w:t>处理中</w:t>
            </w:r>
            <w:r w:rsidRPr="00B229D0">
              <w:rPr>
                <w:rFonts w:hint="eastAsia"/>
                <w:sz w:val="18"/>
                <w:szCs w:val="18"/>
              </w:rPr>
              <w:t>1</w:t>
            </w:r>
            <w:r w:rsidRPr="00B229D0">
              <w:rPr>
                <w:rFonts w:hint="eastAsia"/>
                <w:sz w:val="18"/>
                <w:szCs w:val="18"/>
              </w:rPr>
              <w:t>已经付款</w:t>
            </w:r>
          </w:p>
        </w:tc>
      </w:tr>
      <w:tr w:rsidR="00E71244" w:rsidRPr="00B229D0" w:rsidTr="00E71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244" w:rsidRPr="00B229D0" w:rsidRDefault="00E71244" w:rsidP="00E71244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支付单据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244" w:rsidRPr="00B229D0" w:rsidRDefault="00E71244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Ticket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244" w:rsidRPr="00B229D0" w:rsidRDefault="00E71244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</w:t>
            </w:r>
            <w:r w:rsidRPr="00B229D0">
              <w:rPr>
                <w:rFonts w:hint="eastAsia"/>
                <w:sz w:val="18"/>
                <w:szCs w:val="18"/>
              </w:rPr>
              <w:t>个字符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244" w:rsidRPr="00B229D0" w:rsidRDefault="00E71244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E71244" w:rsidRPr="00B229D0" w:rsidTr="00E71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244" w:rsidRPr="00B229D0" w:rsidRDefault="00E71244" w:rsidP="00E71244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状态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244" w:rsidRPr="00B229D0" w:rsidRDefault="00E71244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Status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244" w:rsidRPr="00B229D0" w:rsidRDefault="00E71244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1244" w:rsidRPr="00B229D0" w:rsidRDefault="00E71244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 xml:space="preserve">0 </w:t>
            </w:r>
            <w:r w:rsidRPr="00B229D0">
              <w:rPr>
                <w:rFonts w:hint="eastAsia"/>
                <w:sz w:val="18"/>
                <w:szCs w:val="18"/>
              </w:rPr>
              <w:t>尚未</w:t>
            </w:r>
            <w:r w:rsidR="00AA0368" w:rsidRPr="00B229D0">
              <w:rPr>
                <w:rFonts w:hint="eastAsia"/>
                <w:sz w:val="18"/>
                <w:szCs w:val="18"/>
              </w:rPr>
              <w:t>放钱</w:t>
            </w:r>
            <w:r w:rsidR="00AA0368" w:rsidRPr="00B229D0">
              <w:rPr>
                <w:rFonts w:hint="eastAsia"/>
                <w:sz w:val="18"/>
                <w:szCs w:val="18"/>
              </w:rPr>
              <w:t xml:space="preserve"> 1</w:t>
            </w:r>
            <w:r w:rsidR="00AA0368" w:rsidRPr="00B229D0">
              <w:rPr>
                <w:rFonts w:hint="eastAsia"/>
                <w:sz w:val="18"/>
                <w:szCs w:val="18"/>
              </w:rPr>
              <w:t>已经放钱可以领取</w:t>
            </w:r>
            <w:r w:rsidR="00AA0368" w:rsidRPr="00B229D0">
              <w:rPr>
                <w:rFonts w:hint="eastAsia"/>
                <w:sz w:val="18"/>
                <w:szCs w:val="18"/>
              </w:rPr>
              <w:t xml:space="preserve"> 2</w:t>
            </w:r>
            <w:r w:rsidR="00AA0368" w:rsidRPr="00B229D0">
              <w:rPr>
                <w:rFonts w:hint="eastAsia"/>
                <w:sz w:val="18"/>
                <w:szCs w:val="18"/>
              </w:rPr>
              <w:t>已经领取完毕</w:t>
            </w:r>
          </w:p>
        </w:tc>
      </w:tr>
      <w:tr w:rsidR="00AA0368" w:rsidRPr="00B229D0" w:rsidTr="00E71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0368" w:rsidRPr="00B229D0" w:rsidRDefault="00AA0368" w:rsidP="00E71244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剩余金额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0368" w:rsidRPr="00B229D0" w:rsidRDefault="00AA0368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 xml:space="preserve">Remain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0368" w:rsidRPr="00B229D0" w:rsidRDefault="00AA0368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小鼠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0368" w:rsidRPr="00B229D0" w:rsidRDefault="00AA0368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A0368" w:rsidRPr="00B229D0" w:rsidTr="00E71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0368" w:rsidRPr="00B229D0" w:rsidRDefault="00AA0368" w:rsidP="00E71244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领取人数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0368" w:rsidRPr="00B229D0" w:rsidRDefault="00AA0368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PersonCount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0368" w:rsidRPr="00B229D0" w:rsidRDefault="00AA0368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0368" w:rsidRPr="00B229D0" w:rsidRDefault="00AA0368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A0368" w:rsidRPr="00B229D0" w:rsidTr="00E71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0368" w:rsidRPr="00B229D0" w:rsidRDefault="00AA0368" w:rsidP="00E71244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领取金额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0368" w:rsidRPr="00B229D0" w:rsidRDefault="00AA0368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Money</w:t>
            </w:r>
            <w:r w:rsidRPr="00B229D0">
              <w:rPr>
                <w:b/>
                <w:bCs/>
                <w:sz w:val="18"/>
                <w:szCs w:val="18"/>
              </w:rPr>
              <w:t>Receives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0368" w:rsidRPr="00B229D0" w:rsidRDefault="00B57A84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</w:t>
            </w:r>
            <w:r w:rsidR="00AA0368" w:rsidRPr="00B229D0">
              <w:rPr>
                <w:rFonts w:hint="eastAsia"/>
                <w:sz w:val="18"/>
                <w:szCs w:val="18"/>
              </w:rPr>
              <w:t>00</w:t>
            </w:r>
            <w:r w:rsidR="00AA0368" w:rsidRPr="00B229D0">
              <w:rPr>
                <w:rFonts w:hint="eastAsia"/>
                <w:sz w:val="18"/>
                <w:szCs w:val="18"/>
              </w:rPr>
              <w:t>字符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0368" w:rsidRPr="00B229D0" w:rsidRDefault="00AA0368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每人领取的金额，用逗号隔开</w:t>
            </w:r>
          </w:p>
        </w:tc>
      </w:tr>
      <w:tr w:rsidR="00081FF9" w:rsidRPr="00B229D0" w:rsidTr="00E71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1FF9" w:rsidRPr="00B229D0" w:rsidRDefault="00081FF9" w:rsidP="00E71244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领取人的昵称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1FF9" w:rsidRPr="00B229D0" w:rsidRDefault="00081FF9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NickNames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1FF9" w:rsidRPr="00B229D0" w:rsidRDefault="00081FF9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2000</w:t>
            </w:r>
            <w:r w:rsidRPr="00B229D0">
              <w:rPr>
                <w:rFonts w:hint="eastAsia"/>
                <w:sz w:val="18"/>
                <w:szCs w:val="18"/>
              </w:rPr>
              <w:t>个汉子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1FF9" w:rsidRPr="00B229D0" w:rsidRDefault="00081FF9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用逗号隔开</w:t>
            </w:r>
          </w:p>
        </w:tc>
      </w:tr>
      <w:tr w:rsidR="00BE2435" w:rsidRPr="00B229D0" w:rsidTr="00E71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435" w:rsidRPr="00B229D0" w:rsidRDefault="00BE2435" w:rsidP="00E71244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领取人的</w:t>
            </w: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435" w:rsidRPr="00B229D0" w:rsidRDefault="00BE2435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User</w:t>
            </w:r>
            <w:r w:rsidRPr="00B229D0">
              <w:rPr>
                <w:b/>
                <w:bCs/>
                <w:sz w:val="18"/>
                <w:szCs w:val="18"/>
              </w:rPr>
              <w:t>Ids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435" w:rsidRPr="00B229D0" w:rsidRDefault="00BE2435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1000</w:t>
            </w:r>
            <w:r w:rsidRPr="00B229D0">
              <w:rPr>
                <w:rFonts w:hint="eastAsia"/>
                <w:sz w:val="18"/>
                <w:szCs w:val="18"/>
              </w:rPr>
              <w:t>字符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435" w:rsidRPr="00B229D0" w:rsidRDefault="00BE2435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领取人的</w:t>
            </w:r>
            <w:r w:rsidRPr="00B229D0">
              <w:rPr>
                <w:rFonts w:hint="eastAsia"/>
                <w:sz w:val="18"/>
                <w:szCs w:val="18"/>
              </w:rPr>
              <w:t>id</w:t>
            </w:r>
            <w:r w:rsidRPr="00B229D0">
              <w:rPr>
                <w:rFonts w:hint="eastAsia"/>
                <w:sz w:val="18"/>
                <w:szCs w:val="18"/>
              </w:rPr>
              <w:t>，用逗号隔开</w:t>
            </w:r>
          </w:p>
        </w:tc>
      </w:tr>
      <w:tr w:rsidR="001F6FD8" w:rsidRPr="00B229D0" w:rsidTr="00E71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6FD8" w:rsidRPr="00B229D0" w:rsidRDefault="001F6FD8" w:rsidP="00E71244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头像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6FD8" w:rsidRPr="00B229D0" w:rsidRDefault="001F6FD8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Portrait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6FD8" w:rsidRPr="00B229D0" w:rsidRDefault="001F6FD8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100</w:t>
            </w:r>
            <w:r w:rsidRPr="00B229D0">
              <w:rPr>
                <w:sz w:val="18"/>
                <w:szCs w:val="18"/>
              </w:rPr>
              <w:t>个字符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6FD8" w:rsidRPr="00B229D0" w:rsidRDefault="001F6FD8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发红包的人的头像</w:t>
            </w:r>
          </w:p>
        </w:tc>
      </w:tr>
    </w:tbl>
    <w:p w:rsidR="00E71244" w:rsidRPr="00B229D0" w:rsidRDefault="00E71244"/>
    <w:p w:rsidR="00E71244" w:rsidRPr="00B229D0" w:rsidRDefault="00E71244"/>
    <w:p w:rsidR="00E71244" w:rsidRPr="00FA26AC" w:rsidRDefault="009D2917" w:rsidP="009D2917">
      <w:pPr>
        <w:pStyle w:val="3"/>
        <w:rPr>
          <w:color w:val="FF0000"/>
        </w:rPr>
      </w:pPr>
      <w:bookmarkStart w:id="77" w:name="_交易评价"/>
      <w:bookmarkEnd w:id="77"/>
      <w:r w:rsidRPr="00FA26AC">
        <w:rPr>
          <w:rFonts w:hint="eastAsia"/>
          <w:color w:val="FF0000"/>
        </w:rPr>
        <w:t>交易评价</w:t>
      </w:r>
    </w:p>
    <w:tbl>
      <w:tblPr>
        <w:tblStyle w:val="-11"/>
        <w:tblW w:w="8516" w:type="dxa"/>
        <w:tblLayout w:type="fixed"/>
        <w:tblLook w:val="04A0" w:firstRow="1" w:lastRow="0" w:firstColumn="1" w:lastColumn="0" w:noHBand="0" w:noVBand="1"/>
      </w:tblPr>
      <w:tblGrid>
        <w:gridCol w:w="1809"/>
        <w:gridCol w:w="2127"/>
        <w:gridCol w:w="1559"/>
        <w:gridCol w:w="3021"/>
      </w:tblGrid>
      <w:tr w:rsidR="00FA26AC" w:rsidRPr="00FA26AC" w:rsidTr="009D29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6" w:type="dxa"/>
            <w:gridSpan w:val="4"/>
            <w:tcBorders>
              <w:bottom w:val="single" w:sz="4" w:space="0" w:color="auto"/>
            </w:tcBorders>
          </w:tcPr>
          <w:p w:rsidR="009D2917" w:rsidRPr="00FA26AC" w:rsidRDefault="009D2917" w:rsidP="009D2917">
            <w:pPr>
              <w:rPr>
                <w:b w:val="0"/>
                <w:bCs w:val="0"/>
                <w:color w:val="FF0000"/>
              </w:rPr>
            </w:pPr>
            <w:r w:rsidRPr="00FA26AC">
              <w:rPr>
                <w:rFonts w:hint="eastAsia"/>
                <w:color w:val="FF0000"/>
              </w:rPr>
              <w:t>交易评价（</w:t>
            </w:r>
            <w:r w:rsidRPr="00FA26AC">
              <w:rPr>
                <w:rFonts w:hint="eastAsia"/>
                <w:color w:val="FF0000"/>
              </w:rPr>
              <w:t>Feed</w:t>
            </w:r>
            <w:r w:rsidRPr="00FA26AC">
              <w:rPr>
                <w:color w:val="FF0000"/>
              </w:rPr>
              <w:t>Back</w:t>
            </w:r>
            <w:r w:rsidRPr="00FA26AC">
              <w:rPr>
                <w:rFonts w:hint="eastAsia"/>
                <w:color w:val="FF0000"/>
              </w:rPr>
              <w:t>）</w:t>
            </w:r>
          </w:p>
        </w:tc>
      </w:tr>
      <w:tr w:rsidR="00FA26AC" w:rsidRPr="00FA26AC" w:rsidTr="009D29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2917" w:rsidRPr="00FA26AC" w:rsidRDefault="009D2917" w:rsidP="009D2917">
            <w:pPr>
              <w:rPr>
                <w:b w:val="0"/>
                <w:bCs w:val="0"/>
                <w:color w:val="FF0000"/>
                <w:sz w:val="18"/>
                <w:szCs w:val="18"/>
              </w:rPr>
            </w:pPr>
            <w:r w:rsidRPr="00FA26AC">
              <w:rPr>
                <w:color w:val="FF0000"/>
                <w:sz w:val="18"/>
                <w:szCs w:val="18"/>
              </w:rPr>
              <w:t>I</w:t>
            </w:r>
            <w:r w:rsidRPr="00FA26AC">
              <w:rPr>
                <w:rFonts w:hint="eastAsia"/>
                <w:color w:val="FF0000"/>
                <w:sz w:val="18"/>
                <w:szCs w:val="18"/>
              </w:rPr>
              <w:t>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2917" w:rsidRPr="00FA26AC" w:rsidRDefault="009D2917" w:rsidP="009D29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FA26AC">
              <w:rPr>
                <w:rFonts w:hint="eastAsia"/>
                <w:b/>
                <w:bCs/>
                <w:color w:val="FF0000"/>
                <w:sz w:val="18"/>
                <w:szCs w:val="18"/>
              </w:rPr>
              <w:t>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2917" w:rsidRPr="00FA26AC" w:rsidRDefault="009D2917" w:rsidP="009D29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A26AC">
              <w:rPr>
                <w:rFonts w:hint="eastAsia"/>
                <w:color w:val="FF0000"/>
                <w:sz w:val="18"/>
                <w:szCs w:val="18"/>
              </w:rPr>
              <w:t>自增数字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2917" w:rsidRPr="00FA26AC" w:rsidRDefault="009D2917" w:rsidP="009D29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2150F3" w:rsidRPr="00FA26AC" w:rsidTr="009D29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50F3" w:rsidRPr="00FA26AC" w:rsidRDefault="002150F3" w:rsidP="002150F3">
            <w:pPr>
              <w:rPr>
                <w:color w:val="FF0000"/>
                <w:sz w:val="18"/>
                <w:szCs w:val="18"/>
              </w:rPr>
            </w:pPr>
            <w:r w:rsidRPr="00FA26AC">
              <w:rPr>
                <w:rFonts w:hint="eastAsia"/>
                <w:color w:val="FF0000"/>
                <w:sz w:val="18"/>
                <w:szCs w:val="18"/>
              </w:rPr>
              <w:t>交易类型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50F3" w:rsidRPr="00FA26AC" w:rsidRDefault="002150F3" w:rsidP="002150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FA26AC">
              <w:rPr>
                <w:rFonts w:hint="eastAsia"/>
                <w:b/>
                <w:bCs/>
                <w:color w:val="FF0000"/>
                <w:sz w:val="18"/>
                <w:szCs w:val="18"/>
              </w:rPr>
              <w:t>Order</w:t>
            </w:r>
            <w:r w:rsidRPr="00FA26AC">
              <w:rPr>
                <w:b/>
                <w:bCs/>
                <w:color w:val="FF0000"/>
                <w:sz w:val="18"/>
                <w:szCs w:val="18"/>
              </w:rPr>
              <w:t>Type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50F3" w:rsidRPr="00FA26AC" w:rsidRDefault="002150F3" w:rsidP="002150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A26AC">
              <w:rPr>
                <w:rFonts w:hint="eastAsia"/>
                <w:color w:val="FF0000"/>
                <w:sz w:val="18"/>
                <w:szCs w:val="18"/>
              </w:rPr>
              <w:t>整数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50F3" w:rsidRPr="00FA26AC" w:rsidRDefault="002150F3" w:rsidP="002150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A26AC">
              <w:rPr>
                <w:color w:val="FF0000"/>
                <w:sz w:val="18"/>
                <w:szCs w:val="18"/>
              </w:rPr>
              <w:t>1</w:t>
            </w:r>
            <w:r w:rsidRPr="00FA26AC">
              <w:rPr>
                <w:color w:val="FF0000"/>
                <w:sz w:val="18"/>
                <w:szCs w:val="18"/>
              </w:rPr>
              <w:t>、</w:t>
            </w:r>
            <w:r w:rsidRPr="00FA26AC">
              <w:rPr>
                <w:rFonts w:hint="eastAsia"/>
                <w:color w:val="FF0000"/>
                <w:sz w:val="18"/>
                <w:szCs w:val="18"/>
              </w:rPr>
              <w:t>个人交易</w:t>
            </w:r>
            <w:r w:rsidRPr="00FA26AC">
              <w:rPr>
                <w:rFonts w:hint="eastAsia"/>
                <w:color w:val="FF0000"/>
                <w:sz w:val="18"/>
                <w:szCs w:val="18"/>
              </w:rPr>
              <w:t xml:space="preserve"> 2</w:t>
            </w:r>
            <w:r w:rsidRPr="00FA26AC">
              <w:rPr>
                <w:rFonts w:hint="eastAsia"/>
                <w:color w:val="FF0000"/>
                <w:sz w:val="18"/>
                <w:szCs w:val="18"/>
              </w:rPr>
              <w:t>、现场消费</w:t>
            </w:r>
            <w:r w:rsidRPr="00FA26AC">
              <w:rPr>
                <w:rFonts w:hint="eastAsia"/>
                <w:color w:val="FF0000"/>
                <w:sz w:val="18"/>
                <w:szCs w:val="18"/>
              </w:rPr>
              <w:t xml:space="preserve"> 3</w:t>
            </w:r>
            <w:r w:rsidRPr="00FA26AC">
              <w:rPr>
                <w:rFonts w:hint="eastAsia"/>
                <w:color w:val="FF0000"/>
                <w:sz w:val="18"/>
                <w:szCs w:val="18"/>
              </w:rPr>
              <w:t>、预约</w:t>
            </w:r>
            <w:r w:rsidRPr="00FA26AC">
              <w:rPr>
                <w:rFonts w:hint="eastAsia"/>
                <w:color w:val="FF0000"/>
                <w:sz w:val="18"/>
                <w:szCs w:val="18"/>
              </w:rPr>
              <w:lastRenderedPageBreak/>
              <w:t>付款</w:t>
            </w:r>
          </w:p>
        </w:tc>
      </w:tr>
      <w:tr w:rsidR="002150F3" w:rsidRPr="00FA26AC" w:rsidTr="009D29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50F3" w:rsidRPr="00FA26AC" w:rsidRDefault="002150F3" w:rsidP="002150F3">
            <w:pPr>
              <w:rPr>
                <w:b w:val="0"/>
                <w:bCs w:val="0"/>
                <w:color w:val="FF0000"/>
                <w:sz w:val="18"/>
                <w:szCs w:val="18"/>
              </w:rPr>
            </w:pPr>
            <w:r w:rsidRPr="00FA26AC">
              <w:rPr>
                <w:rFonts w:hint="eastAsia"/>
                <w:color w:val="FF0000"/>
                <w:sz w:val="18"/>
                <w:szCs w:val="18"/>
              </w:rPr>
              <w:lastRenderedPageBreak/>
              <w:t>交易单号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50F3" w:rsidRPr="00FA26AC" w:rsidRDefault="002150F3" w:rsidP="002150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FA26AC">
              <w:rPr>
                <w:b/>
                <w:bCs/>
                <w:color w:val="FF0000"/>
                <w:sz w:val="18"/>
                <w:szCs w:val="18"/>
              </w:rPr>
              <w:t>OrderId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50F3" w:rsidRPr="00FA26AC" w:rsidRDefault="002150F3" w:rsidP="002150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A26AC">
              <w:rPr>
                <w:rFonts w:hint="eastAsia"/>
                <w:color w:val="FF0000"/>
                <w:sz w:val="18"/>
                <w:szCs w:val="18"/>
              </w:rPr>
              <w:t>5</w:t>
            </w:r>
            <w:r w:rsidRPr="00FA26AC">
              <w:rPr>
                <w:color w:val="FF0000"/>
                <w:sz w:val="18"/>
                <w:szCs w:val="18"/>
              </w:rPr>
              <w:t>0</w:t>
            </w:r>
            <w:r w:rsidRPr="00FA26AC">
              <w:rPr>
                <w:rFonts w:hint="eastAsia"/>
                <w:color w:val="FF0000"/>
                <w:sz w:val="18"/>
                <w:szCs w:val="18"/>
              </w:rPr>
              <w:t>个字符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50F3" w:rsidRPr="00FA26AC" w:rsidRDefault="002150F3" w:rsidP="002150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A26AC">
              <w:rPr>
                <w:rFonts w:hint="eastAsia"/>
                <w:color w:val="FF0000"/>
                <w:sz w:val="18"/>
                <w:szCs w:val="18"/>
              </w:rPr>
              <w:t>对应交易</w:t>
            </w:r>
            <w:r w:rsidRPr="00FA26AC">
              <w:rPr>
                <w:rFonts w:hint="eastAsia"/>
                <w:color w:val="FF0000"/>
                <w:sz w:val="18"/>
                <w:szCs w:val="18"/>
              </w:rPr>
              <w:t>/</w:t>
            </w:r>
            <w:r w:rsidRPr="00FA26AC">
              <w:rPr>
                <w:rFonts w:hint="eastAsia"/>
                <w:color w:val="FF0000"/>
                <w:sz w:val="18"/>
                <w:szCs w:val="18"/>
              </w:rPr>
              <w:t>消费</w:t>
            </w:r>
            <w:r w:rsidRPr="00FA26AC">
              <w:rPr>
                <w:rFonts w:hint="eastAsia"/>
                <w:color w:val="FF0000"/>
                <w:sz w:val="18"/>
                <w:szCs w:val="18"/>
              </w:rPr>
              <w:t>/</w:t>
            </w:r>
            <w:r w:rsidRPr="00FA26AC">
              <w:rPr>
                <w:rFonts w:hint="eastAsia"/>
                <w:color w:val="FF0000"/>
                <w:sz w:val="18"/>
                <w:szCs w:val="18"/>
              </w:rPr>
              <w:t>预约的号码</w:t>
            </w:r>
          </w:p>
        </w:tc>
      </w:tr>
      <w:tr w:rsidR="00FA26AC" w:rsidRPr="00FA26AC" w:rsidTr="009D29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2917" w:rsidRPr="00FA26AC" w:rsidRDefault="009D2917" w:rsidP="009D2917">
            <w:pPr>
              <w:rPr>
                <w:b w:val="0"/>
                <w:bCs w:val="0"/>
                <w:color w:val="FF0000"/>
                <w:sz w:val="18"/>
                <w:szCs w:val="18"/>
              </w:rPr>
            </w:pPr>
            <w:r w:rsidRPr="00FA26AC">
              <w:rPr>
                <w:rFonts w:hint="eastAsia"/>
                <w:color w:val="FF0000"/>
                <w:sz w:val="18"/>
                <w:szCs w:val="18"/>
              </w:rPr>
              <w:t>回复</w:t>
            </w:r>
            <w:r w:rsidRPr="00FA26AC">
              <w:rPr>
                <w:rFonts w:hint="eastAsia"/>
                <w:color w:val="FF0000"/>
                <w:sz w:val="18"/>
                <w:szCs w:val="18"/>
              </w:rPr>
              <w:t>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2917" w:rsidRPr="00FA26AC" w:rsidRDefault="009D2917" w:rsidP="009D2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FA26AC">
              <w:rPr>
                <w:rFonts w:hint="eastAsia"/>
                <w:b/>
                <w:bCs/>
                <w:color w:val="FF0000"/>
                <w:sz w:val="18"/>
                <w:szCs w:val="18"/>
              </w:rPr>
              <w:t>Repl</w:t>
            </w:r>
            <w:r w:rsidRPr="00FA26AC">
              <w:rPr>
                <w:b/>
                <w:bCs/>
                <w:color w:val="FF0000"/>
                <w:sz w:val="18"/>
                <w:szCs w:val="18"/>
              </w:rPr>
              <w:t>yId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2917" w:rsidRPr="00FA26AC" w:rsidRDefault="009D2917" w:rsidP="009D2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A26AC">
              <w:rPr>
                <w:color w:val="FF0000"/>
                <w:sz w:val="18"/>
                <w:szCs w:val="18"/>
              </w:rPr>
              <w:t>整数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2917" w:rsidRPr="00FA26AC" w:rsidRDefault="009D2917" w:rsidP="009D2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A26AC">
              <w:rPr>
                <w:rFonts w:hint="eastAsia"/>
                <w:color w:val="FF0000"/>
                <w:sz w:val="18"/>
                <w:szCs w:val="18"/>
              </w:rPr>
              <w:t>卖家或者商家可以回复买家的评价，回复的时候</w:t>
            </w:r>
            <w:r w:rsidRPr="00FA26AC">
              <w:rPr>
                <w:rFonts w:hint="eastAsia"/>
                <w:color w:val="FF0000"/>
                <w:sz w:val="18"/>
                <w:szCs w:val="18"/>
              </w:rPr>
              <w:t>replyid</w:t>
            </w:r>
            <w:r w:rsidRPr="00FA26AC">
              <w:rPr>
                <w:rFonts w:hint="eastAsia"/>
                <w:color w:val="FF0000"/>
                <w:sz w:val="18"/>
                <w:szCs w:val="18"/>
              </w:rPr>
              <w:t>是买家那条评论的</w:t>
            </w:r>
            <w:r w:rsidRPr="00FA26AC">
              <w:rPr>
                <w:rFonts w:hint="eastAsia"/>
                <w:color w:val="FF0000"/>
                <w:sz w:val="18"/>
                <w:szCs w:val="18"/>
              </w:rPr>
              <w:t>id</w:t>
            </w:r>
          </w:p>
        </w:tc>
      </w:tr>
      <w:tr w:rsidR="00FA26AC" w:rsidRPr="00FA26AC" w:rsidTr="009D29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2917" w:rsidRPr="00FA26AC" w:rsidRDefault="009D2917" w:rsidP="009D2917">
            <w:pPr>
              <w:rPr>
                <w:color w:val="FF0000"/>
                <w:sz w:val="18"/>
                <w:szCs w:val="18"/>
              </w:rPr>
            </w:pPr>
            <w:r w:rsidRPr="00FA26AC">
              <w:rPr>
                <w:rFonts w:hint="eastAsia"/>
                <w:color w:val="FF0000"/>
                <w:sz w:val="18"/>
                <w:szCs w:val="18"/>
              </w:rPr>
              <w:t>卖家</w:t>
            </w:r>
            <w:r w:rsidRPr="00FA26AC">
              <w:rPr>
                <w:rFonts w:hint="eastAsia"/>
                <w:color w:val="FF0000"/>
                <w:sz w:val="18"/>
                <w:szCs w:val="18"/>
              </w:rPr>
              <w:t>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2917" w:rsidRPr="00FA26AC" w:rsidRDefault="009D2917" w:rsidP="009D29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FA26AC">
              <w:rPr>
                <w:b/>
                <w:bCs/>
                <w:color w:val="FF0000"/>
                <w:sz w:val="18"/>
                <w:szCs w:val="18"/>
              </w:rPr>
              <w:t>OwnerUserId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2917" w:rsidRPr="00FA26AC" w:rsidRDefault="009D2917" w:rsidP="009D29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A26AC">
              <w:rPr>
                <w:rFonts w:hint="eastAsia"/>
                <w:color w:val="FF0000"/>
                <w:sz w:val="18"/>
                <w:szCs w:val="18"/>
              </w:rPr>
              <w:t>整数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2917" w:rsidRPr="00FA26AC" w:rsidRDefault="009D2917" w:rsidP="009D29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A26AC">
              <w:rPr>
                <w:rFonts w:hint="eastAsia"/>
                <w:color w:val="FF0000"/>
                <w:sz w:val="18"/>
                <w:szCs w:val="18"/>
              </w:rPr>
              <w:t>消费或者预约时值为</w:t>
            </w:r>
            <w:r w:rsidRPr="00FA26AC">
              <w:rPr>
                <w:rFonts w:hint="eastAsia"/>
                <w:color w:val="FF0000"/>
                <w:sz w:val="18"/>
                <w:szCs w:val="18"/>
              </w:rPr>
              <w:t>0</w:t>
            </w:r>
          </w:p>
        </w:tc>
      </w:tr>
      <w:tr w:rsidR="00FA26AC" w:rsidRPr="00FA26AC" w:rsidTr="009D29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2917" w:rsidRPr="00FA26AC" w:rsidRDefault="009D2917" w:rsidP="009D2917">
            <w:pPr>
              <w:rPr>
                <w:color w:val="FF0000"/>
                <w:sz w:val="18"/>
                <w:szCs w:val="18"/>
              </w:rPr>
            </w:pPr>
            <w:r w:rsidRPr="00FA26AC">
              <w:rPr>
                <w:rFonts w:hint="eastAsia"/>
                <w:color w:val="FF0000"/>
                <w:sz w:val="18"/>
                <w:szCs w:val="18"/>
              </w:rPr>
              <w:t>卖家商家编号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2917" w:rsidRPr="00FA26AC" w:rsidRDefault="009D2917" w:rsidP="009D2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FA26AC">
              <w:rPr>
                <w:b/>
                <w:bCs/>
                <w:color w:val="FF0000"/>
                <w:sz w:val="18"/>
                <w:szCs w:val="18"/>
              </w:rPr>
              <w:t>OwnerShopCode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2917" w:rsidRPr="00FA26AC" w:rsidRDefault="009D2917" w:rsidP="009D2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A26AC">
              <w:rPr>
                <w:color w:val="FF0000"/>
                <w:sz w:val="18"/>
                <w:szCs w:val="18"/>
              </w:rPr>
              <w:t>50</w:t>
            </w:r>
            <w:r w:rsidRPr="00FA26AC">
              <w:rPr>
                <w:rFonts w:hint="eastAsia"/>
                <w:color w:val="FF0000"/>
                <w:sz w:val="18"/>
                <w:szCs w:val="18"/>
              </w:rPr>
              <w:t>个字符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2917" w:rsidRPr="00FA26AC" w:rsidRDefault="009D2917" w:rsidP="009D2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A26AC">
              <w:rPr>
                <w:rFonts w:hint="eastAsia"/>
                <w:color w:val="FF0000"/>
                <w:sz w:val="18"/>
                <w:szCs w:val="18"/>
              </w:rPr>
              <w:t>个人交易写空</w:t>
            </w:r>
          </w:p>
        </w:tc>
      </w:tr>
      <w:tr w:rsidR="00FA26AC" w:rsidRPr="00FA26AC" w:rsidTr="009D29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2917" w:rsidRPr="00FA26AC" w:rsidRDefault="0002169E" w:rsidP="009D2917">
            <w:pPr>
              <w:rPr>
                <w:color w:val="FF0000"/>
                <w:sz w:val="18"/>
                <w:szCs w:val="18"/>
              </w:rPr>
            </w:pPr>
            <w:r w:rsidRPr="00FA26AC">
              <w:rPr>
                <w:rFonts w:hint="eastAsia"/>
                <w:color w:val="FF0000"/>
                <w:sz w:val="18"/>
                <w:szCs w:val="18"/>
              </w:rPr>
              <w:t>评价项</w:t>
            </w:r>
            <w:r w:rsidRPr="00FA26AC">
              <w:rPr>
                <w:rFonts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2917" w:rsidRPr="00FA26AC" w:rsidRDefault="0002169E" w:rsidP="009D29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FA26AC">
              <w:rPr>
                <w:rFonts w:hint="eastAsia"/>
                <w:b/>
                <w:bCs/>
                <w:color w:val="FF0000"/>
                <w:sz w:val="18"/>
                <w:szCs w:val="18"/>
              </w:rPr>
              <w:t>Estimate1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2917" w:rsidRPr="00FA26AC" w:rsidRDefault="009D2917" w:rsidP="009D29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A26AC">
              <w:rPr>
                <w:rFonts w:hint="eastAsia"/>
                <w:color w:val="FF0000"/>
                <w:sz w:val="18"/>
                <w:szCs w:val="18"/>
              </w:rPr>
              <w:t>小数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2917" w:rsidRPr="00FA26AC" w:rsidRDefault="0002169E" w:rsidP="009D29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A26AC">
              <w:rPr>
                <w:rFonts w:hint="eastAsia"/>
                <w:color w:val="FF0000"/>
                <w:sz w:val="18"/>
                <w:szCs w:val="18"/>
              </w:rPr>
              <w:t>用</w:t>
            </w:r>
            <w:r w:rsidRPr="00FA26AC">
              <w:rPr>
                <w:rFonts w:hint="eastAsia"/>
                <w:color w:val="FF0000"/>
                <w:sz w:val="18"/>
                <w:szCs w:val="18"/>
              </w:rPr>
              <w:t>5</w:t>
            </w:r>
            <w:r w:rsidRPr="00FA26AC">
              <w:rPr>
                <w:rFonts w:hint="eastAsia"/>
                <w:color w:val="FF0000"/>
                <w:sz w:val="18"/>
                <w:szCs w:val="18"/>
              </w:rPr>
              <w:t>颗星表示</w:t>
            </w:r>
            <w:r w:rsidRPr="00FA26AC">
              <w:rPr>
                <w:color w:val="FF0000"/>
                <w:sz w:val="18"/>
                <w:szCs w:val="18"/>
              </w:rPr>
              <w:t>0</w:t>
            </w:r>
            <w:r w:rsidRPr="00FA26AC">
              <w:rPr>
                <w:rFonts w:hint="eastAsia"/>
                <w:color w:val="FF0000"/>
                <w:sz w:val="18"/>
                <w:szCs w:val="18"/>
              </w:rPr>
              <w:t>到</w:t>
            </w:r>
            <w:r w:rsidRPr="00FA26AC">
              <w:rPr>
                <w:rFonts w:hint="eastAsia"/>
                <w:color w:val="FF0000"/>
                <w:sz w:val="18"/>
                <w:szCs w:val="18"/>
              </w:rPr>
              <w:t>5</w:t>
            </w:r>
            <w:r w:rsidRPr="00FA26AC">
              <w:rPr>
                <w:rFonts w:hint="eastAsia"/>
                <w:color w:val="FF0000"/>
                <w:sz w:val="18"/>
                <w:szCs w:val="18"/>
              </w:rPr>
              <w:t>分，可以有</w:t>
            </w:r>
            <w:r w:rsidRPr="00FA26AC">
              <w:rPr>
                <w:rFonts w:hint="eastAsia"/>
                <w:color w:val="FF0000"/>
                <w:sz w:val="18"/>
                <w:szCs w:val="18"/>
              </w:rPr>
              <w:t>0.5</w:t>
            </w:r>
            <w:r w:rsidRPr="00FA26AC">
              <w:rPr>
                <w:rFonts w:hint="eastAsia"/>
                <w:color w:val="FF0000"/>
                <w:sz w:val="18"/>
                <w:szCs w:val="18"/>
              </w:rPr>
              <w:t>分用半颗星表示</w:t>
            </w:r>
          </w:p>
        </w:tc>
      </w:tr>
      <w:tr w:rsidR="00FA26AC" w:rsidRPr="00FA26AC" w:rsidTr="009D29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169E" w:rsidRPr="00FA26AC" w:rsidRDefault="0002169E" w:rsidP="0002169E">
            <w:pPr>
              <w:rPr>
                <w:color w:val="FF0000"/>
                <w:sz w:val="18"/>
                <w:szCs w:val="18"/>
              </w:rPr>
            </w:pPr>
            <w:r w:rsidRPr="00FA26AC">
              <w:rPr>
                <w:rFonts w:hint="eastAsia"/>
                <w:color w:val="FF0000"/>
                <w:sz w:val="18"/>
                <w:szCs w:val="18"/>
              </w:rPr>
              <w:t>评价项</w:t>
            </w:r>
            <w:r w:rsidRPr="00FA26AC">
              <w:rPr>
                <w:rFonts w:hint="eastAsia"/>
                <w:color w:val="FF0000"/>
                <w:sz w:val="18"/>
                <w:szCs w:val="18"/>
              </w:rPr>
              <w:t>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169E" w:rsidRPr="00FA26AC" w:rsidRDefault="0002169E" w:rsidP="000216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FA26AC">
              <w:rPr>
                <w:rFonts w:hint="eastAsia"/>
                <w:b/>
                <w:bCs/>
                <w:color w:val="FF0000"/>
                <w:sz w:val="18"/>
                <w:szCs w:val="18"/>
              </w:rPr>
              <w:t>Estimate2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169E" w:rsidRPr="00FA26AC" w:rsidRDefault="0002169E" w:rsidP="000216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A26AC">
              <w:rPr>
                <w:rFonts w:hint="eastAsia"/>
                <w:color w:val="FF0000"/>
                <w:sz w:val="18"/>
                <w:szCs w:val="18"/>
              </w:rPr>
              <w:t>小数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169E" w:rsidRPr="00FA26AC" w:rsidRDefault="0002169E" w:rsidP="000216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A26AC">
              <w:rPr>
                <w:rFonts w:hint="eastAsia"/>
                <w:color w:val="FF0000"/>
                <w:sz w:val="18"/>
                <w:szCs w:val="18"/>
              </w:rPr>
              <w:t>评价项的具体名称根据业务类型不同显示不同的内容</w:t>
            </w:r>
          </w:p>
        </w:tc>
      </w:tr>
      <w:tr w:rsidR="00FA26AC" w:rsidRPr="00FA26AC" w:rsidTr="009D29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169E" w:rsidRPr="00FA26AC" w:rsidRDefault="0002169E" w:rsidP="0002169E">
            <w:pPr>
              <w:rPr>
                <w:color w:val="FF0000"/>
                <w:sz w:val="18"/>
                <w:szCs w:val="18"/>
              </w:rPr>
            </w:pPr>
            <w:r w:rsidRPr="00FA26AC">
              <w:rPr>
                <w:rFonts w:hint="eastAsia"/>
                <w:color w:val="FF0000"/>
                <w:sz w:val="18"/>
                <w:szCs w:val="18"/>
              </w:rPr>
              <w:t>评价项</w:t>
            </w:r>
            <w:r w:rsidRPr="00FA26AC">
              <w:rPr>
                <w:rFonts w:hint="eastAsia"/>
                <w:color w:val="FF0000"/>
                <w:sz w:val="18"/>
                <w:szCs w:val="18"/>
              </w:rPr>
              <w:t>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169E" w:rsidRPr="00FA26AC" w:rsidRDefault="0002169E" w:rsidP="000216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FA26AC">
              <w:rPr>
                <w:rFonts w:hint="eastAsia"/>
                <w:b/>
                <w:bCs/>
                <w:color w:val="FF0000"/>
                <w:sz w:val="18"/>
                <w:szCs w:val="18"/>
              </w:rPr>
              <w:t>Estimate3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169E" w:rsidRPr="00FA26AC" w:rsidRDefault="0002169E" w:rsidP="000216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A26AC">
              <w:rPr>
                <w:rFonts w:hint="eastAsia"/>
                <w:color w:val="FF0000"/>
                <w:sz w:val="18"/>
                <w:szCs w:val="18"/>
              </w:rPr>
              <w:t>小数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169E" w:rsidRPr="00FA26AC" w:rsidRDefault="0002169E" w:rsidP="000216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A26AC">
              <w:rPr>
                <w:rFonts w:hint="eastAsia"/>
                <w:color w:val="FF0000"/>
                <w:sz w:val="18"/>
                <w:szCs w:val="18"/>
              </w:rPr>
              <w:t>评价项不是每个都启用</w:t>
            </w:r>
          </w:p>
        </w:tc>
      </w:tr>
      <w:tr w:rsidR="00FA26AC" w:rsidRPr="00FA26AC" w:rsidTr="009D29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169E" w:rsidRPr="00FA26AC" w:rsidRDefault="0002169E" w:rsidP="0002169E">
            <w:pPr>
              <w:rPr>
                <w:color w:val="FF0000"/>
                <w:sz w:val="18"/>
                <w:szCs w:val="18"/>
              </w:rPr>
            </w:pPr>
            <w:r w:rsidRPr="00FA26AC">
              <w:rPr>
                <w:rFonts w:hint="eastAsia"/>
                <w:color w:val="FF0000"/>
                <w:sz w:val="18"/>
                <w:szCs w:val="18"/>
              </w:rPr>
              <w:t>评价项</w:t>
            </w:r>
            <w:r w:rsidRPr="00FA26AC">
              <w:rPr>
                <w:rFonts w:hint="eastAsia"/>
                <w:color w:val="FF0000"/>
                <w:sz w:val="18"/>
                <w:szCs w:val="18"/>
              </w:rPr>
              <w:t>4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169E" w:rsidRPr="00FA26AC" w:rsidRDefault="0002169E" w:rsidP="000216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FA26AC">
              <w:rPr>
                <w:rFonts w:hint="eastAsia"/>
                <w:b/>
                <w:bCs/>
                <w:color w:val="FF0000"/>
                <w:sz w:val="18"/>
                <w:szCs w:val="18"/>
              </w:rPr>
              <w:t>Estimate4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169E" w:rsidRPr="00FA26AC" w:rsidRDefault="0002169E" w:rsidP="000216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A26AC">
              <w:rPr>
                <w:rFonts w:hint="eastAsia"/>
                <w:color w:val="FF0000"/>
                <w:sz w:val="18"/>
                <w:szCs w:val="18"/>
              </w:rPr>
              <w:t>小数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169E" w:rsidRPr="00FA26AC" w:rsidRDefault="0002169E" w:rsidP="000216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A26AC">
              <w:rPr>
                <w:rFonts w:hint="eastAsia"/>
                <w:color w:val="FF0000"/>
                <w:sz w:val="18"/>
                <w:szCs w:val="18"/>
              </w:rPr>
              <w:t>回复评价的时候，评价各项为</w:t>
            </w:r>
            <w:r w:rsidRPr="00FA26AC">
              <w:rPr>
                <w:rFonts w:hint="eastAsia"/>
                <w:color w:val="FF0000"/>
                <w:sz w:val="18"/>
                <w:szCs w:val="18"/>
              </w:rPr>
              <w:t>0</w:t>
            </w:r>
          </w:p>
        </w:tc>
      </w:tr>
      <w:tr w:rsidR="00FA26AC" w:rsidRPr="00FA26AC" w:rsidTr="009D29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169E" w:rsidRPr="00FA26AC" w:rsidRDefault="0002169E" w:rsidP="0002169E">
            <w:pPr>
              <w:rPr>
                <w:color w:val="FF0000"/>
                <w:sz w:val="18"/>
                <w:szCs w:val="18"/>
              </w:rPr>
            </w:pPr>
            <w:r w:rsidRPr="00FA26AC">
              <w:rPr>
                <w:rFonts w:hint="eastAsia"/>
                <w:color w:val="FF0000"/>
                <w:sz w:val="18"/>
                <w:szCs w:val="18"/>
              </w:rPr>
              <w:t>评价项</w:t>
            </w:r>
            <w:r w:rsidRPr="00FA26AC">
              <w:rPr>
                <w:rFonts w:hint="eastAsia"/>
                <w:color w:val="FF0000"/>
                <w:sz w:val="18"/>
                <w:szCs w:val="18"/>
              </w:rPr>
              <w:t>5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169E" w:rsidRPr="00FA26AC" w:rsidRDefault="0002169E" w:rsidP="000216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FA26AC">
              <w:rPr>
                <w:rFonts w:hint="eastAsia"/>
                <w:b/>
                <w:bCs/>
                <w:color w:val="FF0000"/>
                <w:sz w:val="18"/>
                <w:szCs w:val="18"/>
              </w:rPr>
              <w:t>Estimate5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169E" w:rsidRPr="00FA26AC" w:rsidRDefault="0002169E" w:rsidP="000216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A26AC">
              <w:rPr>
                <w:rFonts w:hint="eastAsia"/>
                <w:color w:val="FF0000"/>
                <w:sz w:val="18"/>
                <w:szCs w:val="18"/>
              </w:rPr>
              <w:t>小数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169E" w:rsidRPr="00FA26AC" w:rsidRDefault="0002169E" w:rsidP="000216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FA26AC" w:rsidRPr="00FA26AC" w:rsidTr="009D29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2917" w:rsidRPr="00FA26AC" w:rsidRDefault="0002169E" w:rsidP="009D2917">
            <w:pPr>
              <w:rPr>
                <w:color w:val="FF0000"/>
                <w:sz w:val="18"/>
                <w:szCs w:val="18"/>
              </w:rPr>
            </w:pPr>
            <w:r w:rsidRPr="00FA26AC">
              <w:rPr>
                <w:rFonts w:hint="eastAsia"/>
                <w:color w:val="FF0000"/>
                <w:sz w:val="18"/>
                <w:szCs w:val="18"/>
              </w:rPr>
              <w:t>评价</w:t>
            </w:r>
            <w:r w:rsidR="00C31485">
              <w:rPr>
                <w:rFonts w:hint="eastAsia"/>
                <w:color w:val="FF0000"/>
                <w:sz w:val="18"/>
                <w:szCs w:val="18"/>
              </w:rPr>
              <w:t>/</w:t>
            </w:r>
            <w:r w:rsidR="00C31485">
              <w:rPr>
                <w:rFonts w:hint="eastAsia"/>
                <w:color w:val="FF0000"/>
                <w:sz w:val="18"/>
                <w:szCs w:val="18"/>
              </w:rPr>
              <w:t>回复</w:t>
            </w:r>
            <w:r w:rsidRPr="00FA26AC">
              <w:rPr>
                <w:rFonts w:hint="eastAsia"/>
                <w:color w:val="FF0000"/>
                <w:sz w:val="18"/>
                <w:szCs w:val="18"/>
              </w:rPr>
              <w:t>人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2917" w:rsidRPr="00FA26AC" w:rsidRDefault="0002169E" w:rsidP="009D2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FA26AC">
              <w:rPr>
                <w:b/>
                <w:bCs/>
                <w:color w:val="FF0000"/>
                <w:sz w:val="18"/>
                <w:szCs w:val="18"/>
              </w:rPr>
              <w:t>UserId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2917" w:rsidRPr="00FA26AC" w:rsidRDefault="0002169E" w:rsidP="009D2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A26AC">
              <w:rPr>
                <w:rFonts w:hint="eastAsia"/>
                <w:color w:val="FF0000"/>
                <w:sz w:val="18"/>
                <w:szCs w:val="18"/>
              </w:rPr>
              <w:t>整数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2917" w:rsidRPr="00FA26AC" w:rsidRDefault="009D2917" w:rsidP="009D2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FA26AC" w:rsidRPr="00FA26AC" w:rsidTr="009D29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2917" w:rsidRPr="00FA26AC" w:rsidRDefault="0002169E" w:rsidP="009D2917">
            <w:pPr>
              <w:rPr>
                <w:color w:val="FF0000"/>
                <w:sz w:val="18"/>
                <w:szCs w:val="18"/>
              </w:rPr>
            </w:pPr>
            <w:r w:rsidRPr="00FA26AC">
              <w:rPr>
                <w:rFonts w:hint="eastAsia"/>
                <w:color w:val="FF0000"/>
                <w:sz w:val="18"/>
                <w:szCs w:val="18"/>
              </w:rPr>
              <w:t>评价</w:t>
            </w:r>
            <w:r w:rsidR="00C31485">
              <w:rPr>
                <w:rFonts w:hint="eastAsia"/>
                <w:color w:val="FF0000"/>
                <w:sz w:val="18"/>
                <w:szCs w:val="18"/>
              </w:rPr>
              <w:t>/</w:t>
            </w:r>
            <w:r w:rsidR="00C31485">
              <w:rPr>
                <w:rFonts w:hint="eastAsia"/>
                <w:color w:val="FF0000"/>
                <w:sz w:val="18"/>
                <w:szCs w:val="18"/>
              </w:rPr>
              <w:t>回复</w:t>
            </w:r>
            <w:r w:rsidRPr="00FA26AC">
              <w:rPr>
                <w:rFonts w:hint="eastAsia"/>
                <w:color w:val="FF0000"/>
                <w:sz w:val="18"/>
                <w:szCs w:val="18"/>
              </w:rPr>
              <w:t>昵称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2917" w:rsidRPr="00FA26AC" w:rsidRDefault="0002169E" w:rsidP="009D29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FA26AC">
              <w:rPr>
                <w:b/>
                <w:bCs/>
                <w:color w:val="FF0000"/>
                <w:sz w:val="18"/>
                <w:szCs w:val="18"/>
              </w:rPr>
              <w:t>NickName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2917" w:rsidRPr="00FA26AC" w:rsidRDefault="0002169E" w:rsidP="009D29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A26AC">
              <w:rPr>
                <w:rFonts w:hint="eastAsia"/>
                <w:color w:val="FF0000"/>
                <w:sz w:val="18"/>
                <w:szCs w:val="18"/>
              </w:rPr>
              <w:t>5</w:t>
            </w:r>
            <w:r w:rsidRPr="00FA26AC">
              <w:rPr>
                <w:color w:val="FF0000"/>
                <w:sz w:val="18"/>
                <w:szCs w:val="18"/>
              </w:rPr>
              <w:t>0</w:t>
            </w:r>
            <w:r w:rsidRPr="00FA26AC">
              <w:rPr>
                <w:rFonts w:hint="eastAsia"/>
                <w:color w:val="FF0000"/>
                <w:sz w:val="18"/>
                <w:szCs w:val="18"/>
              </w:rPr>
              <w:t>个汉字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2917" w:rsidRPr="00FA26AC" w:rsidRDefault="009D2917" w:rsidP="009D29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FA26AC" w:rsidRPr="00FA26AC" w:rsidTr="009D29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2917" w:rsidRPr="00FA26AC" w:rsidRDefault="00C31485" w:rsidP="009D2917">
            <w:pPr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评价</w:t>
            </w:r>
            <w:r>
              <w:rPr>
                <w:rFonts w:hint="eastAsia"/>
                <w:color w:val="FF0000"/>
                <w:sz w:val="18"/>
                <w:szCs w:val="18"/>
              </w:rPr>
              <w:t>/</w:t>
            </w:r>
            <w:r>
              <w:rPr>
                <w:rFonts w:hint="eastAsia"/>
                <w:color w:val="FF0000"/>
                <w:sz w:val="18"/>
                <w:szCs w:val="18"/>
              </w:rPr>
              <w:t>回复</w:t>
            </w:r>
            <w:r w:rsidR="0002169E" w:rsidRPr="00FA26AC">
              <w:rPr>
                <w:rFonts w:hint="eastAsia"/>
                <w:color w:val="FF0000"/>
                <w:sz w:val="18"/>
                <w:szCs w:val="18"/>
              </w:rPr>
              <w:t>商家名称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2917" w:rsidRPr="00FA26AC" w:rsidRDefault="0002169E" w:rsidP="009D2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FA26AC">
              <w:rPr>
                <w:b/>
                <w:bCs/>
                <w:color w:val="FF0000"/>
                <w:sz w:val="18"/>
                <w:szCs w:val="18"/>
              </w:rPr>
              <w:t>ShopName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2917" w:rsidRPr="00FA26AC" w:rsidRDefault="0002169E" w:rsidP="009D2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A26AC">
              <w:rPr>
                <w:color w:val="FF0000"/>
                <w:sz w:val="18"/>
                <w:szCs w:val="18"/>
              </w:rPr>
              <w:t>50</w:t>
            </w:r>
            <w:r w:rsidRPr="00FA26AC">
              <w:rPr>
                <w:rFonts w:hint="eastAsia"/>
                <w:color w:val="FF0000"/>
                <w:sz w:val="18"/>
                <w:szCs w:val="18"/>
              </w:rPr>
              <w:t>个汉字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2917" w:rsidRPr="00FA26AC" w:rsidRDefault="0002169E" w:rsidP="009D2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A26AC">
              <w:rPr>
                <w:rFonts w:hint="eastAsia"/>
                <w:color w:val="FF0000"/>
                <w:sz w:val="18"/>
                <w:szCs w:val="18"/>
              </w:rPr>
              <w:t>如果是商家回复则显示商家名称</w:t>
            </w:r>
          </w:p>
        </w:tc>
      </w:tr>
      <w:tr w:rsidR="00FA26AC" w:rsidRPr="00FA26AC" w:rsidTr="009D29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2917" w:rsidRPr="00FA26AC" w:rsidRDefault="0002169E" w:rsidP="009D2917">
            <w:pPr>
              <w:rPr>
                <w:color w:val="FF0000"/>
                <w:sz w:val="18"/>
                <w:szCs w:val="18"/>
              </w:rPr>
            </w:pPr>
            <w:r w:rsidRPr="00FA26AC">
              <w:rPr>
                <w:rFonts w:hint="eastAsia"/>
                <w:color w:val="FF0000"/>
                <w:sz w:val="18"/>
                <w:szCs w:val="18"/>
              </w:rPr>
              <w:t>评论</w:t>
            </w:r>
            <w:r w:rsidRPr="00FA26AC">
              <w:rPr>
                <w:rFonts w:hint="eastAsia"/>
                <w:color w:val="FF0000"/>
                <w:sz w:val="18"/>
                <w:szCs w:val="18"/>
              </w:rPr>
              <w:t>/</w:t>
            </w:r>
            <w:r w:rsidRPr="00FA26AC">
              <w:rPr>
                <w:rFonts w:hint="eastAsia"/>
                <w:color w:val="FF0000"/>
                <w:sz w:val="18"/>
                <w:szCs w:val="18"/>
              </w:rPr>
              <w:t>回复时间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2917" w:rsidRPr="00FA26AC" w:rsidRDefault="0002169E" w:rsidP="009D29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FA26AC">
              <w:rPr>
                <w:b/>
                <w:bCs/>
                <w:color w:val="FF0000"/>
                <w:sz w:val="18"/>
                <w:szCs w:val="18"/>
              </w:rPr>
              <w:t>FeedBackTime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2917" w:rsidRPr="00FA26AC" w:rsidRDefault="0002169E" w:rsidP="009D29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A26AC">
              <w:rPr>
                <w:rFonts w:hint="eastAsia"/>
                <w:color w:val="FF0000"/>
                <w:sz w:val="18"/>
                <w:szCs w:val="18"/>
              </w:rPr>
              <w:t>日期时间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2917" w:rsidRPr="00FA26AC" w:rsidRDefault="009D2917" w:rsidP="009D29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FA26AC" w:rsidRPr="00FA26AC" w:rsidTr="009D29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2917" w:rsidRPr="00FA26AC" w:rsidRDefault="0002169E" w:rsidP="009D2917">
            <w:pPr>
              <w:rPr>
                <w:color w:val="FF0000"/>
                <w:sz w:val="18"/>
                <w:szCs w:val="18"/>
              </w:rPr>
            </w:pPr>
            <w:r w:rsidRPr="00FA26AC">
              <w:rPr>
                <w:rFonts w:hint="eastAsia"/>
                <w:color w:val="FF0000"/>
                <w:sz w:val="18"/>
                <w:szCs w:val="18"/>
              </w:rPr>
              <w:t>文字内容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2917" w:rsidRPr="00FA26AC" w:rsidRDefault="0002169E" w:rsidP="009D2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FA26AC">
              <w:rPr>
                <w:b/>
                <w:bCs/>
                <w:color w:val="FF0000"/>
                <w:sz w:val="18"/>
                <w:szCs w:val="18"/>
              </w:rPr>
              <w:t>Text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2917" w:rsidRPr="00FA26AC" w:rsidRDefault="009D2917" w:rsidP="009D2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A26AC">
              <w:rPr>
                <w:color w:val="FF0000"/>
                <w:sz w:val="18"/>
                <w:szCs w:val="18"/>
              </w:rPr>
              <w:t>1000</w:t>
            </w:r>
            <w:r w:rsidR="0002169E" w:rsidRPr="00FA26AC">
              <w:rPr>
                <w:rFonts w:hint="eastAsia"/>
                <w:color w:val="FF0000"/>
                <w:sz w:val="18"/>
                <w:szCs w:val="18"/>
              </w:rPr>
              <w:t>个汉字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2917" w:rsidRPr="00FA26AC" w:rsidRDefault="009D2917" w:rsidP="009D2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FA26AC" w:rsidRPr="00FA26AC" w:rsidTr="009D29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2917" w:rsidRPr="00FA26AC" w:rsidRDefault="0002169E" w:rsidP="009D2917">
            <w:pPr>
              <w:rPr>
                <w:color w:val="FF0000"/>
                <w:sz w:val="18"/>
                <w:szCs w:val="18"/>
              </w:rPr>
            </w:pPr>
            <w:r w:rsidRPr="00FA26AC">
              <w:rPr>
                <w:rFonts w:hint="eastAsia"/>
                <w:color w:val="FF0000"/>
                <w:sz w:val="18"/>
                <w:szCs w:val="18"/>
              </w:rPr>
              <w:t>图片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2917" w:rsidRPr="00FA26AC" w:rsidRDefault="0002169E" w:rsidP="009D29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0000"/>
                <w:sz w:val="18"/>
                <w:szCs w:val="18"/>
              </w:rPr>
            </w:pPr>
            <w:r w:rsidRPr="00FA26AC">
              <w:rPr>
                <w:b/>
                <w:bCs/>
                <w:color w:val="FF0000"/>
                <w:sz w:val="18"/>
                <w:szCs w:val="18"/>
              </w:rPr>
              <w:t>Photos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2917" w:rsidRPr="00FA26AC" w:rsidRDefault="0002169E" w:rsidP="009D29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A26AC">
              <w:rPr>
                <w:color w:val="FF0000"/>
                <w:sz w:val="18"/>
                <w:szCs w:val="18"/>
              </w:rPr>
              <w:t>2000</w:t>
            </w:r>
            <w:r w:rsidRPr="00FA26AC">
              <w:rPr>
                <w:rFonts w:hint="eastAsia"/>
                <w:color w:val="FF0000"/>
                <w:sz w:val="18"/>
                <w:szCs w:val="18"/>
              </w:rPr>
              <w:t>个字符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2917" w:rsidRPr="00FA26AC" w:rsidRDefault="0002169E" w:rsidP="009D29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FA26AC">
              <w:rPr>
                <w:rFonts w:hint="eastAsia"/>
                <w:color w:val="FF0000"/>
                <w:sz w:val="18"/>
                <w:szCs w:val="18"/>
              </w:rPr>
              <w:t>评价时可以上</w:t>
            </w:r>
            <w:proofErr w:type="gramStart"/>
            <w:r w:rsidRPr="00FA26AC">
              <w:rPr>
                <w:rFonts w:hint="eastAsia"/>
                <w:color w:val="FF0000"/>
                <w:sz w:val="18"/>
                <w:szCs w:val="18"/>
              </w:rPr>
              <w:t>传图片</w:t>
            </w:r>
            <w:proofErr w:type="gramEnd"/>
          </w:p>
        </w:tc>
      </w:tr>
    </w:tbl>
    <w:p w:rsidR="009D2917" w:rsidRPr="00FA26AC" w:rsidRDefault="009D2917">
      <w:pPr>
        <w:rPr>
          <w:color w:val="FF0000"/>
        </w:rPr>
      </w:pPr>
    </w:p>
    <w:p w:rsidR="00E71244" w:rsidRPr="00B229D0" w:rsidRDefault="00E71244"/>
    <w:p w:rsidR="00530215" w:rsidRPr="00B229D0" w:rsidRDefault="00530215"/>
    <w:p w:rsidR="002D528F" w:rsidRPr="00B229D0" w:rsidRDefault="00B92BA1">
      <w:pPr>
        <w:pStyle w:val="2"/>
        <w:rPr>
          <w:color w:val="auto"/>
        </w:rPr>
      </w:pPr>
      <w:bookmarkStart w:id="78" w:name="_Toc443295326"/>
      <w:r w:rsidRPr="00B229D0">
        <w:rPr>
          <w:rFonts w:hint="eastAsia"/>
          <w:color w:val="auto"/>
        </w:rPr>
        <w:t>运维数据</w:t>
      </w:r>
      <w:bookmarkEnd w:id="78"/>
    </w:p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79" w:name="_Toc443295327"/>
      <w:r w:rsidRPr="00B229D0">
        <w:rPr>
          <w:rFonts w:hint="eastAsia"/>
          <w:color w:val="auto"/>
        </w:rPr>
        <w:t>商户提现记录</w:t>
      </w:r>
      <w:bookmarkEnd w:id="79"/>
    </w:p>
    <w:tbl>
      <w:tblPr>
        <w:tblStyle w:val="-11"/>
        <w:tblW w:w="8516" w:type="dxa"/>
        <w:tblLayout w:type="fixed"/>
        <w:tblLook w:val="04A0" w:firstRow="1" w:lastRow="0" w:firstColumn="1" w:lastColumn="0" w:noHBand="0" w:noVBand="1"/>
      </w:tblPr>
      <w:tblGrid>
        <w:gridCol w:w="1809"/>
        <w:gridCol w:w="2127"/>
        <w:gridCol w:w="1559"/>
        <w:gridCol w:w="3021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6" w:type="dxa"/>
            <w:gridSpan w:val="4"/>
            <w:tcBorders>
              <w:bottom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提现申请</w:t>
            </w:r>
            <w:r w:rsidRPr="00B229D0">
              <w:rPr>
                <w:rFonts w:hint="eastAsia"/>
                <w:color w:val="auto"/>
              </w:rPr>
              <w:t>(WithDrawRecord)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I</w:t>
            </w:r>
            <w:r w:rsidRPr="00B229D0">
              <w:rPr>
                <w:rFonts w:hint="eastAsia"/>
                <w:sz w:val="18"/>
                <w:szCs w:val="18"/>
              </w:rPr>
              <w:t>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自增数字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403F8C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3F8C" w:rsidRPr="00B229D0" w:rsidRDefault="00403F8C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用户代码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3F8C" w:rsidRPr="00B229D0" w:rsidRDefault="00403F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UserId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3F8C" w:rsidRPr="00B229D0" w:rsidRDefault="00404A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数字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3F8C" w:rsidRPr="00B229D0" w:rsidRDefault="00403F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商家代码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ShopCode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</w:t>
            </w: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404A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S</w:t>
            </w:r>
            <w:r w:rsidRPr="00B229D0">
              <w:rPr>
                <w:rFonts w:hint="eastAsia"/>
                <w:sz w:val="18"/>
                <w:szCs w:val="18"/>
              </w:rPr>
              <w:t>hopcode</w:t>
            </w:r>
            <w:r w:rsidRPr="00B229D0">
              <w:rPr>
                <w:rFonts w:hint="eastAsia"/>
                <w:sz w:val="18"/>
                <w:szCs w:val="18"/>
              </w:rPr>
              <w:t>为空表示个人提现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lastRenderedPageBreak/>
              <w:t>商家名称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ShopName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</w:t>
            </w:r>
            <w:r w:rsidRPr="00B229D0">
              <w:rPr>
                <w:rFonts w:hint="eastAsia"/>
                <w:sz w:val="18"/>
                <w:szCs w:val="18"/>
              </w:rPr>
              <w:t>位双字节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申请时间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ApplyDate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日期时间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当前金额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Banlance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提现金额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ApplyAmount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提现状态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Status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530E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0</w:t>
            </w:r>
            <w:r w:rsidRPr="00B229D0">
              <w:rPr>
                <w:rFonts w:hint="eastAsia"/>
                <w:sz w:val="18"/>
                <w:szCs w:val="18"/>
              </w:rPr>
              <w:t>未处理</w:t>
            </w:r>
            <w:r w:rsidRPr="00B229D0">
              <w:rPr>
                <w:sz w:val="18"/>
                <w:szCs w:val="18"/>
              </w:rPr>
              <w:t xml:space="preserve"> 1</w:t>
            </w:r>
            <w:r w:rsidRPr="00B229D0">
              <w:rPr>
                <w:rFonts w:hint="eastAsia"/>
                <w:sz w:val="18"/>
                <w:szCs w:val="18"/>
              </w:rPr>
              <w:t>成功</w:t>
            </w:r>
            <w:r w:rsidRPr="00B229D0">
              <w:rPr>
                <w:rFonts w:hint="eastAsia"/>
                <w:sz w:val="18"/>
                <w:szCs w:val="18"/>
              </w:rPr>
              <w:t xml:space="preserve"> 2</w:t>
            </w:r>
            <w:r w:rsidRPr="00B229D0">
              <w:rPr>
                <w:rFonts w:hint="eastAsia"/>
                <w:sz w:val="18"/>
                <w:szCs w:val="18"/>
              </w:rPr>
              <w:t>失败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补充说明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Note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500</w:t>
            </w:r>
            <w:r w:rsidRPr="00B229D0">
              <w:rPr>
                <w:rFonts w:hint="eastAsia"/>
                <w:sz w:val="18"/>
                <w:szCs w:val="18"/>
              </w:rPr>
              <w:t>位文本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“转账成功”或者转账失败的错误信息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转账凭条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Ticket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100</w:t>
            </w:r>
            <w:r w:rsidRPr="00B229D0">
              <w:rPr>
                <w:rFonts w:hint="eastAsia"/>
                <w:sz w:val="18"/>
                <w:szCs w:val="18"/>
              </w:rPr>
              <w:t>位文本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目前先记录凭条流水号</w:t>
            </w:r>
          </w:p>
        </w:tc>
      </w:tr>
      <w:tr w:rsidR="00404A58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A58" w:rsidRPr="00B229D0" w:rsidRDefault="00404A58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手续费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A58" w:rsidRPr="00B229D0" w:rsidRDefault="00404A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Fee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A58" w:rsidRPr="00B229D0" w:rsidRDefault="00404A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A58" w:rsidRPr="00B229D0" w:rsidRDefault="00404A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提现后商户金额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ShopAmount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位文本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80" w:name="_Toc443295328"/>
      <w:r w:rsidRPr="00B229D0">
        <w:rPr>
          <w:rFonts w:hint="eastAsia"/>
          <w:color w:val="auto"/>
        </w:rPr>
        <w:t>用户留言</w:t>
      </w:r>
      <w:bookmarkEnd w:id="80"/>
    </w:p>
    <w:tbl>
      <w:tblPr>
        <w:tblStyle w:val="-11"/>
        <w:tblW w:w="8516" w:type="dxa"/>
        <w:tblLayout w:type="fixed"/>
        <w:tblLook w:val="04A0" w:firstRow="1" w:lastRow="0" w:firstColumn="1" w:lastColumn="0" w:noHBand="0" w:noVBand="1"/>
      </w:tblPr>
      <w:tblGrid>
        <w:gridCol w:w="1809"/>
        <w:gridCol w:w="2127"/>
        <w:gridCol w:w="1559"/>
        <w:gridCol w:w="3021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6" w:type="dxa"/>
            <w:gridSpan w:val="4"/>
            <w:tcBorders>
              <w:bottom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提现申请</w:t>
            </w:r>
            <w:r w:rsidRPr="00B229D0">
              <w:rPr>
                <w:rFonts w:hint="eastAsia"/>
                <w:color w:val="auto"/>
              </w:rPr>
              <w:t>(S</w:t>
            </w:r>
            <w:r w:rsidRPr="00B229D0">
              <w:rPr>
                <w:color w:val="auto"/>
              </w:rPr>
              <w:t>uggestion</w:t>
            </w:r>
            <w:r w:rsidRPr="00B229D0">
              <w:rPr>
                <w:rFonts w:hint="eastAsia"/>
                <w:color w:val="auto"/>
              </w:rPr>
              <w:t>)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I</w:t>
            </w:r>
            <w:r w:rsidRPr="00B229D0">
              <w:rPr>
                <w:rFonts w:hint="eastAsia"/>
                <w:sz w:val="18"/>
                <w:szCs w:val="18"/>
              </w:rPr>
              <w:t>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自增数字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用户编号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UserId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电话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Phone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50</w:t>
            </w:r>
            <w:r w:rsidRPr="00B229D0">
              <w:rPr>
                <w:rFonts w:hint="eastAsia"/>
                <w:sz w:val="18"/>
                <w:szCs w:val="18"/>
              </w:rPr>
              <w:t>位字符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记录时间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PublishTime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日期时间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内容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Content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Nvarchar(2000)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处理人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CSUser</w:t>
            </w:r>
            <w:r w:rsidRPr="00B229D0">
              <w:rPr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整数可空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处理时间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HandleTIme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日期时间可空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处理结果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Note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Nvarchar(500)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rPr>
                <w:b w:val="0"/>
                <w:bCs w:val="0"/>
                <w:sz w:val="18"/>
                <w:szCs w:val="18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rPr>
                <w:b w:val="0"/>
                <w:bCs w:val="0"/>
                <w:sz w:val="18"/>
                <w:szCs w:val="18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rPr>
                <w:b w:val="0"/>
                <w:bCs w:val="0"/>
                <w:sz w:val="18"/>
                <w:szCs w:val="18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2D528F" w:rsidRPr="00B229D0" w:rsidRDefault="002D528F"/>
    <w:p w:rsidR="002D528F" w:rsidRPr="00B229D0" w:rsidRDefault="002D528F"/>
    <w:p w:rsidR="002D528F" w:rsidRPr="00B229D0" w:rsidRDefault="00B92BA1">
      <w:pPr>
        <w:pStyle w:val="2"/>
        <w:rPr>
          <w:color w:val="auto"/>
        </w:rPr>
      </w:pPr>
      <w:bookmarkStart w:id="81" w:name="_Toc443295329"/>
      <w:r w:rsidRPr="00B229D0">
        <w:rPr>
          <w:rFonts w:hint="eastAsia"/>
          <w:color w:val="auto"/>
        </w:rPr>
        <w:t>决策分析数据</w:t>
      </w:r>
      <w:bookmarkEnd w:id="81"/>
    </w:p>
    <w:p w:rsidR="002D528F" w:rsidRPr="00B229D0" w:rsidRDefault="00B92BA1">
      <w:pPr>
        <w:pStyle w:val="3"/>
        <w:rPr>
          <w:color w:val="auto"/>
        </w:rPr>
      </w:pPr>
      <w:bookmarkStart w:id="82" w:name="_Toc443295330"/>
      <w:r w:rsidRPr="00B229D0">
        <w:rPr>
          <w:rFonts w:hint="eastAsia"/>
          <w:color w:val="auto"/>
        </w:rPr>
        <w:t>用户行为记录</w:t>
      </w:r>
      <w:bookmarkEnd w:id="82"/>
    </w:p>
    <w:tbl>
      <w:tblPr>
        <w:tblStyle w:val="-11"/>
        <w:tblW w:w="8516" w:type="dxa"/>
        <w:tblLayout w:type="fixed"/>
        <w:tblLook w:val="04A0" w:firstRow="1" w:lastRow="0" w:firstColumn="1" w:lastColumn="0" w:noHBand="0" w:noVBand="1"/>
      </w:tblPr>
      <w:tblGrid>
        <w:gridCol w:w="1809"/>
        <w:gridCol w:w="2127"/>
        <w:gridCol w:w="1559"/>
        <w:gridCol w:w="3021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6" w:type="dxa"/>
            <w:gridSpan w:val="4"/>
            <w:tcBorders>
              <w:bottom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用户行为记录</w:t>
            </w:r>
            <w:r w:rsidRPr="00B229D0">
              <w:rPr>
                <w:rFonts w:hint="eastAsia"/>
                <w:color w:val="auto"/>
              </w:rPr>
              <w:t>(UserBehavior)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lastRenderedPageBreak/>
              <w:t>I</w:t>
            </w:r>
            <w:r w:rsidRPr="00B229D0">
              <w:rPr>
                <w:rFonts w:hint="eastAsia"/>
                <w:sz w:val="18"/>
                <w:szCs w:val="18"/>
              </w:rPr>
              <w:t>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自增数字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用户</w:t>
            </w: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UserID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用户名称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NickName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</w:t>
            </w:r>
            <w:r w:rsidRPr="00B229D0">
              <w:rPr>
                <w:rFonts w:hint="eastAsia"/>
                <w:sz w:val="18"/>
                <w:szCs w:val="18"/>
              </w:rPr>
              <w:t>位双字节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记录时间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ApplyDate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日期时间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用户行为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BeHaviorCode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4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参见附录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整数参数</w:t>
            </w:r>
            <w:r w:rsidRPr="00B229D0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Int1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整数参数</w:t>
            </w:r>
            <w:r w:rsidRPr="00B229D0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Int2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整数参数</w:t>
            </w:r>
            <w:r w:rsidRPr="00B229D0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Int3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小数参数</w:t>
            </w:r>
            <w:r w:rsidRPr="00B229D0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Decimal1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小数参数</w:t>
            </w:r>
            <w:r w:rsidRPr="00B229D0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Decimal2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综合参数</w:t>
            </w:r>
            <w:r w:rsidRPr="00B229D0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Text1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100</w:t>
            </w:r>
            <w:r w:rsidRPr="00B229D0">
              <w:rPr>
                <w:rFonts w:hint="eastAsia"/>
                <w:sz w:val="18"/>
                <w:szCs w:val="18"/>
              </w:rPr>
              <w:t>位双字节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综合参数</w:t>
            </w:r>
            <w:r w:rsidRPr="00B229D0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Text2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100</w:t>
            </w:r>
            <w:r w:rsidRPr="00B229D0">
              <w:rPr>
                <w:rFonts w:hint="eastAsia"/>
                <w:sz w:val="18"/>
                <w:szCs w:val="18"/>
              </w:rPr>
              <w:t>位双字节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综合参数</w:t>
            </w:r>
            <w:r w:rsidRPr="00B229D0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Text3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100</w:t>
            </w:r>
            <w:r w:rsidRPr="00B229D0">
              <w:rPr>
                <w:rFonts w:hint="eastAsia"/>
                <w:sz w:val="18"/>
                <w:szCs w:val="18"/>
              </w:rPr>
              <w:t>位双字节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83" w:name="_Toc443295331"/>
      <w:r w:rsidRPr="00B229D0">
        <w:rPr>
          <w:rFonts w:hint="eastAsia"/>
          <w:color w:val="auto"/>
        </w:rPr>
        <w:t>用户非法操作记录</w:t>
      </w:r>
      <w:bookmarkEnd w:id="83"/>
    </w:p>
    <w:tbl>
      <w:tblPr>
        <w:tblStyle w:val="-11"/>
        <w:tblW w:w="8516" w:type="dxa"/>
        <w:tblLayout w:type="fixed"/>
        <w:tblLook w:val="04A0" w:firstRow="1" w:lastRow="0" w:firstColumn="1" w:lastColumn="0" w:noHBand="0" w:noVBand="1"/>
      </w:tblPr>
      <w:tblGrid>
        <w:gridCol w:w="1809"/>
        <w:gridCol w:w="2127"/>
        <w:gridCol w:w="1559"/>
        <w:gridCol w:w="3021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6" w:type="dxa"/>
            <w:gridSpan w:val="4"/>
            <w:tcBorders>
              <w:bottom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用户非法操作记录</w:t>
            </w:r>
            <w:r w:rsidRPr="00B229D0">
              <w:rPr>
                <w:rFonts w:hint="eastAsia"/>
                <w:color w:val="auto"/>
              </w:rPr>
              <w:t>(IllegalBehavior)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I</w:t>
            </w:r>
            <w:r w:rsidRPr="00B229D0">
              <w:rPr>
                <w:rFonts w:hint="eastAsia"/>
                <w:sz w:val="18"/>
                <w:szCs w:val="18"/>
              </w:rPr>
              <w:t>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自增数字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用户</w:t>
            </w: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UserID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用户名称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NickName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</w:t>
            </w:r>
            <w:r w:rsidRPr="00B229D0">
              <w:rPr>
                <w:rFonts w:hint="eastAsia"/>
                <w:sz w:val="18"/>
                <w:szCs w:val="18"/>
              </w:rPr>
              <w:t>位双字节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记录时间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ApplyDate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日期时间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会话</w:t>
            </w:r>
            <w:r w:rsidRPr="00B229D0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SessionID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GUID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敏感词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IllegalWord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50</w:t>
            </w:r>
            <w:r w:rsidRPr="00B229D0">
              <w:rPr>
                <w:rFonts w:hint="eastAsia"/>
                <w:b/>
                <w:bCs/>
                <w:sz w:val="18"/>
                <w:szCs w:val="18"/>
              </w:rPr>
              <w:t>位双字节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原话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OriginalText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500</w:t>
            </w:r>
            <w:r w:rsidRPr="00B229D0">
              <w:rPr>
                <w:rFonts w:hint="eastAsia"/>
                <w:sz w:val="18"/>
                <w:szCs w:val="18"/>
              </w:rPr>
              <w:t>位双字节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rPr>
                <w:b w:val="0"/>
                <w:bCs w:val="0"/>
                <w:sz w:val="18"/>
                <w:szCs w:val="18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84" w:name="_Toc443295332"/>
      <w:r w:rsidRPr="00B229D0">
        <w:rPr>
          <w:rFonts w:hint="eastAsia"/>
          <w:color w:val="auto"/>
        </w:rPr>
        <w:t>用户安全报警</w:t>
      </w:r>
      <w:bookmarkEnd w:id="84"/>
    </w:p>
    <w:p w:rsidR="002D528F" w:rsidRPr="00B229D0" w:rsidRDefault="00B92BA1">
      <w:r w:rsidRPr="00B229D0">
        <w:rPr>
          <w:rFonts w:hint="eastAsia"/>
        </w:rPr>
        <w:t>待定</w:t>
      </w:r>
    </w:p>
    <w:p w:rsidR="002D528F" w:rsidRPr="00B229D0" w:rsidRDefault="00B92BA1">
      <w:pPr>
        <w:pStyle w:val="3"/>
        <w:rPr>
          <w:color w:val="auto"/>
        </w:rPr>
      </w:pPr>
      <w:bookmarkStart w:id="85" w:name="_Toc443295333"/>
      <w:r w:rsidRPr="00B229D0">
        <w:rPr>
          <w:rFonts w:hint="eastAsia"/>
          <w:color w:val="auto"/>
        </w:rPr>
        <w:lastRenderedPageBreak/>
        <w:t>项目收支情况</w:t>
      </w:r>
      <w:bookmarkEnd w:id="85"/>
    </w:p>
    <w:tbl>
      <w:tblPr>
        <w:tblStyle w:val="-11"/>
        <w:tblW w:w="8516" w:type="dxa"/>
        <w:tblLayout w:type="fixed"/>
        <w:tblLook w:val="04A0" w:firstRow="1" w:lastRow="0" w:firstColumn="1" w:lastColumn="0" w:noHBand="0" w:noVBand="1"/>
      </w:tblPr>
      <w:tblGrid>
        <w:gridCol w:w="1809"/>
        <w:gridCol w:w="2127"/>
        <w:gridCol w:w="1559"/>
        <w:gridCol w:w="3021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6" w:type="dxa"/>
            <w:gridSpan w:val="4"/>
            <w:tcBorders>
              <w:bottom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项目收支情况</w:t>
            </w:r>
            <w:r w:rsidRPr="00B229D0">
              <w:rPr>
                <w:rFonts w:hint="eastAsia"/>
                <w:color w:val="auto"/>
              </w:rPr>
              <w:t>(DailyBalance)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I</w:t>
            </w:r>
            <w:r w:rsidRPr="00B229D0">
              <w:rPr>
                <w:rFonts w:hint="eastAsia"/>
                <w:sz w:val="18"/>
                <w:szCs w:val="18"/>
              </w:rPr>
              <w:t>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自增数字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日期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Date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8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收入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InCome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支出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OutCome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86" w:name="_Toc443295334"/>
      <w:r w:rsidRPr="00B229D0">
        <w:rPr>
          <w:rFonts w:hint="eastAsia"/>
          <w:color w:val="auto"/>
        </w:rPr>
        <w:t>错误日志</w:t>
      </w:r>
      <w:bookmarkEnd w:id="86"/>
    </w:p>
    <w:p w:rsidR="002D528F" w:rsidRPr="00B229D0" w:rsidRDefault="00B92BA1">
      <w:r w:rsidRPr="00B229D0">
        <w:rPr>
          <w:rFonts w:hint="eastAsia"/>
        </w:rPr>
        <w:t>待定</w:t>
      </w:r>
    </w:p>
    <w:p w:rsidR="007F78B4" w:rsidRPr="00B229D0" w:rsidRDefault="007F78B4" w:rsidP="007F78B4">
      <w:pPr>
        <w:pStyle w:val="2"/>
        <w:rPr>
          <w:color w:val="auto"/>
        </w:rPr>
      </w:pPr>
      <w:bookmarkStart w:id="87" w:name="_Toc443295335"/>
      <w:r w:rsidRPr="00B229D0">
        <w:rPr>
          <w:color w:val="auto"/>
        </w:rPr>
        <w:t>商品数据</w:t>
      </w:r>
      <w:bookmarkEnd w:id="87"/>
    </w:p>
    <w:p w:rsidR="007F78B4" w:rsidRPr="00B229D0" w:rsidRDefault="00E45DCE" w:rsidP="00E45DCE">
      <w:pPr>
        <w:pStyle w:val="3"/>
        <w:rPr>
          <w:color w:val="auto"/>
        </w:rPr>
      </w:pPr>
      <w:bookmarkStart w:id="88" w:name="_Toc443295336"/>
      <w:r w:rsidRPr="00B229D0">
        <w:rPr>
          <w:color w:val="auto"/>
        </w:rPr>
        <w:t>商品信息</w:t>
      </w:r>
      <w:bookmarkEnd w:id="88"/>
    </w:p>
    <w:tbl>
      <w:tblPr>
        <w:tblStyle w:val="-11"/>
        <w:tblW w:w="8516" w:type="dxa"/>
        <w:tblLayout w:type="fixed"/>
        <w:tblLook w:val="04A0" w:firstRow="1" w:lastRow="0" w:firstColumn="1" w:lastColumn="0" w:noHBand="0" w:noVBand="1"/>
      </w:tblPr>
      <w:tblGrid>
        <w:gridCol w:w="1809"/>
        <w:gridCol w:w="1603"/>
        <w:gridCol w:w="1559"/>
        <w:gridCol w:w="3545"/>
      </w:tblGrid>
      <w:tr w:rsidR="00E45DCE" w:rsidRPr="00B229D0" w:rsidTr="00E45D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6" w:type="dxa"/>
            <w:gridSpan w:val="4"/>
            <w:tcBorders>
              <w:bottom w:val="single" w:sz="4" w:space="0" w:color="auto"/>
            </w:tcBorders>
          </w:tcPr>
          <w:p w:rsidR="00E45DCE" w:rsidRPr="00B229D0" w:rsidRDefault="00E45DCE" w:rsidP="00E45DCE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折扣卷</w:t>
            </w:r>
            <w:r w:rsidRPr="00B229D0">
              <w:rPr>
                <w:rFonts w:hint="eastAsia"/>
                <w:color w:val="auto"/>
              </w:rPr>
              <w:t>(ProductInfo)</w:t>
            </w:r>
          </w:p>
        </w:tc>
      </w:tr>
      <w:tr w:rsidR="00E45DCE" w:rsidRPr="00B229D0" w:rsidTr="00E45D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E45DCE" w:rsidP="00E45DCE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编码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E45DCE" w:rsidP="00E45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E45DCE" w:rsidP="00E45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22</w:t>
            </w:r>
            <w:r w:rsidRPr="00B229D0">
              <w:rPr>
                <w:rFonts w:hint="eastAsia"/>
                <w:sz w:val="18"/>
                <w:szCs w:val="18"/>
              </w:rPr>
              <w:t>位</w:t>
            </w:r>
            <w:proofErr w:type="gramStart"/>
            <w:r w:rsidRPr="00B229D0">
              <w:rPr>
                <w:rFonts w:hint="eastAsia"/>
                <w:sz w:val="18"/>
                <w:szCs w:val="18"/>
              </w:rPr>
              <w:t>数字数字</w:t>
            </w:r>
            <w:proofErr w:type="gramEnd"/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E45DCE" w:rsidP="00E45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</w:t>
            </w:r>
            <w:r w:rsidRPr="00B229D0">
              <w:rPr>
                <w:rFonts w:hint="eastAsia"/>
                <w:sz w:val="18"/>
                <w:szCs w:val="18"/>
              </w:rPr>
              <w:t>位商户编码</w:t>
            </w:r>
            <w:r w:rsidRPr="00B229D0">
              <w:rPr>
                <w:rFonts w:hint="eastAsia"/>
                <w:sz w:val="18"/>
                <w:szCs w:val="18"/>
              </w:rPr>
              <w:t>+4</w:t>
            </w:r>
            <w:r w:rsidRPr="00B229D0">
              <w:rPr>
                <w:rFonts w:hint="eastAsia"/>
                <w:sz w:val="18"/>
                <w:szCs w:val="18"/>
              </w:rPr>
              <w:t>位顺序号</w:t>
            </w:r>
          </w:p>
        </w:tc>
      </w:tr>
      <w:tr w:rsidR="00E45DCE" w:rsidRPr="00B229D0" w:rsidTr="00E45D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E45DCE" w:rsidP="00E45DCE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商家代码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E45DCE" w:rsidP="00E45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ShopCode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E45DCE" w:rsidP="00E45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</w:t>
            </w: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E45DCE" w:rsidP="00E45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E45DCE" w:rsidRPr="00B229D0" w:rsidTr="00E45D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E45DCE" w:rsidP="00E45DCE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商家名称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E45DCE" w:rsidP="00E45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ShopName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E45DCE" w:rsidP="00E45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</w:t>
            </w:r>
            <w:r w:rsidRPr="00B229D0">
              <w:rPr>
                <w:rFonts w:hint="eastAsia"/>
                <w:sz w:val="18"/>
                <w:szCs w:val="18"/>
              </w:rPr>
              <w:t>位双字节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E45DCE" w:rsidP="00E45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E45DCE" w:rsidRPr="00B229D0" w:rsidTr="00E45D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0F56B3" w:rsidP="00E45DCE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商品</w:t>
            </w:r>
            <w:r w:rsidR="00E45DCE" w:rsidRPr="00B229D0">
              <w:rPr>
                <w:rFonts w:hint="eastAsia"/>
                <w:sz w:val="18"/>
                <w:szCs w:val="18"/>
              </w:rPr>
              <w:t>名称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0F56B3" w:rsidP="00E45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Product</w:t>
            </w:r>
            <w:r w:rsidR="00E45DCE" w:rsidRPr="00B229D0">
              <w:rPr>
                <w:rFonts w:hint="eastAsia"/>
                <w:b/>
                <w:bCs/>
                <w:sz w:val="18"/>
                <w:szCs w:val="18"/>
              </w:rPr>
              <w:t>Name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E45DCE" w:rsidP="00E45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</w:t>
            </w:r>
            <w:r w:rsidRPr="00B229D0">
              <w:rPr>
                <w:rFonts w:hint="eastAsia"/>
                <w:sz w:val="18"/>
                <w:szCs w:val="18"/>
              </w:rPr>
              <w:t>位双字节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E45DCE" w:rsidP="00E45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E45DCE" w:rsidRPr="00B229D0" w:rsidTr="00E45D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0F56B3" w:rsidP="00E45DCE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商品</w:t>
            </w:r>
            <w:r w:rsidR="00E45DCE" w:rsidRPr="00B229D0">
              <w:rPr>
                <w:rFonts w:hint="eastAsia"/>
                <w:sz w:val="18"/>
                <w:szCs w:val="18"/>
              </w:rPr>
              <w:t>说明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0F56B3" w:rsidP="00E45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Product</w:t>
            </w:r>
            <w:r w:rsidR="00E45DCE" w:rsidRPr="00B229D0">
              <w:rPr>
                <w:rFonts w:hint="eastAsia"/>
                <w:b/>
                <w:bCs/>
                <w:sz w:val="18"/>
                <w:szCs w:val="18"/>
              </w:rPr>
              <w:t>Note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E45DCE" w:rsidP="00E45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500</w:t>
            </w:r>
            <w:r w:rsidRPr="00B229D0">
              <w:rPr>
                <w:rFonts w:hint="eastAsia"/>
                <w:sz w:val="18"/>
                <w:szCs w:val="18"/>
              </w:rPr>
              <w:t>位双字节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E45DCE" w:rsidP="00E45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E45DCE" w:rsidRPr="00B229D0" w:rsidTr="00E45D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E45DCE" w:rsidP="00E45DCE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折扣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E45DCE" w:rsidP="00E45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Discount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E45DCE" w:rsidP="00E45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E45DCE" w:rsidP="00E45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比如</w:t>
            </w:r>
            <w:r w:rsidRPr="00B229D0">
              <w:rPr>
                <w:rFonts w:hint="eastAsia"/>
                <w:sz w:val="18"/>
                <w:szCs w:val="18"/>
              </w:rPr>
              <w:t xml:space="preserve">15 </w:t>
            </w:r>
            <w:r w:rsidRPr="00B229D0">
              <w:rPr>
                <w:rFonts w:hint="eastAsia"/>
                <w:sz w:val="18"/>
                <w:szCs w:val="18"/>
              </w:rPr>
              <w:t>表示</w:t>
            </w:r>
            <w:r w:rsidRPr="00B229D0">
              <w:rPr>
                <w:rFonts w:hint="eastAsia"/>
                <w:sz w:val="18"/>
                <w:szCs w:val="18"/>
              </w:rPr>
              <w:t>15%</w:t>
            </w:r>
            <w:r w:rsidRPr="00B229D0">
              <w:rPr>
                <w:rFonts w:hint="eastAsia"/>
                <w:sz w:val="18"/>
                <w:szCs w:val="18"/>
              </w:rPr>
              <w:t>的折扣，实际价格变成原价的</w:t>
            </w:r>
            <w:r w:rsidRPr="00B229D0">
              <w:rPr>
                <w:rFonts w:hint="eastAsia"/>
                <w:sz w:val="18"/>
                <w:szCs w:val="18"/>
              </w:rPr>
              <w:t>85%</w:t>
            </w:r>
          </w:p>
        </w:tc>
      </w:tr>
      <w:tr w:rsidR="00E45DCE" w:rsidRPr="00B229D0" w:rsidTr="00E45D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E45DCE" w:rsidP="00E45DCE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发布时间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E45DCE" w:rsidP="00E45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PublishDate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E45DCE" w:rsidP="00E45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日期时间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E45DCE" w:rsidP="00E45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E45DCE" w:rsidRPr="00B229D0" w:rsidTr="00E45D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E45DCE" w:rsidP="00E45DCE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生效时间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E45DCE" w:rsidP="00E45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ActiveDate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E45DCE" w:rsidP="00E45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日期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E45DCE" w:rsidP="00E45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仅到天</w:t>
            </w:r>
          </w:p>
        </w:tc>
      </w:tr>
      <w:tr w:rsidR="00E45DCE" w:rsidRPr="00B229D0" w:rsidTr="00E45D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E45DCE" w:rsidP="00E45DCE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是否生效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E45DCE" w:rsidP="00E45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IsActive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E45DCE" w:rsidP="00E45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E45DCE" w:rsidP="00E45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</w:t>
            </w:r>
            <w:r w:rsidRPr="00B229D0">
              <w:rPr>
                <w:rFonts w:hint="eastAsia"/>
                <w:sz w:val="18"/>
                <w:szCs w:val="18"/>
              </w:rPr>
              <w:t>是</w:t>
            </w:r>
            <w:r w:rsidRPr="00B229D0">
              <w:rPr>
                <w:rFonts w:hint="eastAsia"/>
                <w:sz w:val="18"/>
                <w:szCs w:val="18"/>
              </w:rPr>
              <w:t xml:space="preserve"> 0 </w:t>
            </w:r>
            <w:r w:rsidRPr="00B229D0">
              <w:rPr>
                <w:rFonts w:hint="eastAsia"/>
                <w:sz w:val="18"/>
                <w:szCs w:val="18"/>
              </w:rPr>
              <w:t>否</w:t>
            </w:r>
          </w:p>
        </w:tc>
      </w:tr>
      <w:tr w:rsidR="00E45DCE" w:rsidRPr="00B229D0" w:rsidTr="00E45D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E45DCE" w:rsidP="00E45DCE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过期时间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E45DCE" w:rsidP="00E45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DueTo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E45DCE" w:rsidP="00E45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日期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E45DCE" w:rsidP="00E45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仅到天</w:t>
            </w:r>
          </w:p>
        </w:tc>
      </w:tr>
      <w:tr w:rsidR="00E45DCE" w:rsidRPr="00B229D0" w:rsidTr="00E45D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E45DCE" w:rsidP="00E45DCE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是否过期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E45DCE" w:rsidP="00E45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IsEnd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E45DCE" w:rsidP="00E45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</w:t>
            </w:r>
            <w:r w:rsidRPr="00B229D0">
              <w:rPr>
                <w:rFonts w:hint="eastAsia"/>
                <w:sz w:val="18"/>
                <w:szCs w:val="18"/>
              </w:rPr>
              <w:t>位数字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E45DCE" w:rsidP="00E45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 xml:space="preserve">1 </w:t>
            </w:r>
            <w:r w:rsidRPr="00B229D0">
              <w:rPr>
                <w:rFonts w:hint="eastAsia"/>
                <w:sz w:val="18"/>
                <w:szCs w:val="18"/>
              </w:rPr>
              <w:t>是</w:t>
            </w:r>
            <w:r w:rsidRPr="00B229D0">
              <w:rPr>
                <w:rFonts w:hint="eastAsia"/>
                <w:sz w:val="18"/>
                <w:szCs w:val="18"/>
              </w:rPr>
              <w:t xml:space="preserve"> 0 </w:t>
            </w:r>
            <w:r w:rsidRPr="00B229D0">
              <w:rPr>
                <w:rFonts w:hint="eastAsia"/>
                <w:sz w:val="18"/>
                <w:szCs w:val="18"/>
              </w:rPr>
              <w:t>否</w:t>
            </w:r>
          </w:p>
        </w:tc>
      </w:tr>
      <w:tr w:rsidR="00E45DCE" w:rsidRPr="00B229D0" w:rsidTr="00E45D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0F56B3" w:rsidP="00E45DCE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购买</w:t>
            </w:r>
            <w:r w:rsidR="00E45DCE" w:rsidRPr="00B229D0">
              <w:rPr>
                <w:rFonts w:hint="eastAsia"/>
                <w:sz w:val="18"/>
                <w:szCs w:val="18"/>
              </w:rPr>
              <w:t>次数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E45DCE" w:rsidP="00E45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PayRecord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E45DCE" w:rsidP="00E45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整数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E45DCE" w:rsidP="00E45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E45DCE" w:rsidRPr="00B229D0" w:rsidTr="00E45D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0F56B3" w:rsidP="00E45DCE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价格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E45DCE" w:rsidP="00E45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Amount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E45DCE" w:rsidP="00E45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</w:t>
            </w:r>
            <w:r w:rsidRPr="00B229D0">
              <w:rPr>
                <w:rFonts w:hint="eastAsia"/>
                <w:sz w:val="18"/>
                <w:szCs w:val="18"/>
              </w:rPr>
              <w:t>位小数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5DCE" w:rsidRPr="00B229D0" w:rsidRDefault="00E45DCE" w:rsidP="00E45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E45DCE" w:rsidRPr="00943C3C" w:rsidRDefault="00BC24E5" w:rsidP="00BC24E5">
      <w:pPr>
        <w:pStyle w:val="2"/>
        <w:rPr>
          <w:strike/>
          <w:color w:val="FF0000"/>
        </w:rPr>
      </w:pPr>
      <w:bookmarkStart w:id="89" w:name="_Toc443295337"/>
      <w:r w:rsidRPr="00943C3C">
        <w:rPr>
          <w:strike/>
          <w:color w:val="FF0000"/>
        </w:rPr>
        <w:lastRenderedPageBreak/>
        <w:t>平安银行客户数据</w:t>
      </w:r>
      <w:bookmarkEnd w:id="89"/>
    </w:p>
    <w:p w:rsidR="00141379" w:rsidRPr="00943C3C" w:rsidRDefault="00420093" w:rsidP="00420093">
      <w:pPr>
        <w:pStyle w:val="3"/>
        <w:rPr>
          <w:strike/>
          <w:color w:val="FF0000"/>
        </w:rPr>
      </w:pPr>
      <w:bookmarkStart w:id="90" w:name="_Toc443295338"/>
      <w:r w:rsidRPr="00943C3C">
        <w:rPr>
          <w:rFonts w:hint="eastAsia"/>
          <w:strike/>
          <w:color w:val="FF0000"/>
        </w:rPr>
        <w:t>子账户数据</w:t>
      </w:r>
      <w:bookmarkEnd w:id="90"/>
    </w:p>
    <w:tbl>
      <w:tblPr>
        <w:tblStyle w:val="-11"/>
        <w:tblW w:w="8516" w:type="dxa"/>
        <w:tblLayout w:type="fixed"/>
        <w:tblLook w:val="04A0" w:firstRow="1" w:lastRow="0" w:firstColumn="1" w:lastColumn="0" w:noHBand="0" w:noVBand="1"/>
      </w:tblPr>
      <w:tblGrid>
        <w:gridCol w:w="1951"/>
        <w:gridCol w:w="1559"/>
        <w:gridCol w:w="1461"/>
        <w:gridCol w:w="3545"/>
      </w:tblGrid>
      <w:tr w:rsidR="00BC24E5" w:rsidRPr="00943C3C" w:rsidTr="006028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6" w:type="dxa"/>
            <w:gridSpan w:val="4"/>
            <w:tcBorders>
              <w:bottom w:val="single" w:sz="4" w:space="0" w:color="auto"/>
            </w:tcBorders>
          </w:tcPr>
          <w:p w:rsidR="00BC24E5" w:rsidRPr="00943C3C" w:rsidRDefault="00141379" w:rsidP="006028CF">
            <w:pPr>
              <w:rPr>
                <w:b w:val="0"/>
                <w:bCs w:val="0"/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平安银行</w:t>
            </w:r>
            <w:r w:rsidR="00BC24E5" w:rsidRPr="00943C3C">
              <w:rPr>
                <w:rFonts w:hint="eastAsia"/>
                <w:strike/>
                <w:color w:val="FF0000"/>
              </w:rPr>
              <w:t>(PABank)</w:t>
            </w:r>
          </w:p>
        </w:tc>
      </w:tr>
      <w:tr w:rsidR="00BC24E5" w:rsidRPr="00943C3C" w:rsidTr="00BC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BC24E5" w:rsidP="00BC24E5">
            <w:pPr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子账户账号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BC24E5" w:rsidP="00BC2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CustAcctId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6028CF" w:rsidP="00BC2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strike/>
                <w:color w:val="FF0000"/>
              </w:rPr>
              <w:t>32</w:t>
            </w:r>
            <w:r w:rsidRPr="00943C3C">
              <w:rPr>
                <w:strike/>
                <w:color w:val="FF0000"/>
              </w:rPr>
              <w:t>位字符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BC24E5" w:rsidP="00BC2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必输</w:t>
            </w:r>
          </w:p>
        </w:tc>
      </w:tr>
      <w:tr w:rsidR="00BC24E5" w:rsidRPr="00943C3C" w:rsidTr="00BC2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BC24E5" w:rsidP="00BC24E5">
            <w:pPr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子账户名称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BC24E5" w:rsidP="00BC2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CustName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6028CF" w:rsidP="00BC2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strike/>
                <w:color w:val="FF0000"/>
              </w:rPr>
              <w:t>120</w:t>
            </w:r>
            <w:r w:rsidRPr="00943C3C">
              <w:rPr>
                <w:strike/>
                <w:color w:val="FF0000"/>
              </w:rPr>
              <w:t>位字符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BC24E5" w:rsidP="00BC2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必输</w:t>
            </w:r>
          </w:p>
        </w:tc>
      </w:tr>
      <w:tr w:rsidR="00BC24E5" w:rsidRPr="00943C3C" w:rsidTr="00BC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BC24E5" w:rsidP="00BC24E5">
            <w:pPr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用户昵称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BC24E5" w:rsidP="00BC2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NickName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6028CF" w:rsidP="00BC2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strike/>
                <w:color w:val="FF0000"/>
              </w:rPr>
              <w:t>120</w:t>
            </w:r>
            <w:r w:rsidRPr="00943C3C">
              <w:rPr>
                <w:strike/>
                <w:color w:val="FF0000"/>
              </w:rPr>
              <w:t>位字符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BC24E5" w:rsidP="00BC2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可选</w:t>
            </w:r>
          </w:p>
        </w:tc>
      </w:tr>
      <w:tr w:rsidR="00BC24E5" w:rsidRPr="00943C3C" w:rsidTr="00BC2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BC24E5" w:rsidP="00BC24E5">
            <w:pPr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证件类型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BC24E5" w:rsidP="00BC2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IdType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6028CF" w:rsidP="00BC2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2</w:t>
            </w:r>
            <w:r w:rsidRPr="00943C3C">
              <w:rPr>
                <w:rFonts w:hint="eastAsia"/>
                <w:strike/>
                <w:color w:val="FF0000"/>
              </w:rPr>
              <w:t>位字符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BC24E5" w:rsidP="00BC2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必输</w:t>
            </w:r>
          </w:p>
        </w:tc>
      </w:tr>
      <w:tr w:rsidR="00BC24E5" w:rsidRPr="00943C3C" w:rsidTr="00BC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BC24E5" w:rsidP="00BC24E5">
            <w:pPr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证件号码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BC24E5" w:rsidP="00BC2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IdCode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6028CF" w:rsidP="00BC2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strike/>
                <w:color w:val="FF0000"/>
              </w:rPr>
              <w:t>20</w:t>
            </w:r>
            <w:r w:rsidRPr="00943C3C">
              <w:rPr>
                <w:strike/>
                <w:color w:val="FF0000"/>
              </w:rPr>
              <w:t>位字符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BC24E5" w:rsidP="00BC2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必输</w:t>
            </w:r>
          </w:p>
        </w:tc>
      </w:tr>
      <w:tr w:rsidR="00BC24E5" w:rsidRPr="00943C3C" w:rsidTr="00BC2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BC24E5" w:rsidP="00BC24E5">
            <w:pPr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交易网会员代码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BC24E5" w:rsidP="00BC2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ThirdCustId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6028CF" w:rsidP="00BC2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strike/>
                <w:color w:val="FF0000"/>
              </w:rPr>
              <w:t>32</w:t>
            </w:r>
            <w:r w:rsidRPr="00943C3C">
              <w:rPr>
                <w:strike/>
                <w:color w:val="FF0000"/>
              </w:rPr>
              <w:t>位字符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BC24E5" w:rsidP="00BC2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必输</w:t>
            </w:r>
          </w:p>
        </w:tc>
      </w:tr>
      <w:tr w:rsidR="00BC24E5" w:rsidRPr="00943C3C" w:rsidTr="00BC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BC24E5" w:rsidP="00BC24E5">
            <w:pPr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手机号码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BC24E5" w:rsidP="00BC2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MobilePhone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6028CF" w:rsidP="00BC2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strike/>
                <w:color w:val="FF0000"/>
              </w:rPr>
              <w:t>12</w:t>
            </w:r>
            <w:r w:rsidRPr="00943C3C">
              <w:rPr>
                <w:strike/>
                <w:color w:val="FF0000"/>
              </w:rPr>
              <w:t>位字符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BC24E5" w:rsidP="00BC2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可选</w:t>
            </w:r>
          </w:p>
        </w:tc>
      </w:tr>
      <w:tr w:rsidR="00BC24E5" w:rsidRPr="00943C3C" w:rsidTr="00BC2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BC24E5" w:rsidP="00BC24E5">
            <w:pPr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电话号码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BC24E5" w:rsidP="00BC2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TelePhone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6028CF" w:rsidP="00BC2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strike/>
                <w:color w:val="FF0000"/>
              </w:rPr>
              <w:t>12</w:t>
            </w:r>
            <w:r w:rsidRPr="00943C3C">
              <w:rPr>
                <w:strike/>
                <w:color w:val="FF0000"/>
              </w:rPr>
              <w:t>位字符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BC24E5" w:rsidP="00BC2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可选</w:t>
            </w:r>
          </w:p>
        </w:tc>
      </w:tr>
      <w:tr w:rsidR="00BC24E5" w:rsidRPr="00943C3C" w:rsidTr="00BC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BC24E5" w:rsidP="00BC24E5">
            <w:pPr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邮箱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BC24E5" w:rsidP="00BC2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Email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6028CF" w:rsidP="00BC2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strike/>
                <w:color w:val="FF0000"/>
              </w:rPr>
              <w:t>120</w:t>
            </w:r>
            <w:r w:rsidRPr="00943C3C">
              <w:rPr>
                <w:strike/>
                <w:color w:val="FF0000"/>
              </w:rPr>
              <w:t>位字符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BC24E5" w:rsidP="00BC2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可选</w:t>
            </w:r>
          </w:p>
        </w:tc>
      </w:tr>
      <w:tr w:rsidR="00BC24E5" w:rsidRPr="00943C3C" w:rsidTr="00BC2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BC24E5" w:rsidP="00BC24E5">
            <w:pPr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联系地址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BC24E5" w:rsidP="00BC2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Address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6028CF" w:rsidP="00BC2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strike/>
                <w:color w:val="FF0000"/>
              </w:rPr>
              <w:t>120</w:t>
            </w:r>
            <w:r w:rsidRPr="00943C3C">
              <w:rPr>
                <w:strike/>
                <w:color w:val="FF0000"/>
              </w:rPr>
              <w:t>位字符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BC24E5" w:rsidP="00BC2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可选</w:t>
            </w:r>
          </w:p>
        </w:tc>
      </w:tr>
      <w:tr w:rsidR="00BC24E5" w:rsidRPr="00943C3C" w:rsidTr="00BC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BC24E5" w:rsidP="00BC24E5">
            <w:pPr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用户类别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BC24E5" w:rsidP="00BC2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CPFlag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6028CF" w:rsidP="00BC2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strike/>
                <w:color w:val="FF0000"/>
              </w:rPr>
              <w:t>1</w:t>
            </w:r>
            <w:r w:rsidRPr="00943C3C">
              <w:rPr>
                <w:strike/>
                <w:color w:val="FF0000"/>
              </w:rPr>
              <w:t>位字符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BC24E5" w:rsidP="00BC2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必输</w:t>
            </w:r>
          </w:p>
        </w:tc>
      </w:tr>
      <w:tr w:rsidR="00BC24E5" w:rsidRPr="00943C3C" w:rsidTr="00BC2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BC24E5" w:rsidP="00BC24E5">
            <w:pPr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银行类别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BC24E5" w:rsidP="00BC2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BankFlag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6028CF" w:rsidP="00BC2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strike/>
                <w:color w:val="FF0000"/>
              </w:rPr>
              <w:t>1</w:t>
            </w:r>
            <w:r w:rsidRPr="00943C3C">
              <w:rPr>
                <w:strike/>
                <w:color w:val="FF0000"/>
              </w:rPr>
              <w:t>位字符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BC24E5" w:rsidP="00BC2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必输</w:t>
            </w:r>
          </w:p>
        </w:tc>
      </w:tr>
      <w:tr w:rsidR="00BC24E5" w:rsidRPr="00943C3C" w:rsidTr="00BC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BC24E5" w:rsidP="00BC24E5">
            <w:pPr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提现账户名称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BC24E5" w:rsidP="00BC2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AcctName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6028CF" w:rsidP="00BC2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strike/>
                <w:color w:val="FF0000"/>
              </w:rPr>
              <w:t>120</w:t>
            </w:r>
            <w:r w:rsidRPr="00943C3C">
              <w:rPr>
                <w:strike/>
                <w:color w:val="FF0000"/>
              </w:rPr>
              <w:t>位字符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4E5" w:rsidRPr="00943C3C" w:rsidRDefault="00BC24E5" w:rsidP="00BC2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必输</w:t>
            </w:r>
          </w:p>
        </w:tc>
      </w:tr>
      <w:tr w:rsidR="006028CF" w:rsidRPr="00943C3C" w:rsidTr="00BC2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28CF" w:rsidRPr="00943C3C" w:rsidRDefault="006028CF" w:rsidP="006028CF">
            <w:pPr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提现账号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28CF" w:rsidRPr="00943C3C" w:rsidRDefault="006028CF" w:rsidP="006028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AcctId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28CF" w:rsidRPr="00943C3C" w:rsidRDefault="006028CF" w:rsidP="006028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strike/>
                <w:color w:val="FF0000"/>
              </w:rPr>
              <w:t>32</w:t>
            </w:r>
            <w:r w:rsidRPr="00943C3C">
              <w:rPr>
                <w:strike/>
                <w:color w:val="FF0000"/>
              </w:rPr>
              <w:t>位字符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28CF" w:rsidRPr="00943C3C" w:rsidRDefault="006028CF" w:rsidP="006028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必输</w:t>
            </w:r>
          </w:p>
        </w:tc>
      </w:tr>
      <w:tr w:rsidR="006028CF" w:rsidRPr="00943C3C" w:rsidTr="00BC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28CF" w:rsidRPr="00943C3C" w:rsidRDefault="006028CF" w:rsidP="006028CF">
            <w:pPr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开户行名称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28CF" w:rsidRPr="00943C3C" w:rsidRDefault="006028CF" w:rsidP="0060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BankName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28CF" w:rsidRPr="00943C3C" w:rsidRDefault="006028CF" w:rsidP="0060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strike/>
                <w:color w:val="FF0000"/>
              </w:rPr>
              <w:t>120</w:t>
            </w:r>
            <w:r w:rsidRPr="00943C3C">
              <w:rPr>
                <w:strike/>
                <w:color w:val="FF0000"/>
              </w:rPr>
              <w:t>位字符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28CF" w:rsidRPr="00943C3C" w:rsidRDefault="006028CF" w:rsidP="0060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必输</w:t>
            </w:r>
          </w:p>
        </w:tc>
      </w:tr>
      <w:tr w:rsidR="006028CF" w:rsidRPr="00943C3C" w:rsidTr="00BC2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28CF" w:rsidRPr="00943C3C" w:rsidRDefault="00096F71" w:rsidP="006028CF">
            <w:pPr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银行卡</w:t>
            </w:r>
            <w:r w:rsidR="006028CF" w:rsidRPr="00943C3C">
              <w:rPr>
                <w:rFonts w:hint="eastAsia"/>
                <w:strike/>
                <w:color w:val="FF0000"/>
              </w:rPr>
              <w:t>行号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28CF" w:rsidRPr="00943C3C" w:rsidRDefault="006028CF" w:rsidP="006028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BankCode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28CF" w:rsidRPr="00943C3C" w:rsidRDefault="00687DFA" w:rsidP="006028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strike/>
                <w:color w:val="FF0000"/>
              </w:rPr>
              <w:t>14</w:t>
            </w:r>
            <w:r w:rsidRPr="00943C3C">
              <w:rPr>
                <w:strike/>
                <w:color w:val="FF0000"/>
              </w:rPr>
              <w:t>位字符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28CF" w:rsidRPr="00943C3C" w:rsidRDefault="006028CF" w:rsidP="006028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必输</w:t>
            </w:r>
          </w:p>
        </w:tc>
      </w:tr>
      <w:tr w:rsidR="006028CF" w:rsidRPr="00943C3C" w:rsidTr="00BC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28CF" w:rsidRPr="00943C3C" w:rsidRDefault="006028CF" w:rsidP="006028CF">
            <w:pPr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超级</w:t>
            </w:r>
            <w:proofErr w:type="gramStart"/>
            <w:r w:rsidRPr="00943C3C">
              <w:rPr>
                <w:rFonts w:hint="eastAsia"/>
                <w:strike/>
                <w:color w:val="FF0000"/>
              </w:rPr>
              <w:t>网银行</w:t>
            </w:r>
            <w:proofErr w:type="gramEnd"/>
            <w:r w:rsidRPr="00943C3C">
              <w:rPr>
                <w:rFonts w:hint="eastAsia"/>
                <w:strike/>
                <w:color w:val="FF0000"/>
              </w:rPr>
              <w:t>号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28CF" w:rsidRPr="00943C3C" w:rsidRDefault="006028CF" w:rsidP="0060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SBankCode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28CF" w:rsidRPr="00943C3C" w:rsidRDefault="00687DFA" w:rsidP="0060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strike/>
                <w:color w:val="FF0000"/>
              </w:rPr>
              <w:t>14</w:t>
            </w:r>
            <w:r w:rsidRPr="00943C3C">
              <w:rPr>
                <w:strike/>
                <w:color w:val="FF0000"/>
              </w:rPr>
              <w:t>位字符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28CF" w:rsidRPr="00943C3C" w:rsidRDefault="006028CF" w:rsidP="0060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</w:rPr>
            </w:pPr>
            <w:r w:rsidRPr="00943C3C">
              <w:rPr>
                <w:rFonts w:hint="eastAsia"/>
                <w:strike/>
                <w:color w:val="FF0000"/>
              </w:rPr>
              <w:t>必输</w:t>
            </w:r>
          </w:p>
        </w:tc>
      </w:tr>
    </w:tbl>
    <w:p w:rsidR="00BC24E5" w:rsidRPr="00B229D0" w:rsidRDefault="00BC24E5" w:rsidP="00BC24E5"/>
    <w:p w:rsidR="002D528F" w:rsidRPr="00B229D0" w:rsidRDefault="00B92BA1">
      <w:pPr>
        <w:pStyle w:val="1"/>
        <w:rPr>
          <w:rFonts w:eastAsia="宋体"/>
        </w:rPr>
      </w:pPr>
      <w:bookmarkStart w:id="91" w:name="_Toc443295339"/>
      <w:r w:rsidRPr="00B229D0">
        <w:rPr>
          <w:rFonts w:hint="eastAsia"/>
        </w:rPr>
        <w:t>WebApi</w:t>
      </w:r>
      <w:bookmarkEnd w:id="91"/>
    </w:p>
    <w:p w:rsidR="002D528F" w:rsidRPr="00B229D0" w:rsidRDefault="00B92BA1">
      <w:r w:rsidRPr="00B229D0">
        <w:rPr>
          <w:rFonts w:hint="eastAsia"/>
        </w:rPr>
        <w:t>说明</w:t>
      </w:r>
      <w:r w:rsidRPr="00B229D0">
        <w:rPr>
          <w:rFonts w:hint="eastAsia"/>
        </w:rPr>
        <w:t>:</w:t>
      </w:r>
    </w:p>
    <w:p w:rsidR="002D528F" w:rsidRPr="00B229D0" w:rsidRDefault="00B92BA1">
      <w:r w:rsidRPr="00B229D0">
        <w:rPr>
          <w:rFonts w:hint="eastAsia"/>
        </w:rPr>
        <w:t>Web Api</w:t>
      </w:r>
      <w:r w:rsidRPr="00B229D0">
        <w:rPr>
          <w:rFonts w:hint="eastAsia"/>
        </w:rPr>
        <w:t>是</w:t>
      </w:r>
      <w:r w:rsidRPr="00B229D0">
        <w:rPr>
          <w:rFonts w:hint="eastAsia"/>
        </w:rPr>
        <w:t>Server</w:t>
      </w:r>
      <w:r w:rsidRPr="00B229D0">
        <w:rPr>
          <w:rFonts w:hint="eastAsia"/>
        </w:rPr>
        <w:t>端和移动端的通信接口，采用</w:t>
      </w:r>
      <w:r w:rsidRPr="00B229D0">
        <w:rPr>
          <w:rFonts w:hint="eastAsia"/>
        </w:rPr>
        <w:t>https</w:t>
      </w:r>
      <w:r w:rsidRPr="00B229D0">
        <w:rPr>
          <w:rFonts w:hint="eastAsia"/>
        </w:rPr>
        <w:t>连接，</w:t>
      </w:r>
      <w:r w:rsidRPr="00B229D0">
        <w:rPr>
          <w:rFonts w:hint="eastAsia"/>
        </w:rPr>
        <w:t>Api</w:t>
      </w:r>
      <w:r w:rsidRPr="00B229D0">
        <w:rPr>
          <w:rFonts w:hint="eastAsia"/>
        </w:rPr>
        <w:t>入口统一为</w:t>
      </w:r>
      <w:r w:rsidRPr="00B229D0">
        <w:rPr>
          <w:rFonts w:hint="eastAsia"/>
        </w:rPr>
        <w:t>api.Longhuapuxin.com</w:t>
      </w:r>
      <w:r w:rsidRPr="00B229D0">
        <w:rPr>
          <w:rFonts w:hint="eastAsia"/>
        </w:rPr>
        <w:t>。数据返回的统一格式为：</w:t>
      </w:r>
    </w:p>
    <w:p w:rsidR="002D528F" w:rsidRPr="00B229D0" w:rsidRDefault="00B92BA1">
      <w:r w:rsidRPr="00B229D0">
        <w:rPr>
          <w:rFonts w:hint="eastAsia"/>
        </w:rPr>
        <w:t>{</w:t>
      </w:r>
    </w:p>
    <w:p w:rsidR="002D528F" w:rsidRPr="00B229D0" w:rsidRDefault="00B92BA1">
      <w:r w:rsidRPr="00B229D0">
        <w:rPr>
          <w:rFonts w:hint="eastAsia"/>
        </w:rPr>
        <w:t>Success</w:t>
      </w:r>
      <w:proofErr w:type="gramStart"/>
      <w:r w:rsidRPr="00B229D0">
        <w:rPr>
          <w:rFonts w:hint="eastAsia"/>
        </w:rPr>
        <w:t>:True</w:t>
      </w:r>
      <w:proofErr w:type="gramEnd"/>
      <w:r w:rsidRPr="00B229D0">
        <w:rPr>
          <w:rFonts w:hint="eastAsia"/>
        </w:rPr>
        <w:t>/False,</w:t>
      </w:r>
    </w:p>
    <w:p w:rsidR="002D528F" w:rsidRPr="00B229D0" w:rsidRDefault="00B92BA1">
      <w:r w:rsidRPr="00B229D0">
        <w:rPr>
          <w:rFonts w:hint="eastAsia"/>
        </w:rPr>
        <w:t>&lt;</w:t>
      </w:r>
      <w:r w:rsidRPr="00B229D0">
        <w:rPr>
          <w:rFonts w:hint="eastAsia"/>
        </w:rPr>
        <w:t>数据对象</w:t>
      </w:r>
      <w:r w:rsidRPr="00B229D0">
        <w:rPr>
          <w:rFonts w:hint="eastAsia"/>
        </w:rPr>
        <w:t>&gt;:&lt;</w:t>
      </w:r>
      <w:r w:rsidRPr="00B229D0">
        <w:rPr>
          <w:rFonts w:hint="eastAsia"/>
        </w:rPr>
        <w:t>数据</w:t>
      </w:r>
      <w:r w:rsidRPr="00B229D0">
        <w:rPr>
          <w:rFonts w:hint="eastAsia"/>
        </w:rPr>
        <w:t>&gt;</w:t>
      </w:r>
      <w:r w:rsidRPr="00B229D0">
        <w:rPr>
          <w:rFonts w:hint="eastAsia"/>
        </w:rPr>
        <w:t>，</w:t>
      </w:r>
    </w:p>
    <w:p w:rsidR="002D528F" w:rsidRPr="00B229D0" w:rsidRDefault="00B92BA1">
      <w:r w:rsidRPr="00B229D0">
        <w:rPr>
          <w:rFonts w:hint="eastAsia"/>
        </w:rPr>
        <w:t>Message:"</w:t>
      </w:r>
      <w:r w:rsidRPr="00B229D0">
        <w:rPr>
          <w:rFonts w:hint="eastAsia"/>
        </w:rPr>
        <w:t>如果没有成功的时候一般放错误信息，如果成功了就直接返回数据对</w:t>
      </w:r>
      <w:r w:rsidRPr="00B229D0">
        <w:rPr>
          <w:rFonts w:hint="eastAsia"/>
        </w:rPr>
        <w:lastRenderedPageBreak/>
        <w:t>象</w:t>
      </w:r>
      <w:r w:rsidRPr="00B229D0">
        <w:rPr>
          <w:rFonts w:hint="eastAsia"/>
        </w:rPr>
        <w:t>"</w:t>
      </w:r>
    </w:p>
    <w:p w:rsidR="002D528F" w:rsidRPr="00B229D0" w:rsidRDefault="00B92BA1">
      <w:r w:rsidRPr="00B229D0">
        <w:rPr>
          <w:rFonts w:hint="eastAsia"/>
        </w:rPr>
        <w:t>}</w:t>
      </w:r>
    </w:p>
    <w:p w:rsidR="002D528F" w:rsidRPr="00B229D0" w:rsidRDefault="00B92BA1">
      <w:pPr>
        <w:pStyle w:val="2"/>
        <w:rPr>
          <w:color w:val="auto"/>
        </w:rPr>
      </w:pPr>
      <w:bookmarkStart w:id="92" w:name="_Toc443295340"/>
      <w:r w:rsidRPr="00B229D0">
        <w:rPr>
          <w:rFonts w:hint="eastAsia"/>
          <w:color w:val="auto"/>
        </w:rPr>
        <w:t>基本数据接口(basic)</w:t>
      </w:r>
      <w:bookmarkEnd w:id="92"/>
    </w:p>
    <w:p w:rsidR="002D528F" w:rsidRPr="00B229D0" w:rsidRDefault="00B92BA1">
      <w:pPr>
        <w:pStyle w:val="3"/>
        <w:rPr>
          <w:color w:val="auto"/>
        </w:rPr>
      </w:pPr>
      <w:bookmarkStart w:id="93" w:name="_Toc443295341"/>
      <w:r w:rsidRPr="00B229D0">
        <w:rPr>
          <w:rFonts w:hint="eastAsia"/>
          <w:color w:val="auto"/>
        </w:rPr>
        <w:t>获取行政区划数据</w:t>
      </w:r>
      <w:bookmarkEnd w:id="93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737"/>
        <w:gridCol w:w="7569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" w:type="dxa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/city</w:t>
            </w:r>
          </w:p>
        </w:tc>
        <w:tc>
          <w:tcPr>
            <w:tcW w:w="7569" w:type="dxa"/>
          </w:tcPr>
          <w:p w:rsidR="002D528F" w:rsidRPr="00B229D0" w:rsidRDefault="002D52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7569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://api.longhuapuxin.com/basic/city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</w:t>
            </w:r>
          </w:p>
        </w:tc>
        <w:tc>
          <w:tcPr>
            <w:tcW w:w="7569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OnlyCity: True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只</w:t>
            </w:r>
            <w:proofErr w:type="gramStart"/>
            <w:r w:rsidRPr="00B229D0">
              <w:rPr>
                <w:rFonts w:hint="eastAsia"/>
                <w:color w:val="auto"/>
                <w:sz w:val="21"/>
                <w:szCs w:val="21"/>
              </w:rPr>
              <w:t>获取市</w:t>
            </w:r>
            <w:proofErr w:type="gramEnd"/>
            <w:r w:rsidRPr="00B229D0">
              <w:rPr>
                <w:rFonts w:hint="eastAsia"/>
                <w:color w:val="auto"/>
                <w:sz w:val="21"/>
                <w:szCs w:val="21"/>
              </w:rPr>
              <w:t>列表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7569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新政区划列表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7569" w:type="dxa"/>
          </w:tcPr>
          <w:p w:rsidR="00F87D7E" w:rsidRPr="00B229D0" w:rsidRDefault="00F87D7E" w:rsidP="00F87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Success": true,</w:t>
            </w:r>
          </w:p>
          <w:p w:rsidR="00F87D7E" w:rsidRPr="00B229D0" w:rsidRDefault="00F87D7E" w:rsidP="00F87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"Cities": {</w:t>
            </w:r>
          </w:p>
          <w:p w:rsidR="00F87D7E" w:rsidRPr="00B229D0" w:rsidRDefault="00F87D7E" w:rsidP="00F87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"Cities": [  {</w:t>
            </w:r>
          </w:p>
          <w:p w:rsidR="00F87D7E" w:rsidRPr="00B229D0" w:rsidRDefault="00F87D7E" w:rsidP="00F87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  "Code": "110000",</w:t>
            </w:r>
          </w:p>
          <w:p w:rsidR="00F87D7E" w:rsidRPr="00B229D0" w:rsidRDefault="00F87D7E" w:rsidP="00F87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       "Name": "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北京市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",</w:t>
            </w:r>
          </w:p>
          <w:p w:rsidR="00F87D7E" w:rsidRPr="00B229D0" w:rsidRDefault="00F87D7E" w:rsidP="00F87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  "IsCentralCity": true,</w:t>
            </w:r>
          </w:p>
          <w:p w:rsidR="00F87D7E" w:rsidRPr="00B229D0" w:rsidRDefault="00F87D7E" w:rsidP="00F87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  "BDCode": null,</w:t>
            </w:r>
          </w:p>
          <w:p w:rsidR="00F87D7E" w:rsidRPr="00B229D0" w:rsidRDefault="00F87D7E" w:rsidP="00F87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  "Spell": "BeiJingShi"</w:t>
            </w:r>
          </w:p>
          <w:p w:rsidR="00F87D7E" w:rsidRPr="00B229D0" w:rsidRDefault="00F87D7E" w:rsidP="00F87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},</w:t>
            </w:r>
          </w:p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  <w:p w:rsidR="002D528F" w:rsidRPr="00B229D0" w:rsidRDefault="002D528F" w:rsidP="00F87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" w:type="dxa"/>
          </w:tcPr>
          <w:p w:rsidR="002D528F" w:rsidRPr="00B229D0" w:rsidRDefault="00B92BA1">
            <w:pPr>
              <w:jc w:val="center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数据流图</w:t>
            </w:r>
          </w:p>
        </w:tc>
        <w:tc>
          <w:tcPr>
            <w:tcW w:w="7569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i1025" type="#_x0000_t75" style="width:366pt;height:174pt">
                  <v:imagedata r:id="rId9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94" w:name="_Toc443295342"/>
      <w:r w:rsidRPr="00B229D0">
        <w:rPr>
          <w:rFonts w:hint="eastAsia"/>
          <w:color w:val="auto"/>
        </w:rPr>
        <w:t>获取行业分类数据</w:t>
      </w:r>
      <w:bookmarkEnd w:id="94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206"/>
        <w:gridCol w:w="7100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/industry</w:t>
            </w:r>
          </w:p>
        </w:tc>
        <w:tc>
          <w:tcPr>
            <w:tcW w:w="7100" w:type="dxa"/>
          </w:tcPr>
          <w:p w:rsidR="002D528F" w:rsidRPr="00B229D0" w:rsidRDefault="002D52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7100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 basic/industry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7100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新政区划列表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7100" w:type="dxa"/>
          </w:tcPr>
          <w:p w:rsidR="00F87D7E" w:rsidRPr="00B229D0" w:rsidRDefault="00F87D7E" w:rsidP="00F87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"Success": true,</w:t>
            </w:r>
          </w:p>
          <w:p w:rsidR="00F87D7E" w:rsidRPr="00B229D0" w:rsidRDefault="00F87D7E" w:rsidP="00F87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"Cities": [</w:t>
            </w:r>
          </w:p>
          <w:p w:rsidR="002D528F" w:rsidRPr="00B229D0" w:rsidRDefault="00F87D7E" w:rsidP="00F87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{ "Code": "1001  ",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"Name": "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美食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"</w:t>
            </w:r>
            <w:r w:rsidRPr="00B229D0">
              <w:rPr>
                <w:color w:val="auto"/>
                <w:sz w:val="18"/>
                <w:szCs w:val="18"/>
              </w:rPr>
              <w:t xml:space="preserve"> },</w:t>
            </w:r>
          </w:p>
          <w:p w:rsidR="00F87D7E" w:rsidRPr="00B229D0" w:rsidRDefault="00F87D7E" w:rsidP="00F87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{"Code": "1002  ",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"Name": "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电影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数据流图</w:t>
            </w:r>
          </w:p>
        </w:tc>
        <w:tc>
          <w:tcPr>
            <w:tcW w:w="7100" w:type="dxa"/>
          </w:tcPr>
          <w:p w:rsidR="002D528F" w:rsidRPr="00B229D0" w:rsidRDefault="00D84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2" o:spid="_x0000_i1026" type="#_x0000_t75" style="width:366pt;height:174pt">
                  <v:imagedata r:id="rId10" o:title=""/>
                </v:shape>
              </w:pict>
            </w:r>
          </w:p>
        </w:tc>
      </w:tr>
    </w:tbl>
    <w:p w:rsidR="002D528F" w:rsidRPr="00B229D0" w:rsidRDefault="00B92BA1">
      <w:pPr>
        <w:pStyle w:val="3"/>
        <w:rPr>
          <w:color w:val="auto"/>
        </w:rPr>
      </w:pPr>
      <w:bookmarkStart w:id="95" w:name="_Toc443295343"/>
      <w:r w:rsidRPr="00B229D0">
        <w:rPr>
          <w:rFonts w:hint="eastAsia"/>
          <w:color w:val="auto"/>
        </w:rPr>
        <w:t>上传图片</w:t>
      </w:r>
      <w:bookmarkEnd w:id="95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74"/>
        <w:gridCol w:w="6532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/UploadPhoto</w:t>
            </w:r>
          </w:p>
        </w:tc>
        <w:tc>
          <w:tcPr>
            <w:tcW w:w="6532" w:type="dxa"/>
          </w:tcPr>
          <w:p w:rsidR="002D528F" w:rsidRPr="00B229D0" w:rsidRDefault="002D52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32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 basic /uploadphoto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</w:t>
            </w:r>
          </w:p>
        </w:tc>
        <w:tc>
          <w:tcPr>
            <w:tcW w:w="6532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File: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图片文件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PhotoType: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数字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1 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头像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2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商家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logo 3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商家相片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4 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标签相片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ShopCode: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商铺代码（可空）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LabelCode: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标签代码（可空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)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32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文件路径和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32" w:type="dxa"/>
          </w:tcPr>
          <w:p w:rsidR="00F87D7E" w:rsidRPr="00B229D0" w:rsidRDefault="00F87D7E" w:rsidP="00F87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"Success": true,</w:t>
            </w:r>
          </w:p>
          <w:p w:rsidR="00F87D7E" w:rsidRPr="00B229D0" w:rsidRDefault="00F87D7E" w:rsidP="00F87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lastRenderedPageBreak/>
              <w:t xml:space="preserve">  "Files": [</w:t>
            </w:r>
          </w:p>
          <w:p w:rsidR="00F87D7E" w:rsidRPr="00B229D0" w:rsidRDefault="00F87D7E" w:rsidP="00F87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{</w:t>
            </w:r>
          </w:p>
          <w:p w:rsidR="00F87D7E" w:rsidRPr="00B229D0" w:rsidRDefault="00F87D7E" w:rsidP="00F87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"Id": 3,</w:t>
            </w:r>
          </w:p>
          <w:p w:rsidR="00F87D7E" w:rsidRPr="00B229D0" w:rsidRDefault="00F87D7E" w:rsidP="00F87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"Original": "Portrait/u=4245225672,102248894&amp;fm=23&amp;gp=0.jpg",</w:t>
            </w:r>
          </w:p>
          <w:p w:rsidR="002D528F" w:rsidRPr="00B229D0" w:rsidRDefault="00F87D7E" w:rsidP="00F87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"Small": "Portrait/u=4245225672,102248894&amp;fm=23&amp;gp=0.jpg"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:rsidR="002D528F" w:rsidRPr="00B229D0" w:rsidRDefault="00B92BA1">
            <w:pPr>
              <w:jc w:val="center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数据流图</w:t>
            </w:r>
          </w:p>
        </w:tc>
        <w:tc>
          <w:tcPr>
            <w:tcW w:w="6532" w:type="dxa"/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96" w:name="_Toc443295344"/>
      <w:r w:rsidRPr="00B229D0">
        <w:rPr>
          <w:rFonts w:hint="eastAsia"/>
          <w:color w:val="auto"/>
        </w:rPr>
        <w:t>删除图片</w:t>
      </w:r>
      <w:bookmarkEnd w:id="96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803"/>
        <w:gridCol w:w="6503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/RemovePhoto</w:t>
            </w:r>
          </w:p>
        </w:tc>
        <w:tc>
          <w:tcPr>
            <w:tcW w:w="6503" w:type="dxa"/>
          </w:tcPr>
          <w:p w:rsidR="002D528F" w:rsidRPr="00B229D0" w:rsidRDefault="002D52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03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 basic /removephoto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</w:t>
            </w:r>
          </w:p>
        </w:tc>
        <w:tc>
          <w:tcPr>
            <w:tcW w:w="6503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FileId: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图片的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03" w:type="dxa"/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03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Success:true,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数据流图</w:t>
            </w:r>
          </w:p>
        </w:tc>
        <w:tc>
          <w:tcPr>
            <w:tcW w:w="6503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3" o:spid="_x0000_i1027" type="#_x0000_t75" style="width:324pt;height:258pt">
                  <v:imagedata r:id="rId11" o:title=""/>
                </v:shape>
              </w:pict>
            </w:r>
          </w:p>
        </w:tc>
      </w:tr>
    </w:tbl>
    <w:p w:rsidR="002D528F" w:rsidRPr="00B229D0" w:rsidRDefault="00B92BA1">
      <w:pPr>
        <w:pStyle w:val="3"/>
        <w:rPr>
          <w:color w:val="auto"/>
        </w:rPr>
      </w:pPr>
      <w:bookmarkStart w:id="97" w:name="_Toc443295345"/>
      <w:r w:rsidRPr="00B229D0">
        <w:rPr>
          <w:rFonts w:hint="eastAsia"/>
          <w:color w:val="auto"/>
        </w:rPr>
        <w:t>获取图片路径</w:t>
      </w:r>
      <w:bookmarkEnd w:id="97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589"/>
        <w:gridCol w:w="6717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9" w:type="dxa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/GetPhoto</w:t>
            </w:r>
          </w:p>
        </w:tc>
        <w:tc>
          <w:tcPr>
            <w:tcW w:w="6717" w:type="dxa"/>
          </w:tcPr>
          <w:p w:rsidR="002D528F" w:rsidRPr="00B229D0" w:rsidRDefault="002D52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717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 basic /getphoto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</w:t>
            </w:r>
          </w:p>
        </w:tc>
        <w:tc>
          <w:tcPr>
            <w:tcW w:w="6717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FileId: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图片的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多个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用逗号隔开</w:t>
            </w:r>
          </w:p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717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图片路径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717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Success:true,</w:t>
            </w:r>
          </w:p>
          <w:p w:rsidR="00F87D7E" w:rsidRPr="00B229D0" w:rsidRDefault="00F87D7E" w:rsidP="00F87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"Files": [</w:t>
            </w:r>
          </w:p>
          <w:p w:rsidR="00F87D7E" w:rsidRPr="00B229D0" w:rsidRDefault="00F87D7E" w:rsidP="00F87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{</w:t>
            </w:r>
          </w:p>
          <w:p w:rsidR="00F87D7E" w:rsidRPr="00B229D0" w:rsidRDefault="00F87D7E" w:rsidP="00F87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"Id": 182,</w:t>
            </w:r>
          </w:p>
          <w:p w:rsidR="00F87D7E" w:rsidRPr="00B229D0" w:rsidRDefault="00F87D7E" w:rsidP="00F87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"Original": "Portrait/20151112/1b4e62cb-d640-4d0e-94b6-f194de7905f6.jpg",</w:t>
            </w:r>
          </w:p>
          <w:p w:rsidR="00F87D7E" w:rsidRPr="00B229D0" w:rsidRDefault="00F87D7E" w:rsidP="00F87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"Small": "Portrait_Small/20151112/1b4e62cb-d640-4d0e-94b6-f194de7905f6.jpg"</w:t>
            </w:r>
          </w:p>
          <w:p w:rsidR="002D528F" w:rsidRPr="00B229D0" w:rsidRDefault="00F87D7E" w:rsidP="00F87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},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数据流图</w:t>
            </w:r>
          </w:p>
        </w:tc>
        <w:tc>
          <w:tcPr>
            <w:tcW w:w="6717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4" o:spid="_x0000_i1028" type="#_x0000_t75" style="width:300pt;height:156pt">
                  <v:imagedata r:id="rId12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611F26" w:rsidP="00611F26">
      <w:pPr>
        <w:pStyle w:val="3"/>
        <w:rPr>
          <w:color w:val="auto"/>
        </w:rPr>
      </w:pPr>
      <w:bookmarkStart w:id="98" w:name="_Toc443295346"/>
      <w:r w:rsidRPr="00B229D0">
        <w:rPr>
          <w:rFonts w:hint="eastAsia"/>
          <w:color w:val="auto"/>
        </w:rPr>
        <w:t>新增钱包操作</w:t>
      </w:r>
      <w:bookmarkEnd w:id="98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2575"/>
        <w:gridCol w:w="5731"/>
      </w:tblGrid>
      <w:tr w:rsidR="00611F26" w:rsidRPr="00B229D0" w:rsidTr="004325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611F26" w:rsidRPr="00B229D0" w:rsidRDefault="00611F26" w:rsidP="0081191C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</w:t>
            </w:r>
            <w:r w:rsidR="0081191C" w:rsidRPr="00B229D0">
              <w:rPr>
                <w:color w:val="auto"/>
              </w:rPr>
              <w:t>NewWalletOpeation</w:t>
            </w:r>
          </w:p>
        </w:tc>
        <w:tc>
          <w:tcPr>
            <w:tcW w:w="5731" w:type="dxa"/>
          </w:tcPr>
          <w:p w:rsidR="00611F26" w:rsidRPr="00B229D0" w:rsidRDefault="00611F26" w:rsidP="004325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611F26" w:rsidRPr="00B229D0" w:rsidTr="00432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611F26" w:rsidRPr="00B229D0" w:rsidRDefault="00611F26" w:rsidP="004325CF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5731" w:type="dxa"/>
          </w:tcPr>
          <w:p w:rsidR="00611F26" w:rsidRPr="00B229D0" w:rsidRDefault="00611F26" w:rsidP="008119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</w:t>
            </w:r>
            <w:r w:rsidR="004325CF" w:rsidRPr="00B229D0">
              <w:rPr>
                <w:rFonts w:hint="eastAsia"/>
                <w:color w:val="auto"/>
                <w:sz w:val="21"/>
                <w:szCs w:val="21"/>
              </w:rPr>
              <w:t>basic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/</w:t>
            </w:r>
            <w:r w:rsidR="0081191C" w:rsidRPr="00B229D0">
              <w:rPr>
                <w:color w:val="auto"/>
                <w:sz w:val="21"/>
                <w:szCs w:val="21"/>
              </w:rPr>
              <w:t>newwalletoperation</w:t>
            </w:r>
          </w:p>
        </w:tc>
      </w:tr>
      <w:tr w:rsidR="00611F26" w:rsidRPr="00B229D0" w:rsidTr="004325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611F26" w:rsidRPr="00B229D0" w:rsidRDefault="00611F26" w:rsidP="004325CF">
            <w:pPr>
              <w:rPr>
                <w:color w:val="auto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</w:t>
            </w:r>
          </w:p>
        </w:tc>
        <w:tc>
          <w:tcPr>
            <w:tcW w:w="5731" w:type="dxa"/>
          </w:tcPr>
          <w:p w:rsidR="00611F26" w:rsidRPr="00B229D0" w:rsidRDefault="0081191C" w:rsidP="00432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OrderType:</w:t>
            </w:r>
            <w:r w:rsidR="008B1C04" w:rsidRPr="00B229D0">
              <w:rPr>
                <w:color w:val="auto"/>
                <w:sz w:val="21"/>
                <w:szCs w:val="21"/>
              </w:rPr>
              <w:t>1</w:t>
            </w:r>
            <w:r w:rsidR="008B1C04" w:rsidRPr="00B229D0">
              <w:rPr>
                <w:color w:val="auto"/>
                <w:sz w:val="21"/>
                <w:szCs w:val="21"/>
              </w:rPr>
              <w:t>、</w:t>
            </w:r>
            <w:r w:rsidR="008B1C04" w:rsidRPr="00B229D0">
              <w:rPr>
                <w:rFonts w:hint="eastAsia"/>
                <w:color w:val="auto"/>
                <w:sz w:val="21"/>
                <w:szCs w:val="21"/>
              </w:rPr>
              <w:t>个人交易</w:t>
            </w:r>
            <w:r w:rsidR="008B1C04" w:rsidRPr="00B229D0">
              <w:rPr>
                <w:rFonts w:hint="eastAsia"/>
                <w:color w:val="auto"/>
                <w:sz w:val="21"/>
                <w:szCs w:val="21"/>
              </w:rPr>
              <w:t xml:space="preserve"> 2</w:t>
            </w:r>
            <w:r w:rsidR="008B1C04" w:rsidRPr="00B229D0">
              <w:rPr>
                <w:rFonts w:hint="eastAsia"/>
                <w:color w:val="auto"/>
                <w:sz w:val="21"/>
                <w:szCs w:val="21"/>
              </w:rPr>
              <w:t>、现场消费</w:t>
            </w:r>
            <w:r w:rsidR="008B1C04" w:rsidRPr="00B229D0">
              <w:rPr>
                <w:rFonts w:hint="eastAsia"/>
                <w:color w:val="auto"/>
                <w:sz w:val="21"/>
                <w:szCs w:val="21"/>
              </w:rPr>
              <w:t xml:space="preserve"> 3</w:t>
            </w:r>
            <w:r w:rsidR="008B1C04" w:rsidRPr="00B229D0">
              <w:rPr>
                <w:rFonts w:hint="eastAsia"/>
                <w:color w:val="auto"/>
                <w:sz w:val="21"/>
                <w:szCs w:val="21"/>
              </w:rPr>
              <w:t>、预约付款</w:t>
            </w:r>
            <w:r w:rsidR="008B1C04" w:rsidRPr="00B229D0">
              <w:rPr>
                <w:rFonts w:hint="eastAsia"/>
                <w:color w:val="auto"/>
                <w:sz w:val="21"/>
                <w:szCs w:val="21"/>
              </w:rPr>
              <w:t xml:space="preserve"> 4</w:t>
            </w:r>
            <w:r w:rsidR="008B1C04" w:rsidRPr="00B229D0">
              <w:rPr>
                <w:rFonts w:hint="eastAsia"/>
                <w:color w:val="auto"/>
                <w:sz w:val="21"/>
                <w:szCs w:val="21"/>
              </w:rPr>
              <w:t>、充值</w:t>
            </w:r>
            <w:r w:rsidR="008B1C04" w:rsidRPr="00B229D0">
              <w:rPr>
                <w:rFonts w:hint="eastAsia"/>
                <w:color w:val="auto"/>
                <w:sz w:val="21"/>
                <w:szCs w:val="21"/>
              </w:rPr>
              <w:t xml:space="preserve"> 5</w:t>
            </w:r>
            <w:r w:rsidR="008B1C04" w:rsidRPr="00B229D0">
              <w:rPr>
                <w:rFonts w:hint="eastAsia"/>
                <w:color w:val="auto"/>
                <w:sz w:val="21"/>
                <w:szCs w:val="21"/>
              </w:rPr>
              <w:t>、提现</w:t>
            </w:r>
          </w:p>
          <w:p w:rsidR="008B1C04" w:rsidRPr="00B229D0" w:rsidRDefault="008B1C04" w:rsidP="00432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OrderId: 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单据号</w:t>
            </w:r>
          </w:p>
          <w:p w:rsidR="008B1C04" w:rsidRPr="00B229D0" w:rsidRDefault="008B1C04" w:rsidP="00432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ShopCode</w:t>
            </w:r>
            <w:r w:rsidR="005903CA">
              <w:rPr>
                <w:rFonts w:hint="eastAsia"/>
                <w:color w:val="auto"/>
                <w:sz w:val="21"/>
                <w:szCs w:val="21"/>
              </w:rPr>
              <w:t>：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商家代码，如果是商家提现需要提交商家代码</w:t>
            </w:r>
          </w:p>
          <w:p w:rsidR="008B1C04" w:rsidRPr="00AE7876" w:rsidRDefault="00AE7876" w:rsidP="00432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AE7876">
              <w:rPr>
                <w:color w:val="FF0000"/>
                <w:sz w:val="21"/>
                <w:szCs w:val="21"/>
              </w:rPr>
              <w:t>Total</w:t>
            </w:r>
            <w:r w:rsidR="005903CA" w:rsidRPr="00AE7876">
              <w:rPr>
                <w:rFonts w:hint="eastAsia"/>
                <w:color w:val="FF0000"/>
                <w:sz w:val="21"/>
                <w:szCs w:val="21"/>
              </w:rPr>
              <w:t>：</w:t>
            </w:r>
            <w:r w:rsidR="00BD576C" w:rsidRPr="00AE7876">
              <w:rPr>
                <w:rFonts w:hint="eastAsia"/>
                <w:color w:val="FF0000"/>
                <w:sz w:val="21"/>
                <w:szCs w:val="21"/>
              </w:rPr>
              <w:t>金额</w:t>
            </w:r>
          </w:p>
          <w:p w:rsidR="00A52C55" w:rsidRPr="00B229D0" w:rsidRDefault="00A52C55" w:rsidP="00A52C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</w:t>
            </w:r>
            <w:r w:rsidR="005903CA">
              <w:rPr>
                <w:rFonts w:hint="eastAsia"/>
                <w:color w:val="auto"/>
                <w:sz w:val="21"/>
                <w:szCs w:val="21"/>
              </w:rPr>
              <w:t>：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A52C55" w:rsidRPr="00B229D0" w:rsidRDefault="00A52C55" w:rsidP="00A52C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UserId</w:t>
            </w:r>
            <w:r w:rsidRPr="00B229D0">
              <w:rPr>
                <w:color w:val="auto"/>
                <w:sz w:val="21"/>
                <w:szCs w:val="21"/>
              </w:rPr>
              <w:t>：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611F26" w:rsidRPr="00B229D0" w:rsidRDefault="00611F26" w:rsidP="00172C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611F26" w:rsidRPr="00B229D0" w:rsidTr="00432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611F26" w:rsidRPr="00B229D0" w:rsidRDefault="00611F26" w:rsidP="004325CF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5731" w:type="dxa"/>
          </w:tcPr>
          <w:p w:rsidR="00611F26" w:rsidRPr="00B229D0" w:rsidRDefault="008B1C04" w:rsidP="004325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TN</w:t>
            </w:r>
            <w:r w:rsidR="006A6999">
              <w:rPr>
                <w:color w:val="auto"/>
                <w:sz w:val="21"/>
                <w:szCs w:val="21"/>
              </w:rPr>
              <w:t>,</w:t>
            </w:r>
            <w:r w:rsidR="006A6999" w:rsidRPr="006A6999">
              <w:rPr>
                <w:color w:val="FF0000"/>
                <w:sz w:val="21"/>
                <w:szCs w:val="21"/>
              </w:rPr>
              <w:t xml:space="preserve"> NickName,ShopName,Phone,Discount,</w:t>
            </w:r>
            <w:r w:rsidR="00C16FA2" w:rsidRPr="006A6999">
              <w:rPr>
                <w:rFonts w:hint="eastAsia"/>
                <w:color w:val="FF0000"/>
                <w:sz w:val="18"/>
                <w:szCs w:val="18"/>
              </w:rPr>
              <w:t xml:space="preserve"> Bouns</w:t>
            </w:r>
            <w:r w:rsidR="00C16FA2">
              <w:rPr>
                <w:rFonts w:hint="eastAsia"/>
                <w:color w:val="FF0000"/>
                <w:sz w:val="18"/>
                <w:szCs w:val="18"/>
              </w:rPr>
              <w:t>Settings</w:t>
            </w:r>
          </w:p>
        </w:tc>
      </w:tr>
      <w:tr w:rsidR="00611F26" w:rsidRPr="00B229D0" w:rsidTr="004325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611F26" w:rsidRPr="00B229D0" w:rsidRDefault="00611F26" w:rsidP="004325CF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5731" w:type="dxa"/>
          </w:tcPr>
          <w:p w:rsidR="008B1C04" w:rsidRPr="00B229D0" w:rsidRDefault="008B1C04" w:rsidP="008B1C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{</w:t>
            </w:r>
          </w:p>
          <w:p w:rsidR="008B1C04" w:rsidRPr="00B229D0" w:rsidRDefault="008B1C04" w:rsidP="008B1C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 True</w:t>
            </w:r>
          </w:p>
          <w:p w:rsidR="00905B78" w:rsidRPr="00B229D0" w:rsidRDefault="00905B78" w:rsidP="008B1C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I</w:t>
            </w:r>
            <w:r w:rsidR="00242E83" w:rsidRPr="00B229D0">
              <w:rPr>
                <w:rFonts w:hint="eastAsia"/>
                <w:color w:val="auto"/>
                <w:sz w:val="18"/>
                <w:szCs w:val="18"/>
              </w:rPr>
              <w:t>d</w:t>
            </w:r>
            <w:r w:rsidRPr="00B229D0">
              <w:rPr>
                <w:color w:val="auto"/>
                <w:sz w:val="18"/>
                <w:szCs w:val="18"/>
              </w:rPr>
              <w:t>:1</w:t>
            </w:r>
          </w:p>
          <w:p w:rsidR="008B1C04" w:rsidRPr="00D73833" w:rsidRDefault="008B1C04" w:rsidP="008B1C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  <w:r w:rsidRPr="00D73833">
              <w:rPr>
                <w:strike/>
                <w:color w:val="FF0000"/>
                <w:sz w:val="18"/>
                <w:szCs w:val="18"/>
              </w:rPr>
              <w:t>TN:123xxxx</w:t>
            </w:r>
            <w:r w:rsidR="006A6999" w:rsidRPr="00D73833">
              <w:rPr>
                <w:strike/>
                <w:color w:val="FF0000"/>
                <w:sz w:val="18"/>
                <w:szCs w:val="18"/>
              </w:rPr>
              <w:t>,</w:t>
            </w:r>
          </w:p>
          <w:p w:rsidR="006A6999" w:rsidRPr="006A6999" w:rsidRDefault="006A6999" w:rsidP="008B1C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6A6999">
              <w:rPr>
                <w:color w:val="FF0000"/>
                <w:sz w:val="18"/>
                <w:szCs w:val="18"/>
              </w:rPr>
              <w:t>NickName:”xxx</w:t>
            </w:r>
            <w:proofErr w:type="gramStart"/>
            <w:r w:rsidRPr="006A6999">
              <w:rPr>
                <w:color w:val="FF0000"/>
                <w:sz w:val="18"/>
                <w:szCs w:val="18"/>
              </w:rPr>
              <w:t>”</w:t>
            </w:r>
            <w:proofErr w:type="gramEnd"/>
            <w:r w:rsidRPr="006A6999">
              <w:rPr>
                <w:color w:val="FF0000"/>
                <w:sz w:val="18"/>
                <w:szCs w:val="18"/>
              </w:rPr>
              <w:t>//</w:t>
            </w:r>
            <w:r>
              <w:rPr>
                <w:rFonts w:hint="eastAsia"/>
                <w:color w:val="FF0000"/>
                <w:sz w:val="18"/>
                <w:szCs w:val="18"/>
              </w:rPr>
              <w:t>付款</w:t>
            </w:r>
            <w:r w:rsidRPr="006A6999">
              <w:rPr>
                <w:rFonts w:hint="eastAsia"/>
                <w:color w:val="FF0000"/>
                <w:sz w:val="18"/>
                <w:szCs w:val="18"/>
              </w:rPr>
              <w:t>对象是个人</w:t>
            </w:r>
            <w:r>
              <w:rPr>
                <w:rFonts w:hint="eastAsia"/>
                <w:color w:val="FF0000"/>
                <w:sz w:val="18"/>
                <w:szCs w:val="18"/>
              </w:rPr>
              <w:t>则返回昵称</w:t>
            </w:r>
          </w:p>
          <w:p w:rsidR="006A6999" w:rsidRPr="006A6999" w:rsidRDefault="006A6999" w:rsidP="008B1C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6A6999">
              <w:rPr>
                <w:rFonts w:hint="eastAsia"/>
                <w:color w:val="FF0000"/>
                <w:sz w:val="18"/>
                <w:szCs w:val="18"/>
              </w:rPr>
              <w:t>Shop</w:t>
            </w:r>
            <w:r w:rsidRPr="006A6999">
              <w:rPr>
                <w:color w:val="FF0000"/>
                <w:sz w:val="18"/>
                <w:szCs w:val="18"/>
              </w:rPr>
              <w:t>Name:”</w:t>
            </w:r>
            <w:r w:rsidRPr="006A6999">
              <w:rPr>
                <w:rFonts w:hint="eastAsia"/>
                <w:color w:val="FF0000"/>
                <w:sz w:val="18"/>
                <w:szCs w:val="18"/>
              </w:rPr>
              <w:t>我家小厨</w:t>
            </w:r>
            <w:proofErr w:type="gramStart"/>
            <w:r w:rsidRPr="006A6999">
              <w:rPr>
                <w:color w:val="FF0000"/>
                <w:sz w:val="18"/>
                <w:szCs w:val="18"/>
              </w:rPr>
              <w:t>”</w:t>
            </w:r>
            <w:proofErr w:type="gramEnd"/>
            <w:r w:rsidRPr="006A6999">
              <w:rPr>
                <w:color w:val="FF0000"/>
                <w:sz w:val="18"/>
                <w:szCs w:val="18"/>
              </w:rPr>
              <w:t>,//</w:t>
            </w:r>
            <w:r w:rsidRPr="006A6999">
              <w:rPr>
                <w:rFonts w:hint="eastAsia"/>
                <w:color w:val="FF0000"/>
                <w:sz w:val="18"/>
                <w:szCs w:val="18"/>
              </w:rPr>
              <w:t>付款对象是商家返回商家名称</w:t>
            </w:r>
          </w:p>
          <w:p w:rsidR="006A6999" w:rsidRPr="006A6999" w:rsidRDefault="006A6999" w:rsidP="008B1C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6A6999">
              <w:rPr>
                <w:color w:val="FF0000"/>
                <w:sz w:val="18"/>
                <w:szCs w:val="18"/>
              </w:rPr>
              <w:t>Phone:”13002276753”,</w:t>
            </w:r>
          </w:p>
          <w:p w:rsidR="006A6999" w:rsidRPr="006A6999" w:rsidRDefault="006A6999" w:rsidP="008B1C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6A6999">
              <w:rPr>
                <w:rFonts w:hint="eastAsia"/>
                <w:color w:val="FF0000"/>
                <w:sz w:val="18"/>
                <w:szCs w:val="18"/>
              </w:rPr>
              <w:t>Discount:12//</w:t>
            </w:r>
            <w:r w:rsidRPr="006A6999">
              <w:rPr>
                <w:rFonts w:hint="eastAsia"/>
                <w:color w:val="FF0000"/>
                <w:sz w:val="18"/>
                <w:szCs w:val="18"/>
              </w:rPr>
              <w:t>如果是</w:t>
            </w:r>
            <w:proofErr w:type="gramStart"/>
            <w:r w:rsidRPr="006A6999">
              <w:rPr>
                <w:rFonts w:hint="eastAsia"/>
                <w:color w:val="FF0000"/>
                <w:sz w:val="18"/>
                <w:szCs w:val="18"/>
              </w:rPr>
              <w:t>商家且</w:t>
            </w:r>
            <w:proofErr w:type="gramEnd"/>
            <w:r w:rsidRPr="006A6999">
              <w:rPr>
                <w:rFonts w:hint="eastAsia"/>
                <w:color w:val="FF0000"/>
                <w:sz w:val="18"/>
                <w:szCs w:val="18"/>
              </w:rPr>
              <w:t>有</w:t>
            </w:r>
            <w:proofErr w:type="gramStart"/>
            <w:r w:rsidRPr="006A6999">
              <w:rPr>
                <w:rFonts w:hint="eastAsia"/>
                <w:color w:val="FF0000"/>
                <w:sz w:val="18"/>
                <w:szCs w:val="18"/>
              </w:rPr>
              <w:t>折扣卷则返回</w:t>
            </w:r>
            <w:proofErr w:type="gramEnd"/>
            <w:r w:rsidRPr="006A6999">
              <w:rPr>
                <w:rFonts w:hint="eastAsia"/>
                <w:color w:val="FF0000"/>
                <w:sz w:val="18"/>
                <w:szCs w:val="18"/>
              </w:rPr>
              <w:t>折扣</w:t>
            </w:r>
          </w:p>
          <w:p w:rsidR="006A6999" w:rsidRPr="006A6999" w:rsidRDefault="006A6999" w:rsidP="008B1C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6A6999">
              <w:rPr>
                <w:rFonts w:hint="eastAsia"/>
                <w:color w:val="FF0000"/>
                <w:sz w:val="18"/>
                <w:szCs w:val="18"/>
              </w:rPr>
              <w:t>Bouns</w:t>
            </w:r>
            <w:r w:rsidR="00C44FBD">
              <w:rPr>
                <w:rFonts w:hint="eastAsia"/>
                <w:color w:val="FF0000"/>
                <w:sz w:val="18"/>
                <w:szCs w:val="18"/>
              </w:rPr>
              <w:t>Settings</w:t>
            </w:r>
            <w:r w:rsidRPr="006A6999">
              <w:rPr>
                <w:rFonts w:hint="eastAsia"/>
                <w:color w:val="FF0000"/>
                <w:sz w:val="18"/>
                <w:szCs w:val="18"/>
              </w:rPr>
              <w:t>:[</w:t>
            </w:r>
            <w:r w:rsidRPr="006A6999">
              <w:rPr>
                <w:color w:val="FF0000"/>
                <w:sz w:val="18"/>
                <w:szCs w:val="18"/>
              </w:rPr>
              <w:t>//</w:t>
            </w:r>
            <w:r w:rsidRPr="006A6999">
              <w:rPr>
                <w:rFonts w:hint="eastAsia"/>
                <w:color w:val="FF0000"/>
                <w:sz w:val="18"/>
                <w:szCs w:val="18"/>
              </w:rPr>
              <w:t>随机红包设置</w:t>
            </w:r>
          </w:p>
          <w:p w:rsidR="006A6999" w:rsidRPr="006A6999" w:rsidRDefault="006A6999" w:rsidP="008B1C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6A6999">
              <w:rPr>
                <w:rFonts w:hint="eastAsia"/>
                <w:color w:val="FF0000"/>
                <w:sz w:val="18"/>
                <w:szCs w:val="18"/>
              </w:rPr>
              <w:t>{</w:t>
            </w:r>
            <w:r w:rsidRPr="006A6999">
              <w:rPr>
                <w:color w:val="FF0000"/>
                <w:sz w:val="18"/>
                <w:szCs w:val="18"/>
              </w:rPr>
              <w:t>MinVal:1,MaxVal:5,AmountFrom:5</w:t>
            </w:r>
            <w:r w:rsidRPr="006A6999">
              <w:rPr>
                <w:rFonts w:hint="eastAsia"/>
                <w:color w:val="FF0000"/>
                <w:sz w:val="18"/>
                <w:szCs w:val="18"/>
              </w:rPr>
              <w:t>}</w:t>
            </w:r>
            <w:r w:rsidRPr="006A6999">
              <w:rPr>
                <w:color w:val="FF0000"/>
                <w:sz w:val="18"/>
                <w:szCs w:val="18"/>
              </w:rPr>
              <w:t>,</w:t>
            </w:r>
          </w:p>
          <w:p w:rsidR="006A6999" w:rsidRPr="006A6999" w:rsidRDefault="006A6999" w:rsidP="008B1C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6A6999">
              <w:rPr>
                <w:color w:val="FF0000"/>
                <w:sz w:val="18"/>
                <w:szCs w:val="18"/>
              </w:rPr>
              <w:lastRenderedPageBreak/>
              <w:t>{MinVal:5,MaxVal:20,AmountFrom:100}</w:t>
            </w:r>
          </w:p>
          <w:p w:rsidR="006A6999" w:rsidRPr="006A6999" w:rsidRDefault="006A6999" w:rsidP="008B1C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6A6999">
              <w:rPr>
                <w:rFonts w:hint="eastAsia"/>
                <w:color w:val="FF0000"/>
                <w:sz w:val="18"/>
                <w:szCs w:val="18"/>
              </w:rPr>
              <w:t>]</w:t>
            </w:r>
          </w:p>
          <w:p w:rsidR="008B1C04" w:rsidRPr="00B229D0" w:rsidRDefault="008B1C04" w:rsidP="008B1C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18"/>
                <w:szCs w:val="18"/>
              </w:rPr>
              <w:t>}</w:t>
            </w:r>
          </w:p>
          <w:p w:rsidR="00611F26" w:rsidRPr="00B229D0" w:rsidRDefault="00611F26" w:rsidP="00432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611F26" w:rsidRPr="00B229D0" w:rsidTr="00432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611F26" w:rsidRPr="00B229D0" w:rsidRDefault="00611F26" w:rsidP="004325CF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数据流图</w:t>
            </w:r>
          </w:p>
        </w:tc>
        <w:tc>
          <w:tcPr>
            <w:tcW w:w="5731" w:type="dxa"/>
          </w:tcPr>
          <w:p w:rsidR="00611F26" w:rsidRPr="00B229D0" w:rsidRDefault="00611F26" w:rsidP="004325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611F26" w:rsidRPr="00B229D0" w:rsidTr="004325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611F26" w:rsidRPr="00B229D0" w:rsidRDefault="00611F26" w:rsidP="004325CF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5731" w:type="dxa"/>
          </w:tcPr>
          <w:p w:rsidR="00611F26" w:rsidRPr="00B229D0" w:rsidRDefault="00611F26" w:rsidP="00432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E65683" w:rsidRPr="00B229D0" w:rsidTr="00432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E65683" w:rsidRPr="00B229D0" w:rsidRDefault="00E65683" w:rsidP="004325CF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其他说明</w:t>
            </w:r>
          </w:p>
        </w:tc>
        <w:tc>
          <w:tcPr>
            <w:tcW w:w="5731" w:type="dxa"/>
          </w:tcPr>
          <w:p w:rsidR="00E65683" w:rsidRPr="00B229D0" w:rsidRDefault="00E65683" w:rsidP="007B76D6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支付</w:t>
            </w:r>
            <w:proofErr w:type="gramStart"/>
            <w:r w:rsidRPr="00B229D0">
              <w:rPr>
                <w:rFonts w:hint="eastAsia"/>
                <w:color w:val="auto"/>
                <w:sz w:val="18"/>
                <w:szCs w:val="18"/>
              </w:rPr>
              <w:t>宝支付</w:t>
            </w:r>
            <w:proofErr w:type="gramEnd"/>
            <w:r w:rsidRPr="00B229D0">
              <w:rPr>
                <w:rFonts w:hint="eastAsia"/>
                <w:color w:val="auto"/>
                <w:sz w:val="18"/>
                <w:szCs w:val="18"/>
              </w:rPr>
              <w:t>的时候，使用返回的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I</w:t>
            </w:r>
            <w:r w:rsidRPr="00B229D0">
              <w:rPr>
                <w:color w:val="auto"/>
                <w:sz w:val="18"/>
                <w:szCs w:val="18"/>
              </w:rPr>
              <w:t>d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作为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OrderId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传给支付宝控件</w:t>
            </w:r>
          </w:p>
          <w:p w:rsidR="00E65683" w:rsidRPr="00B229D0" w:rsidRDefault="00E65683" w:rsidP="007B76D6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</w:tbl>
    <w:p w:rsidR="00611F26" w:rsidRPr="00B229D0" w:rsidRDefault="00611F26"/>
    <w:p w:rsidR="00476BD8" w:rsidRDefault="00476BD8" w:rsidP="00476BD8"/>
    <w:p w:rsidR="00D73833" w:rsidRPr="009E76E7" w:rsidRDefault="00D73833" w:rsidP="00D73833">
      <w:pPr>
        <w:pStyle w:val="3"/>
        <w:rPr>
          <w:color w:val="FF0000"/>
        </w:rPr>
      </w:pPr>
      <w:r w:rsidRPr="00D73833">
        <w:rPr>
          <w:color w:val="FF0000"/>
        </w:rPr>
        <w:t>获取银联</w:t>
      </w:r>
      <w:r w:rsidRPr="00D73833">
        <w:rPr>
          <w:color w:val="FF0000"/>
        </w:rPr>
        <w:t>TN</w:t>
      </w:r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2575"/>
        <w:gridCol w:w="5731"/>
      </w:tblGrid>
      <w:tr w:rsidR="009E76E7" w:rsidRPr="009E76E7" w:rsidTr="009D29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D73833" w:rsidRPr="009E76E7" w:rsidRDefault="00D73833" w:rsidP="00D73833">
            <w:pPr>
              <w:rPr>
                <w:b w:val="0"/>
                <w:bCs w:val="0"/>
                <w:color w:val="FF0000"/>
              </w:rPr>
            </w:pPr>
            <w:r w:rsidRPr="009E76E7">
              <w:rPr>
                <w:rFonts w:hint="eastAsia"/>
                <w:color w:val="FF0000"/>
              </w:rPr>
              <w:t>/</w:t>
            </w:r>
            <w:r w:rsidRPr="009E76E7">
              <w:rPr>
                <w:color w:val="FF0000"/>
              </w:rPr>
              <w:t>GetUnionPayTN</w:t>
            </w:r>
          </w:p>
        </w:tc>
        <w:tc>
          <w:tcPr>
            <w:tcW w:w="5731" w:type="dxa"/>
          </w:tcPr>
          <w:p w:rsidR="00D73833" w:rsidRPr="009E76E7" w:rsidRDefault="00D73833" w:rsidP="009D29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</w:tr>
      <w:tr w:rsidR="009E76E7" w:rsidRPr="009E76E7" w:rsidTr="009D29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D73833" w:rsidRPr="009E76E7" w:rsidRDefault="00D73833" w:rsidP="009D2917">
            <w:pPr>
              <w:rPr>
                <w:color w:val="FF0000"/>
                <w:sz w:val="21"/>
                <w:szCs w:val="21"/>
              </w:rPr>
            </w:pPr>
            <w:r w:rsidRPr="009E76E7">
              <w:rPr>
                <w:rFonts w:hint="eastAsia"/>
                <w:color w:val="FF0000"/>
                <w:sz w:val="21"/>
                <w:szCs w:val="21"/>
              </w:rPr>
              <w:t>调用路径</w:t>
            </w:r>
          </w:p>
        </w:tc>
        <w:tc>
          <w:tcPr>
            <w:tcW w:w="5731" w:type="dxa"/>
          </w:tcPr>
          <w:p w:rsidR="00D73833" w:rsidRPr="009E76E7" w:rsidRDefault="00D73833" w:rsidP="00D73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9E76E7">
              <w:rPr>
                <w:rFonts w:hint="eastAsia"/>
                <w:color w:val="FF0000"/>
                <w:sz w:val="21"/>
                <w:szCs w:val="21"/>
              </w:rPr>
              <w:t>://api.longhuapuxin.com/basic/</w:t>
            </w:r>
            <w:r w:rsidRPr="009E76E7">
              <w:rPr>
                <w:color w:val="FF0000"/>
                <w:sz w:val="21"/>
                <w:szCs w:val="21"/>
              </w:rPr>
              <w:t>getunionpaytn</w:t>
            </w:r>
          </w:p>
        </w:tc>
      </w:tr>
      <w:tr w:rsidR="009E76E7" w:rsidRPr="009E76E7" w:rsidTr="009D29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D73833" w:rsidRPr="009E76E7" w:rsidRDefault="00D73833" w:rsidP="009D2917">
            <w:pPr>
              <w:rPr>
                <w:color w:val="FF0000"/>
              </w:rPr>
            </w:pPr>
            <w:r w:rsidRPr="009E76E7">
              <w:rPr>
                <w:rFonts w:hint="eastAsia"/>
                <w:color w:val="FF0000"/>
                <w:sz w:val="21"/>
                <w:szCs w:val="21"/>
              </w:rPr>
              <w:t>Post</w:t>
            </w:r>
            <w:r w:rsidRPr="009E76E7">
              <w:rPr>
                <w:rFonts w:hint="eastAsia"/>
                <w:color w:val="FF0000"/>
                <w:sz w:val="21"/>
                <w:szCs w:val="21"/>
              </w:rPr>
              <w:t>参数</w:t>
            </w:r>
          </w:p>
        </w:tc>
        <w:tc>
          <w:tcPr>
            <w:tcW w:w="5731" w:type="dxa"/>
          </w:tcPr>
          <w:p w:rsidR="00D73833" w:rsidRPr="009E76E7" w:rsidRDefault="00D73833" w:rsidP="009D2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9E76E7">
              <w:rPr>
                <w:color w:val="FF0000"/>
                <w:sz w:val="21"/>
                <w:szCs w:val="21"/>
              </w:rPr>
              <w:t>WalletOperationId:</w:t>
            </w:r>
            <w:r w:rsidRPr="009E76E7">
              <w:rPr>
                <w:color w:val="FF0000"/>
                <w:sz w:val="21"/>
                <w:szCs w:val="21"/>
              </w:rPr>
              <w:t>钱包操作</w:t>
            </w:r>
            <w:r w:rsidRPr="009E76E7">
              <w:rPr>
                <w:rFonts w:hint="eastAsia"/>
                <w:color w:val="FF0000"/>
                <w:sz w:val="21"/>
                <w:szCs w:val="21"/>
              </w:rPr>
              <w:t>id</w:t>
            </w:r>
          </w:p>
          <w:p w:rsidR="00D73833" w:rsidRPr="009E76E7" w:rsidRDefault="00D73833" w:rsidP="009D2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9E76E7">
              <w:rPr>
                <w:color w:val="FF0000"/>
                <w:sz w:val="21"/>
                <w:szCs w:val="21"/>
              </w:rPr>
              <w:t>Amount</w:t>
            </w:r>
            <w:r w:rsidRPr="009E76E7">
              <w:rPr>
                <w:rFonts w:hint="eastAsia"/>
                <w:color w:val="FF0000"/>
                <w:sz w:val="21"/>
                <w:szCs w:val="21"/>
              </w:rPr>
              <w:t>：实际支付金额</w:t>
            </w:r>
          </w:p>
          <w:p w:rsidR="00D73833" w:rsidRPr="009E76E7" w:rsidRDefault="00D73833" w:rsidP="009D2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9E76E7">
              <w:rPr>
                <w:rFonts w:hint="eastAsia"/>
                <w:color w:val="FF0000"/>
                <w:sz w:val="21"/>
                <w:szCs w:val="21"/>
              </w:rPr>
              <w:t>Token</w:t>
            </w:r>
            <w:r w:rsidRPr="009E76E7">
              <w:rPr>
                <w:rFonts w:hint="eastAsia"/>
                <w:color w:val="FF0000"/>
                <w:sz w:val="21"/>
                <w:szCs w:val="21"/>
              </w:rPr>
              <w:t>：用户令牌</w:t>
            </w:r>
          </w:p>
          <w:p w:rsidR="00D73833" w:rsidRPr="009E76E7" w:rsidRDefault="00D73833" w:rsidP="009D2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9E76E7">
              <w:rPr>
                <w:color w:val="FF0000"/>
                <w:sz w:val="21"/>
                <w:szCs w:val="21"/>
              </w:rPr>
              <w:t>UserId</w:t>
            </w:r>
            <w:r w:rsidRPr="009E76E7">
              <w:rPr>
                <w:color w:val="FF0000"/>
                <w:sz w:val="21"/>
                <w:szCs w:val="21"/>
              </w:rPr>
              <w:t>：</w:t>
            </w:r>
            <w:r w:rsidRPr="009E76E7">
              <w:rPr>
                <w:rFonts w:hint="eastAsia"/>
                <w:color w:val="FF0000"/>
                <w:sz w:val="21"/>
                <w:szCs w:val="21"/>
              </w:rPr>
              <w:t>用户</w:t>
            </w:r>
            <w:r w:rsidRPr="009E76E7">
              <w:rPr>
                <w:rFonts w:hint="eastAsia"/>
                <w:color w:val="FF0000"/>
                <w:sz w:val="21"/>
                <w:szCs w:val="21"/>
              </w:rPr>
              <w:t>id</w:t>
            </w:r>
          </w:p>
          <w:p w:rsidR="00D73833" w:rsidRPr="009E76E7" w:rsidRDefault="00D73833" w:rsidP="009D2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</w:tr>
      <w:tr w:rsidR="009E76E7" w:rsidRPr="009E76E7" w:rsidTr="009D29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D73833" w:rsidRPr="009E76E7" w:rsidRDefault="00D73833" w:rsidP="009D2917">
            <w:pPr>
              <w:rPr>
                <w:color w:val="FF0000"/>
                <w:sz w:val="21"/>
                <w:szCs w:val="21"/>
              </w:rPr>
            </w:pPr>
            <w:r w:rsidRPr="009E76E7">
              <w:rPr>
                <w:rFonts w:hint="eastAsia"/>
                <w:color w:val="FF0000"/>
                <w:sz w:val="21"/>
                <w:szCs w:val="21"/>
              </w:rPr>
              <w:t>返回</w:t>
            </w:r>
          </w:p>
        </w:tc>
        <w:tc>
          <w:tcPr>
            <w:tcW w:w="5731" w:type="dxa"/>
          </w:tcPr>
          <w:p w:rsidR="00D73833" w:rsidRPr="009E76E7" w:rsidRDefault="00D73833" w:rsidP="00D73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9E76E7">
              <w:rPr>
                <w:rFonts w:hint="eastAsia"/>
                <w:color w:val="FF0000"/>
                <w:sz w:val="21"/>
                <w:szCs w:val="21"/>
              </w:rPr>
              <w:t>TN</w:t>
            </w:r>
            <w:r w:rsidRPr="009E76E7">
              <w:rPr>
                <w:color w:val="FF0000"/>
                <w:sz w:val="21"/>
                <w:szCs w:val="21"/>
              </w:rPr>
              <w:t xml:space="preserve"> </w:t>
            </w:r>
          </w:p>
        </w:tc>
      </w:tr>
      <w:tr w:rsidR="009E76E7" w:rsidRPr="009E76E7" w:rsidTr="009D29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D73833" w:rsidRPr="009E76E7" w:rsidRDefault="00D73833" w:rsidP="009D2917">
            <w:pPr>
              <w:rPr>
                <w:color w:val="FF0000"/>
                <w:sz w:val="21"/>
                <w:szCs w:val="21"/>
              </w:rPr>
            </w:pPr>
            <w:r w:rsidRPr="009E76E7">
              <w:rPr>
                <w:rFonts w:hint="eastAsia"/>
                <w:color w:val="FF0000"/>
                <w:sz w:val="21"/>
                <w:szCs w:val="21"/>
              </w:rPr>
              <w:t>返回示例</w:t>
            </w:r>
          </w:p>
        </w:tc>
        <w:tc>
          <w:tcPr>
            <w:tcW w:w="5731" w:type="dxa"/>
          </w:tcPr>
          <w:p w:rsidR="00D73833" w:rsidRPr="009E76E7" w:rsidRDefault="00D73833" w:rsidP="009D2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9E76E7">
              <w:rPr>
                <w:color w:val="FF0000"/>
                <w:sz w:val="18"/>
                <w:szCs w:val="18"/>
              </w:rPr>
              <w:t>{</w:t>
            </w:r>
          </w:p>
          <w:p w:rsidR="00D73833" w:rsidRPr="009E76E7" w:rsidRDefault="00D73833" w:rsidP="009D2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9E76E7">
              <w:rPr>
                <w:rFonts w:hint="eastAsia"/>
                <w:color w:val="FF0000"/>
                <w:sz w:val="18"/>
                <w:szCs w:val="18"/>
              </w:rPr>
              <w:t>Success: True</w:t>
            </w:r>
          </w:p>
          <w:p w:rsidR="00D73833" w:rsidRPr="009E76E7" w:rsidRDefault="00D73833" w:rsidP="009D2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9E76E7">
              <w:rPr>
                <w:color w:val="FF0000"/>
                <w:sz w:val="18"/>
                <w:szCs w:val="18"/>
              </w:rPr>
              <w:t>I</w:t>
            </w:r>
            <w:r w:rsidRPr="009E76E7">
              <w:rPr>
                <w:rFonts w:hint="eastAsia"/>
                <w:color w:val="FF0000"/>
                <w:sz w:val="18"/>
                <w:szCs w:val="18"/>
              </w:rPr>
              <w:t>d</w:t>
            </w:r>
            <w:r w:rsidRPr="009E76E7">
              <w:rPr>
                <w:color w:val="FF0000"/>
                <w:sz w:val="18"/>
                <w:szCs w:val="18"/>
              </w:rPr>
              <w:t>:1</w:t>
            </w:r>
          </w:p>
          <w:p w:rsidR="00D73833" w:rsidRPr="009E76E7" w:rsidRDefault="00D73833" w:rsidP="00D738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9E76E7">
              <w:rPr>
                <w:color w:val="FF0000"/>
                <w:sz w:val="18"/>
                <w:szCs w:val="18"/>
              </w:rPr>
              <w:t xml:space="preserve">TN:123xxxx </w:t>
            </w:r>
          </w:p>
          <w:p w:rsidR="00D73833" w:rsidRPr="009E76E7" w:rsidRDefault="00D73833" w:rsidP="009D2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9E76E7">
              <w:rPr>
                <w:color w:val="FF0000"/>
                <w:sz w:val="18"/>
                <w:szCs w:val="18"/>
              </w:rPr>
              <w:t>}</w:t>
            </w:r>
          </w:p>
          <w:p w:rsidR="00D73833" w:rsidRPr="009E76E7" w:rsidRDefault="00D73833" w:rsidP="009D2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</w:p>
        </w:tc>
      </w:tr>
      <w:tr w:rsidR="009E76E7" w:rsidRPr="009E76E7" w:rsidTr="009D29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D73833" w:rsidRPr="009E76E7" w:rsidRDefault="00D73833" w:rsidP="009D2917">
            <w:pPr>
              <w:rPr>
                <w:color w:val="FF0000"/>
                <w:sz w:val="21"/>
                <w:szCs w:val="21"/>
              </w:rPr>
            </w:pPr>
            <w:r w:rsidRPr="009E76E7">
              <w:rPr>
                <w:rFonts w:hint="eastAsia"/>
                <w:color w:val="FF0000"/>
                <w:sz w:val="21"/>
                <w:szCs w:val="21"/>
              </w:rPr>
              <w:t>数据流图</w:t>
            </w:r>
          </w:p>
        </w:tc>
        <w:tc>
          <w:tcPr>
            <w:tcW w:w="5731" w:type="dxa"/>
          </w:tcPr>
          <w:p w:rsidR="00D73833" w:rsidRPr="009E76E7" w:rsidRDefault="00D73833" w:rsidP="009D29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9E76E7" w:rsidRPr="009E76E7" w:rsidTr="009D29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D73833" w:rsidRPr="009E76E7" w:rsidRDefault="00D73833" w:rsidP="009D2917">
            <w:pPr>
              <w:rPr>
                <w:color w:val="FF0000"/>
                <w:sz w:val="21"/>
                <w:szCs w:val="21"/>
              </w:rPr>
            </w:pPr>
            <w:r w:rsidRPr="009E76E7">
              <w:rPr>
                <w:rFonts w:hint="eastAsia"/>
                <w:color w:val="FF0000"/>
                <w:sz w:val="21"/>
                <w:szCs w:val="21"/>
              </w:rPr>
              <w:t>数据流</w:t>
            </w:r>
          </w:p>
        </w:tc>
        <w:tc>
          <w:tcPr>
            <w:tcW w:w="5731" w:type="dxa"/>
          </w:tcPr>
          <w:p w:rsidR="00D73833" w:rsidRPr="009E76E7" w:rsidRDefault="00D73833" w:rsidP="009D2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9E76E7" w:rsidRPr="009E76E7" w:rsidTr="009D29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D73833" w:rsidRPr="009E76E7" w:rsidRDefault="00D73833" w:rsidP="009D2917">
            <w:pPr>
              <w:rPr>
                <w:color w:val="FF0000"/>
                <w:sz w:val="21"/>
                <w:szCs w:val="21"/>
              </w:rPr>
            </w:pPr>
            <w:r w:rsidRPr="009E76E7">
              <w:rPr>
                <w:rFonts w:hint="eastAsia"/>
                <w:color w:val="FF0000"/>
                <w:sz w:val="21"/>
                <w:szCs w:val="21"/>
              </w:rPr>
              <w:t>其他说明</w:t>
            </w:r>
          </w:p>
        </w:tc>
        <w:tc>
          <w:tcPr>
            <w:tcW w:w="5731" w:type="dxa"/>
          </w:tcPr>
          <w:p w:rsidR="00D73833" w:rsidRPr="009E76E7" w:rsidRDefault="00D73833" w:rsidP="009E76E7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</w:tbl>
    <w:p w:rsidR="00D73833" w:rsidRPr="00D73833" w:rsidRDefault="00D73833" w:rsidP="00476BD8"/>
    <w:p w:rsidR="00D73833" w:rsidRPr="00B229D0" w:rsidRDefault="00D73833" w:rsidP="00476BD8"/>
    <w:p w:rsidR="008B1C04" w:rsidRPr="00B229D0" w:rsidRDefault="00905B78" w:rsidP="00905B78">
      <w:pPr>
        <w:pStyle w:val="3"/>
        <w:rPr>
          <w:color w:val="auto"/>
        </w:rPr>
      </w:pPr>
      <w:bookmarkStart w:id="99" w:name="_Toc443295347"/>
      <w:r w:rsidRPr="00B229D0">
        <w:rPr>
          <w:rFonts w:hint="eastAsia"/>
          <w:color w:val="auto"/>
        </w:rPr>
        <w:lastRenderedPageBreak/>
        <w:t>更新钱包操作结果</w:t>
      </w:r>
      <w:bookmarkEnd w:id="99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2575"/>
        <w:gridCol w:w="5731"/>
      </w:tblGrid>
      <w:tr w:rsidR="00974580" w:rsidRPr="00B229D0" w:rsidTr="004325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974580" w:rsidRPr="00B229D0" w:rsidRDefault="00974580" w:rsidP="004325CF">
            <w:pPr>
              <w:rPr>
                <w:color w:val="auto"/>
              </w:rPr>
            </w:pPr>
            <w:r w:rsidRPr="00B229D0">
              <w:rPr>
                <w:rFonts w:hint="eastAsia"/>
                <w:color w:val="auto"/>
              </w:rPr>
              <w:t>/Com</w:t>
            </w:r>
            <w:r w:rsidRPr="00B229D0">
              <w:rPr>
                <w:color w:val="auto"/>
              </w:rPr>
              <w:t>pleteWalletOpeation</w:t>
            </w:r>
          </w:p>
        </w:tc>
      </w:tr>
      <w:tr w:rsidR="00905B78" w:rsidRPr="00B229D0" w:rsidTr="00432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905B78" w:rsidRPr="00B229D0" w:rsidRDefault="00905B78" w:rsidP="004325CF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5731" w:type="dxa"/>
          </w:tcPr>
          <w:p w:rsidR="00905B78" w:rsidRPr="00B229D0" w:rsidRDefault="00905B78" w:rsidP="00905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</w:t>
            </w:r>
            <w:r w:rsidR="004325CF" w:rsidRPr="00B229D0">
              <w:rPr>
                <w:rFonts w:hint="eastAsia"/>
                <w:color w:val="auto"/>
                <w:sz w:val="21"/>
                <w:szCs w:val="21"/>
              </w:rPr>
              <w:t>basic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/</w:t>
            </w:r>
            <w:r w:rsidRPr="00B229D0">
              <w:rPr>
                <w:color w:val="auto"/>
                <w:sz w:val="21"/>
                <w:szCs w:val="21"/>
              </w:rPr>
              <w:t>completewalletoperation</w:t>
            </w:r>
          </w:p>
        </w:tc>
      </w:tr>
      <w:tr w:rsidR="00905B78" w:rsidRPr="00B229D0" w:rsidTr="004325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905B78" w:rsidRPr="00B229D0" w:rsidRDefault="00905B78" w:rsidP="004325CF">
            <w:pPr>
              <w:rPr>
                <w:color w:val="auto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</w:t>
            </w:r>
          </w:p>
        </w:tc>
        <w:tc>
          <w:tcPr>
            <w:tcW w:w="5731" w:type="dxa"/>
          </w:tcPr>
          <w:p w:rsidR="00905B78" w:rsidRPr="00B229D0" w:rsidRDefault="00905B78" w:rsidP="00432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操作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905B78" w:rsidRPr="00B229D0" w:rsidRDefault="00905B78" w:rsidP="00432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Status: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1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成功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 2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处理中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3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处理失败</w:t>
            </w:r>
          </w:p>
          <w:p w:rsidR="00974580" w:rsidRPr="00B229D0" w:rsidRDefault="00974580" w:rsidP="00432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ResultText: 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后台回执，前台调用该接口</w:t>
            </w:r>
            <w:proofErr w:type="gramStart"/>
            <w:r w:rsidRPr="00B229D0">
              <w:rPr>
                <w:rFonts w:hint="eastAsia"/>
                <w:color w:val="auto"/>
                <w:sz w:val="18"/>
                <w:szCs w:val="18"/>
              </w:rPr>
              <w:t>时传空</w:t>
            </w:r>
            <w:proofErr w:type="gramEnd"/>
          </w:p>
          <w:p w:rsidR="0031316C" w:rsidRPr="00B229D0" w:rsidRDefault="0031316C" w:rsidP="00432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Pa</w:t>
            </w:r>
            <w:r w:rsidRPr="00B229D0">
              <w:rPr>
                <w:color w:val="auto"/>
                <w:sz w:val="18"/>
                <w:szCs w:val="18"/>
              </w:rPr>
              <w:t xml:space="preserve">yWay:1 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2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支付宝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3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银联</w:t>
            </w:r>
          </w:p>
          <w:p w:rsidR="0031316C" w:rsidRPr="00B229D0" w:rsidRDefault="0031316C" w:rsidP="00432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Pay</w:t>
            </w:r>
            <w:r w:rsidRPr="00B229D0">
              <w:rPr>
                <w:color w:val="auto"/>
                <w:sz w:val="18"/>
                <w:szCs w:val="18"/>
              </w:rPr>
              <w:t xml:space="preserve">password: 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支付密码</w:t>
            </w:r>
          </w:p>
          <w:p w:rsidR="00A52C55" w:rsidRPr="00B229D0" w:rsidRDefault="00A52C55" w:rsidP="00A52C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905B78" w:rsidRPr="00B229D0" w:rsidRDefault="00A52C55" w:rsidP="00432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UserId</w:t>
            </w:r>
            <w:r w:rsidRPr="00B229D0">
              <w:rPr>
                <w:color w:val="auto"/>
                <w:sz w:val="21"/>
                <w:szCs w:val="21"/>
              </w:rPr>
              <w:t>：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905B78" w:rsidRPr="00435294" w:rsidRDefault="00435294" w:rsidP="00432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435294">
              <w:rPr>
                <w:rFonts w:hint="eastAsia"/>
                <w:color w:val="FF0000"/>
              </w:rPr>
              <w:t>Dis</w:t>
            </w:r>
            <w:r w:rsidRPr="00435294">
              <w:rPr>
                <w:color w:val="FF0000"/>
              </w:rPr>
              <w:t>count:</w:t>
            </w:r>
            <w:r w:rsidRPr="00435294">
              <w:rPr>
                <w:rFonts w:hint="eastAsia"/>
                <w:color w:val="FF0000"/>
              </w:rPr>
              <w:t>如果用户选择折扣价，传折扣</w:t>
            </w:r>
            <w:r w:rsidRPr="00435294">
              <w:rPr>
                <w:rFonts w:hint="eastAsia"/>
                <w:color w:val="FF0000"/>
              </w:rPr>
              <w:t>10</w:t>
            </w:r>
            <w:r w:rsidRPr="00435294">
              <w:rPr>
                <w:rFonts w:hint="eastAsia"/>
                <w:color w:val="FF0000"/>
              </w:rPr>
              <w:t>表示</w:t>
            </w:r>
            <w:r w:rsidRPr="00435294">
              <w:rPr>
                <w:rFonts w:hint="eastAsia"/>
                <w:color w:val="FF0000"/>
              </w:rPr>
              <w:t>9</w:t>
            </w:r>
            <w:r w:rsidRPr="00435294">
              <w:rPr>
                <w:rFonts w:hint="eastAsia"/>
                <w:color w:val="FF0000"/>
              </w:rPr>
              <w:t>折</w:t>
            </w:r>
          </w:p>
          <w:p w:rsidR="00435294" w:rsidRPr="00435294" w:rsidRDefault="00435294" w:rsidP="00432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435294">
              <w:rPr>
                <w:rFonts w:hint="eastAsia"/>
                <w:color w:val="FF0000"/>
              </w:rPr>
              <w:t>MaxVal:</w:t>
            </w:r>
            <w:r w:rsidRPr="00435294">
              <w:rPr>
                <w:rFonts w:hint="eastAsia"/>
                <w:color w:val="FF0000"/>
              </w:rPr>
              <w:t>如果选择随机红包，传随机红包范围</w:t>
            </w:r>
          </w:p>
          <w:p w:rsidR="00435294" w:rsidRPr="00435294" w:rsidRDefault="00435294" w:rsidP="004352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435294">
              <w:rPr>
                <w:rFonts w:hint="eastAsia"/>
                <w:color w:val="FF0000"/>
              </w:rPr>
              <w:t>MinVal:</w:t>
            </w:r>
            <w:r w:rsidRPr="00435294">
              <w:rPr>
                <w:rFonts w:hint="eastAsia"/>
                <w:color w:val="FF0000"/>
              </w:rPr>
              <w:t>如果选择随机红包，传随机红包范围</w:t>
            </w:r>
          </w:p>
          <w:p w:rsidR="00435294" w:rsidRPr="00B229D0" w:rsidRDefault="00435294" w:rsidP="004352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35294">
              <w:rPr>
                <w:color w:val="FF0000"/>
              </w:rPr>
              <w:t>//</w:t>
            </w:r>
            <w:r w:rsidRPr="00435294">
              <w:rPr>
                <w:rFonts w:hint="eastAsia"/>
                <w:color w:val="FF0000"/>
              </w:rPr>
              <w:t>Dis</w:t>
            </w:r>
            <w:r w:rsidRPr="00435294">
              <w:rPr>
                <w:color w:val="FF0000"/>
              </w:rPr>
              <w:t>count,MaxVal,Min</w:t>
            </w:r>
            <w:r w:rsidRPr="00435294">
              <w:rPr>
                <w:rFonts w:hint="eastAsia"/>
                <w:color w:val="FF0000"/>
              </w:rPr>
              <w:t>Val</w:t>
            </w:r>
            <w:r w:rsidRPr="00435294">
              <w:rPr>
                <w:rFonts w:hint="eastAsia"/>
                <w:color w:val="FF0000"/>
              </w:rPr>
              <w:t>没有的话传</w:t>
            </w:r>
            <w:r w:rsidRPr="00435294">
              <w:rPr>
                <w:rFonts w:hint="eastAsia"/>
                <w:color w:val="FF0000"/>
              </w:rPr>
              <w:t>0</w:t>
            </w:r>
          </w:p>
        </w:tc>
      </w:tr>
      <w:tr w:rsidR="00905B78" w:rsidRPr="00B229D0" w:rsidTr="00432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905B78" w:rsidRPr="00B229D0" w:rsidRDefault="00905B78" w:rsidP="004325CF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5731" w:type="dxa"/>
          </w:tcPr>
          <w:p w:rsidR="00905B78" w:rsidRPr="00B229D0" w:rsidRDefault="00905B78" w:rsidP="004325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905B78" w:rsidRPr="00B229D0" w:rsidTr="004325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905B78" w:rsidRPr="00B229D0" w:rsidRDefault="00905B78" w:rsidP="004325CF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5731" w:type="dxa"/>
          </w:tcPr>
          <w:p w:rsidR="00905B78" w:rsidRPr="00B229D0" w:rsidRDefault="00905B78" w:rsidP="00432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{</w:t>
            </w:r>
          </w:p>
          <w:p w:rsidR="00905B78" w:rsidRPr="00B229D0" w:rsidRDefault="00905B78" w:rsidP="00974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 True</w:t>
            </w:r>
            <w:r w:rsidR="00AC6DCA" w:rsidRPr="00B229D0">
              <w:rPr>
                <w:color w:val="auto"/>
                <w:sz w:val="18"/>
                <w:szCs w:val="18"/>
              </w:rPr>
              <w:t>,</w:t>
            </w:r>
          </w:p>
          <w:p w:rsidR="00AC6DCA" w:rsidRDefault="00AC6DCA" w:rsidP="00974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Time:2015-01-01</w:t>
            </w:r>
            <w:r w:rsidR="00CF1A4A">
              <w:rPr>
                <w:color w:val="auto"/>
                <w:sz w:val="18"/>
                <w:szCs w:val="18"/>
              </w:rPr>
              <w:t>,</w:t>
            </w:r>
          </w:p>
          <w:p w:rsidR="00CF1A4A" w:rsidRPr="00CF1A4A" w:rsidRDefault="00CF1A4A" w:rsidP="00974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CF1A4A">
              <w:rPr>
                <w:color w:val="FF0000"/>
                <w:sz w:val="18"/>
                <w:szCs w:val="18"/>
              </w:rPr>
              <w:t xml:space="preserve">BounsId:1//0 </w:t>
            </w:r>
            <w:r w:rsidRPr="00CF1A4A">
              <w:rPr>
                <w:rFonts w:hint="eastAsia"/>
                <w:color w:val="FF0000"/>
                <w:sz w:val="18"/>
                <w:szCs w:val="18"/>
              </w:rPr>
              <w:t>表示没有获得红包</w:t>
            </w:r>
          </w:p>
          <w:p w:rsidR="00905B78" w:rsidRPr="00B229D0" w:rsidRDefault="00905B78" w:rsidP="00432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18"/>
                <w:szCs w:val="18"/>
              </w:rPr>
              <w:t>}</w:t>
            </w:r>
          </w:p>
          <w:p w:rsidR="00905B78" w:rsidRPr="00B229D0" w:rsidRDefault="00905B78" w:rsidP="00432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905B78" w:rsidRPr="00B229D0" w:rsidTr="00432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905B78" w:rsidRPr="00B229D0" w:rsidRDefault="00905B78" w:rsidP="004325CF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数据流图</w:t>
            </w:r>
          </w:p>
        </w:tc>
        <w:tc>
          <w:tcPr>
            <w:tcW w:w="5731" w:type="dxa"/>
          </w:tcPr>
          <w:p w:rsidR="00905B78" w:rsidRPr="00B229D0" w:rsidRDefault="00905B78" w:rsidP="004325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905B78" w:rsidRPr="00B229D0" w:rsidTr="004325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905B78" w:rsidRPr="00B229D0" w:rsidRDefault="00905B78" w:rsidP="004325CF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5731" w:type="dxa"/>
          </w:tcPr>
          <w:p w:rsidR="00905B78" w:rsidRPr="00B229D0" w:rsidRDefault="00905B78" w:rsidP="00432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</w:tbl>
    <w:p w:rsidR="00905B78" w:rsidRPr="00B229D0" w:rsidRDefault="00905B78"/>
    <w:p w:rsidR="00611F26" w:rsidRPr="00B229D0" w:rsidRDefault="00974580" w:rsidP="00974580">
      <w:pPr>
        <w:pStyle w:val="3"/>
        <w:rPr>
          <w:color w:val="auto"/>
        </w:rPr>
      </w:pPr>
      <w:bookmarkStart w:id="100" w:name="_Toc443295348"/>
      <w:r w:rsidRPr="00B229D0">
        <w:rPr>
          <w:rFonts w:hint="eastAsia"/>
          <w:color w:val="auto"/>
        </w:rPr>
        <w:t>查询钱包操作结果</w:t>
      </w:r>
      <w:bookmarkEnd w:id="100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2575"/>
        <w:gridCol w:w="5731"/>
      </w:tblGrid>
      <w:tr w:rsidR="00974580" w:rsidRPr="00B229D0" w:rsidTr="004325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974580" w:rsidRPr="00B229D0" w:rsidRDefault="00974580" w:rsidP="004325CF">
            <w:pPr>
              <w:rPr>
                <w:color w:val="auto"/>
              </w:rPr>
            </w:pPr>
            <w:r w:rsidRPr="00B229D0">
              <w:rPr>
                <w:rFonts w:hint="eastAsia"/>
                <w:color w:val="auto"/>
              </w:rPr>
              <w:t>/get</w:t>
            </w:r>
            <w:r w:rsidRPr="00B229D0">
              <w:rPr>
                <w:color w:val="auto"/>
              </w:rPr>
              <w:t>WalletOpeation</w:t>
            </w:r>
          </w:p>
        </w:tc>
      </w:tr>
      <w:tr w:rsidR="00974580" w:rsidRPr="00B229D0" w:rsidTr="00432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974580" w:rsidRPr="00B229D0" w:rsidRDefault="00974580" w:rsidP="004325CF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5731" w:type="dxa"/>
          </w:tcPr>
          <w:p w:rsidR="00974580" w:rsidRPr="00B229D0" w:rsidRDefault="00974580" w:rsidP="00974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</w:t>
            </w:r>
            <w:r w:rsidR="004325CF" w:rsidRPr="00B229D0">
              <w:rPr>
                <w:rFonts w:hint="eastAsia"/>
                <w:color w:val="auto"/>
                <w:sz w:val="21"/>
                <w:szCs w:val="21"/>
              </w:rPr>
              <w:t>basic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/</w:t>
            </w:r>
            <w:r w:rsidRPr="00B229D0">
              <w:rPr>
                <w:color w:val="auto"/>
                <w:sz w:val="21"/>
                <w:szCs w:val="21"/>
              </w:rPr>
              <w:t>getwalletoperation</w:t>
            </w:r>
          </w:p>
        </w:tc>
      </w:tr>
      <w:tr w:rsidR="00974580" w:rsidRPr="00B229D0" w:rsidTr="004325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974580" w:rsidRPr="00B229D0" w:rsidRDefault="00974580" w:rsidP="004325CF">
            <w:pPr>
              <w:rPr>
                <w:color w:val="auto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</w:t>
            </w:r>
          </w:p>
        </w:tc>
        <w:tc>
          <w:tcPr>
            <w:tcW w:w="5731" w:type="dxa"/>
          </w:tcPr>
          <w:p w:rsidR="00974580" w:rsidRPr="00B229D0" w:rsidRDefault="00974580" w:rsidP="00974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操作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A52C55" w:rsidRPr="00B229D0" w:rsidRDefault="00A52C55" w:rsidP="00A52C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A52C55" w:rsidRPr="00B229D0" w:rsidRDefault="00A52C55" w:rsidP="00A52C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UserId</w:t>
            </w:r>
            <w:r w:rsidRPr="00B229D0">
              <w:rPr>
                <w:color w:val="auto"/>
                <w:sz w:val="21"/>
                <w:szCs w:val="21"/>
              </w:rPr>
              <w:t>：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974580" w:rsidRPr="00B229D0" w:rsidRDefault="00974580" w:rsidP="00432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  <w:p w:rsidR="00974580" w:rsidRPr="00B229D0" w:rsidRDefault="00974580" w:rsidP="00432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974580" w:rsidRPr="00B229D0" w:rsidTr="00432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974580" w:rsidRPr="00B229D0" w:rsidRDefault="00974580" w:rsidP="004325CF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返回</w:t>
            </w:r>
          </w:p>
        </w:tc>
        <w:tc>
          <w:tcPr>
            <w:tcW w:w="5731" w:type="dxa"/>
          </w:tcPr>
          <w:p w:rsidR="00974580" w:rsidRPr="00B229D0" w:rsidRDefault="00974580" w:rsidP="004325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Status: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1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成功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 2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处理中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3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处理失败</w:t>
            </w:r>
          </w:p>
        </w:tc>
      </w:tr>
      <w:tr w:rsidR="00974580" w:rsidRPr="00B229D0" w:rsidTr="004325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974580" w:rsidRPr="00B229D0" w:rsidRDefault="00974580" w:rsidP="004325CF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5731" w:type="dxa"/>
          </w:tcPr>
          <w:p w:rsidR="00974580" w:rsidRPr="00B229D0" w:rsidRDefault="00974580" w:rsidP="00432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{</w:t>
            </w:r>
          </w:p>
          <w:p w:rsidR="00974580" w:rsidRPr="00B229D0" w:rsidRDefault="00974580" w:rsidP="00432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 True</w:t>
            </w:r>
            <w:r w:rsidRPr="00B229D0">
              <w:rPr>
                <w:color w:val="auto"/>
                <w:sz w:val="18"/>
                <w:szCs w:val="18"/>
              </w:rPr>
              <w:t>,</w:t>
            </w:r>
          </w:p>
          <w:p w:rsidR="00974580" w:rsidRPr="00B229D0" w:rsidRDefault="00974580" w:rsidP="00432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Status: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1</w:t>
            </w:r>
          </w:p>
          <w:p w:rsidR="00974580" w:rsidRPr="00B229D0" w:rsidRDefault="00974580" w:rsidP="00432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18"/>
                <w:szCs w:val="18"/>
              </w:rPr>
              <w:t>}</w:t>
            </w:r>
          </w:p>
          <w:p w:rsidR="00974580" w:rsidRPr="00B229D0" w:rsidRDefault="00974580" w:rsidP="00432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974580" w:rsidRPr="00B229D0" w:rsidTr="00432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974580" w:rsidRPr="00B229D0" w:rsidRDefault="00974580" w:rsidP="004325CF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数据流图</w:t>
            </w:r>
          </w:p>
        </w:tc>
        <w:tc>
          <w:tcPr>
            <w:tcW w:w="5731" w:type="dxa"/>
          </w:tcPr>
          <w:p w:rsidR="00974580" w:rsidRPr="00B229D0" w:rsidRDefault="00974580" w:rsidP="004325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974580" w:rsidRPr="00B229D0" w:rsidTr="004325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974580" w:rsidRPr="00B229D0" w:rsidRDefault="00974580" w:rsidP="004325CF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5731" w:type="dxa"/>
          </w:tcPr>
          <w:p w:rsidR="00974580" w:rsidRPr="00B229D0" w:rsidRDefault="00974580" w:rsidP="00432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</w:tbl>
    <w:p w:rsidR="00974580" w:rsidRPr="00B229D0" w:rsidRDefault="00974580"/>
    <w:p w:rsidR="00974580" w:rsidRPr="00B229D0" w:rsidRDefault="004325CF" w:rsidP="004325CF">
      <w:pPr>
        <w:pStyle w:val="3"/>
        <w:rPr>
          <w:color w:val="auto"/>
        </w:rPr>
      </w:pPr>
      <w:bookmarkStart w:id="101" w:name="_Toc443295349"/>
      <w:r w:rsidRPr="00B229D0">
        <w:rPr>
          <w:rFonts w:hint="eastAsia"/>
          <w:color w:val="auto"/>
        </w:rPr>
        <w:t>绑定银行卡</w:t>
      </w:r>
      <w:bookmarkEnd w:id="101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2575"/>
        <w:gridCol w:w="5731"/>
      </w:tblGrid>
      <w:tr w:rsidR="004325CF" w:rsidRPr="00B229D0" w:rsidTr="004325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4325CF" w:rsidRPr="00B229D0" w:rsidRDefault="004325CF" w:rsidP="004325CF">
            <w:pPr>
              <w:rPr>
                <w:color w:val="auto"/>
              </w:rPr>
            </w:pPr>
            <w:r w:rsidRPr="00B229D0">
              <w:rPr>
                <w:rFonts w:hint="eastAsia"/>
                <w:color w:val="auto"/>
              </w:rPr>
              <w:t>/bind</w:t>
            </w:r>
            <w:r w:rsidRPr="00B229D0">
              <w:rPr>
                <w:color w:val="auto"/>
              </w:rPr>
              <w:t>bank</w:t>
            </w:r>
          </w:p>
        </w:tc>
      </w:tr>
      <w:tr w:rsidR="004325CF" w:rsidRPr="00B229D0" w:rsidTr="00432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4325CF" w:rsidRPr="00B229D0" w:rsidRDefault="004325CF" w:rsidP="004325CF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5731" w:type="dxa"/>
          </w:tcPr>
          <w:p w:rsidR="004325CF" w:rsidRPr="00B229D0" w:rsidRDefault="004325CF" w:rsidP="004325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://api.longhuapuxin.com/basic/</w:t>
            </w:r>
            <w:r w:rsidRPr="00B229D0">
              <w:rPr>
                <w:rFonts w:hint="eastAsia"/>
                <w:color w:val="auto"/>
              </w:rPr>
              <w:t xml:space="preserve"> bind</w:t>
            </w:r>
            <w:r w:rsidRPr="00B229D0">
              <w:rPr>
                <w:color w:val="auto"/>
              </w:rPr>
              <w:t>bank</w:t>
            </w:r>
          </w:p>
        </w:tc>
      </w:tr>
      <w:tr w:rsidR="004325CF" w:rsidRPr="00B229D0" w:rsidTr="004325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4325CF" w:rsidRPr="00B229D0" w:rsidRDefault="004325CF" w:rsidP="004325CF">
            <w:pPr>
              <w:rPr>
                <w:color w:val="auto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</w:t>
            </w:r>
          </w:p>
        </w:tc>
        <w:tc>
          <w:tcPr>
            <w:tcW w:w="5731" w:type="dxa"/>
          </w:tcPr>
          <w:p w:rsidR="004325CF" w:rsidRPr="00B229D0" w:rsidRDefault="004325CF" w:rsidP="00432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UserId</w:t>
            </w:r>
          </w:p>
          <w:p w:rsidR="008C6D11" w:rsidRPr="00B229D0" w:rsidRDefault="008C6D11" w:rsidP="00432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Token</w:t>
            </w:r>
          </w:p>
          <w:p w:rsidR="004325CF" w:rsidRPr="00B229D0" w:rsidRDefault="004325CF" w:rsidP="00432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ShopCode</w:t>
            </w:r>
          </w:p>
          <w:p w:rsidR="004325CF" w:rsidRPr="00B229D0" w:rsidRDefault="004325CF" w:rsidP="00432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LastName: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姓</w:t>
            </w:r>
          </w:p>
          <w:p w:rsidR="004325CF" w:rsidRPr="00B229D0" w:rsidRDefault="004325CF" w:rsidP="00432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FirstName: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名</w:t>
            </w:r>
          </w:p>
          <w:p w:rsidR="004325CF" w:rsidRPr="00B229D0" w:rsidRDefault="004325CF" w:rsidP="00432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Bank</w:t>
            </w:r>
            <w:r w:rsidRPr="00B229D0">
              <w:rPr>
                <w:color w:val="auto"/>
                <w:sz w:val="21"/>
                <w:szCs w:val="21"/>
              </w:rPr>
              <w:t>Accoun</w:t>
            </w:r>
            <w:r w:rsidR="0013091D" w:rsidRPr="00B229D0">
              <w:rPr>
                <w:rFonts w:hint="eastAsia"/>
                <w:color w:val="auto"/>
                <w:sz w:val="21"/>
                <w:szCs w:val="21"/>
              </w:rPr>
              <w:t>t</w:t>
            </w:r>
            <w:r w:rsidRPr="00B229D0">
              <w:rPr>
                <w:color w:val="auto"/>
                <w:sz w:val="21"/>
                <w:szCs w:val="21"/>
              </w:rPr>
              <w:t>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银行卡号</w:t>
            </w:r>
          </w:p>
          <w:p w:rsidR="004325CF" w:rsidRPr="00B229D0" w:rsidRDefault="004325CF" w:rsidP="00432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IDNo: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身份证号</w:t>
            </w:r>
            <w:r w:rsidR="00C34796" w:rsidRPr="00B229D0">
              <w:rPr>
                <w:rFonts w:hint="eastAsia"/>
                <w:color w:val="auto"/>
                <w:sz w:val="21"/>
                <w:szCs w:val="21"/>
              </w:rPr>
              <w:t>,</w:t>
            </w:r>
          </w:p>
          <w:p w:rsidR="00C34796" w:rsidRPr="00B229D0" w:rsidRDefault="00C34796" w:rsidP="00432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BankName: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银行名称，</w:t>
            </w:r>
          </w:p>
          <w:p w:rsidR="00C34796" w:rsidRPr="00B229D0" w:rsidRDefault="00C34796" w:rsidP="00432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Bank</w:t>
            </w:r>
            <w:r w:rsidRPr="00B229D0">
              <w:rPr>
                <w:color w:val="auto"/>
                <w:sz w:val="21"/>
                <w:szCs w:val="21"/>
              </w:rPr>
              <w:t>Branch: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分行名称</w:t>
            </w:r>
          </w:p>
          <w:p w:rsidR="00C34796" w:rsidRPr="00B229D0" w:rsidRDefault="00C34796" w:rsidP="00432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Province: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省</w:t>
            </w:r>
          </w:p>
          <w:p w:rsidR="00C34796" w:rsidRPr="00B229D0" w:rsidRDefault="00C34796" w:rsidP="00432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City: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市县</w:t>
            </w:r>
          </w:p>
          <w:p w:rsidR="004325CF" w:rsidRPr="00B229D0" w:rsidRDefault="004325CF" w:rsidP="00432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4325CF" w:rsidRPr="00B229D0" w:rsidTr="00432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4325CF" w:rsidRPr="00B229D0" w:rsidRDefault="004325CF" w:rsidP="004325CF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5731" w:type="dxa"/>
          </w:tcPr>
          <w:p w:rsidR="004325CF" w:rsidRPr="00B229D0" w:rsidRDefault="004325CF" w:rsidP="004325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I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d</w:t>
            </w:r>
            <w:r w:rsidR="00450185" w:rsidRPr="00B229D0">
              <w:rPr>
                <w:rFonts w:hint="eastAsia"/>
                <w:color w:val="auto"/>
                <w:sz w:val="18"/>
                <w:szCs w:val="18"/>
              </w:rPr>
              <w:t>，随机金额，绑定次数</w:t>
            </w:r>
          </w:p>
        </w:tc>
      </w:tr>
      <w:tr w:rsidR="004325CF" w:rsidRPr="00B229D0" w:rsidTr="004325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4325CF" w:rsidRPr="00B229D0" w:rsidRDefault="004325CF" w:rsidP="004325CF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5731" w:type="dxa"/>
          </w:tcPr>
          <w:p w:rsidR="004325CF" w:rsidRPr="00B229D0" w:rsidRDefault="004325CF" w:rsidP="00432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{</w:t>
            </w:r>
          </w:p>
          <w:p w:rsidR="004325CF" w:rsidRPr="00B229D0" w:rsidRDefault="004325CF" w:rsidP="00432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Id:2</w:t>
            </w:r>
          </w:p>
          <w:p w:rsidR="00450185" w:rsidRPr="00B229D0" w:rsidRDefault="00450185" w:rsidP="00432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Amount:0.46</w:t>
            </w:r>
          </w:p>
          <w:p w:rsidR="00A73F7A" w:rsidRPr="00B229D0" w:rsidRDefault="00A73F7A" w:rsidP="00432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Sequence:2//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第二次绑定</w:t>
            </w:r>
          </w:p>
          <w:p w:rsidR="004325CF" w:rsidRPr="00B229D0" w:rsidRDefault="004325CF" w:rsidP="00432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lastRenderedPageBreak/>
              <w:t>Success: True</w:t>
            </w:r>
            <w:r w:rsidRPr="00B229D0">
              <w:rPr>
                <w:color w:val="auto"/>
                <w:sz w:val="18"/>
                <w:szCs w:val="18"/>
              </w:rPr>
              <w:t>,</w:t>
            </w:r>
          </w:p>
          <w:p w:rsidR="006B172E" w:rsidRPr="00B229D0" w:rsidRDefault="006B172E" w:rsidP="00432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N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e</w:t>
            </w:r>
            <w:r w:rsidRPr="00B229D0">
              <w:rPr>
                <w:color w:val="auto"/>
                <w:sz w:val="18"/>
                <w:szCs w:val="18"/>
              </w:rPr>
              <w:t>edCheck:T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rue</w:t>
            </w:r>
            <w:r w:rsidRPr="00B229D0">
              <w:rPr>
                <w:color w:val="auto"/>
                <w:sz w:val="18"/>
                <w:szCs w:val="18"/>
              </w:rPr>
              <w:t xml:space="preserve"> 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是否需要鉴权</w:t>
            </w:r>
          </w:p>
          <w:p w:rsidR="004325CF" w:rsidRPr="00B229D0" w:rsidRDefault="004325CF" w:rsidP="00432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18"/>
                <w:szCs w:val="18"/>
              </w:rPr>
              <w:t>}</w:t>
            </w:r>
          </w:p>
          <w:p w:rsidR="004325CF" w:rsidRPr="00B229D0" w:rsidRDefault="004325CF" w:rsidP="00432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4325CF" w:rsidRPr="00B229D0" w:rsidTr="00432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4325CF" w:rsidRPr="00B229D0" w:rsidRDefault="004325CF" w:rsidP="004325CF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数据流图</w:t>
            </w:r>
          </w:p>
        </w:tc>
        <w:tc>
          <w:tcPr>
            <w:tcW w:w="5731" w:type="dxa"/>
          </w:tcPr>
          <w:p w:rsidR="004325CF" w:rsidRPr="00B229D0" w:rsidRDefault="004325CF" w:rsidP="004325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4325CF" w:rsidRPr="00B229D0" w:rsidTr="004325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4325CF" w:rsidRPr="00B229D0" w:rsidRDefault="004325CF" w:rsidP="004325CF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5731" w:type="dxa"/>
          </w:tcPr>
          <w:p w:rsidR="004325CF" w:rsidRPr="00B229D0" w:rsidRDefault="004325CF" w:rsidP="004325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</w:tbl>
    <w:p w:rsidR="004325CF" w:rsidRPr="00B229D0" w:rsidRDefault="004325CF"/>
    <w:p w:rsidR="0079489B" w:rsidRPr="00B229D0" w:rsidRDefault="0079489B"/>
    <w:p w:rsidR="00A73F7A" w:rsidRPr="00B229D0" w:rsidRDefault="00450185" w:rsidP="00A73F7A">
      <w:pPr>
        <w:pStyle w:val="3"/>
        <w:rPr>
          <w:color w:val="auto"/>
        </w:rPr>
      </w:pPr>
      <w:bookmarkStart w:id="102" w:name="_Toc443295350"/>
      <w:r w:rsidRPr="00B229D0">
        <w:rPr>
          <w:rFonts w:hint="eastAsia"/>
          <w:color w:val="auto"/>
        </w:rPr>
        <w:t>鉴权</w:t>
      </w:r>
      <w:bookmarkEnd w:id="102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2575"/>
        <w:gridCol w:w="5731"/>
      </w:tblGrid>
      <w:tr w:rsidR="00A73F7A" w:rsidRPr="00B229D0" w:rsidTr="00476B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A73F7A" w:rsidRPr="00B229D0" w:rsidRDefault="00A73F7A" w:rsidP="00476BD8">
            <w:pPr>
              <w:rPr>
                <w:color w:val="auto"/>
              </w:rPr>
            </w:pPr>
            <w:r w:rsidRPr="00B229D0">
              <w:rPr>
                <w:rFonts w:hint="eastAsia"/>
                <w:color w:val="auto"/>
              </w:rPr>
              <w:t>/check</w:t>
            </w:r>
            <w:r w:rsidRPr="00B229D0">
              <w:rPr>
                <w:color w:val="auto"/>
              </w:rPr>
              <w:t>bank</w:t>
            </w:r>
          </w:p>
        </w:tc>
      </w:tr>
      <w:tr w:rsidR="00A73F7A" w:rsidRPr="00B229D0" w:rsidTr="00476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A73F7A" w:rsidRPr="00B229D0" w:rsidRDefault="00A73F7A" w:rsidP="00476BD8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5731" w:type="dxa"/>
          </w:tcPr>
          <w:p w:rsidR="00A73F7A" w:rsidRPr="00B229D0" w:rsidRDefault="00A73F7A" w:rsidP="008548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://api.longhuapuxin.com/basic/</w:t>
            </w:r>
            <w:r w:rsidRPr="00B229D0">
              <w:rPr>
                <w:color w:val="auto"/>
              </w:rPr>
              <w:t>checkbank</w:t>
            </w:r>
          </w:p>
        </w:tc>
      </w:tr>
      <w:tr w:rsidR="00A73F7A" w:rsidRPr="00B229D0" w:rsidTr="00476B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A73F7A" w:rsidRPr="00B229D0" w:rsidRDefault="00A73F7A" w:rsidP="00476BD8">
            <w:pPr>
              <w:rPr>
                <w:color w:val="auto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</w:t>
            </w:r>
          </w:p>
        </w:tc>
        <w:tc>
          <w:tcPr>
            <w:tcW w:w="5731" w:type="dxa"/>
          </w:tcPr>
          <w:p w:rsidR="00A73F7A" w:rsidRPr="00B229D0" w:rsidRDefault="00A73F7A" w:rsidP="00476B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I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d</w:t>
            </w:r>
          </w:p>
          <w:p w:rsidR="00A73F7A" w:rsidRPr="00B229D0" w:rsidRDefault="00A73F7A" w:rsidP="00476B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Amont: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收到的金额单位：元</w:t>
            </w:r>
          </w:p>
          <w:p w:rsidR="00A52C55" w:rsidRPr="00B229D0" w:rsidRDefault="00A52C55" w:rsidP="00A52C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A52C55" w:rsidRPr="00B229D0" w:rsidRDefault="00A52C55" w:rsidP="00A52C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UserId</w:t>
            </w:r>
            <w:r w:rsidRPr="00B229D0">
              <w:rPr>
                <w:color w:val="auto"/>
                <w:sz w:val="21"/>
                <w:szCs w:val="21"/>
              </w:rPr>
              <w:t>：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A52C55" w:rsidRPr="00B229D0" w:rsidRDefault="00A52C55" w:rsidP="00476B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A73F7A" w:rsidRPr="00B229D0" w:rsidTr="00476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A73F7A" w:rsidRPr="00B229D0" w:rsidRDefault="00A73F7A" w:rsidP="00476BD8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5731" w:type="dxa"/>
          </w:tcPr>
          <w:p w:rsidR="00A73F7A" w:rsidRPr="00B229D0" w:rsidRDefault="00A73F7A" w:rsidP="00476B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I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d</w:t>
            </w:r>
          </w:p>
        </w:tc>
      </w:tr>
      <w:tr w:rsidR="00A73F7A" w:rsidRPr="00B229D0" w:rsidTr="00476B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A73F7A" w:rsidRPr="00B229D0" w:rsidRDefault="00A73F7A" w:rsidP="00476BD8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5731" w:type="dxa"/>
          </w:tcPr>
          <w:p w:rsidR="00A73F7A" w:rsidRPr="00B229D0" w:rsidRDefault="00A73F7A" w:rsidP="00476B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{</w:t>
            </w:r>
          </w:p>
          <w:p w:rsidR="00A73F7A" w:rsidRPr="00B229D0" w:rsidRDefault="00A73F7A" w:rsidP="00476B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 True</w:t>
            </w:r>
            <w:r w:rsidRPr="00B229D0">
              <w:rPr>
                <w:color w:val="auto"/>
                <w:sz w:val="18"/>
                <w:szCs w:val="18"/>
              </w:rPr>
              <w:t>,</w:t>
            </w:r>
          </w:p>
          <w:p w:rsidR="00A73F7A" w:rsidRPr="00B229D0" w:rsidRDefault="00A73F7A" w:rsidP="00476B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18"/>
                <w:szCs w:val="18"/>
              </w:rPr>
              <w:t>}</w:t>
            </w:r>
          </w:p>
          <w:p w:rsidR="00A73F7A" w:rsidRPr="00B229D0" w:rsidRDefault="00A73F7A" w:rsidP="00476B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A73F7A" w:rsidRPr="00B229D0" w:rsidTr="00476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A73F7A" w:rsidRPr="00B229D0" w:rsidRDefault="00A73F7A" w:rsidP="00476BD8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数据流图</w:t>
            </w:r>
          </w:p>
        </w:tc>
        <w:tc>
          <w:tcPr>
            <w:tcW w:w="5731" w:type="dxa"/>
          </w:tcPr>
          <w:p w:rsidR="00A73F7A" w:rsidRPr="00B229D0" w:rsidRDefault="00A73F7A" w:rsidP="00476B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A73F7A" w:rsidRPr="00B229D0" w:rsidTr="00476B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A73F7A" w:rsidRPr="00B229D0" w:rsidRDefault="00450185" w:rsidP="00476BD8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5731" w:type="dxa"/>
          </w:tcPr>
          <w:p w:rsidR="00A73F7A" w:rsidRPr="00B229D0" w:rsidRDefault="00450185" w:rsidP="00476B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鉴</w:t>
            </w:r>
            <w:proofErr w:type="gramStart"/>
            <w:r w:rsidRPr="00B229D0">
              <w:rPr>
                <w:rFonts w:hint="eastAsia"/>
                <w:color w:val="auto"/>
                <w:sz w:val="18"/>
                <w:szCs w:val="18"/>
              </w:rPr>
              <w:t>权成功</w:t>
            </w:r>
            <w:proofErr w:type="gramEnd"/>
            <w:r w:rsidRPr="00B229D0">
              <w:rPr>
                <w:rFonts w:hint="eastAsia"/>
                <w:color w:val="auto"/>
                <w:sz w:val="18"/>
                <w:szCs w:val="18"/>
              </w:rPr>
              <w:t>后需要更新个人用户的银行卡信息</w:t>
            </w:r>
          </w:p>
        </w:tc>
      </w:tr>
    </w:tbl>
    <w:p w:rsidR="00A73F7A" w:rsidRPr="00B229D0" w:rsidRDefault="00A73F7A" w:rsidP="00A73F7A"/>
    <w:p w:rsidR="00A73F7A" w:rsidRPr="006F2EDF" w:rsidRDefault="00B33F72" w:rsidP="006F2EDF">
      <w:pPr>
        <w:pStyle w:val="3"/>
        <w:rPr>
          <w:color w:val="FF0000"/>
        </w:rPr>
      </w:pPr>
      <w:r w:rsidRPr="006F2EDF">
        <w:rPr>
          <w:rFonts w:hint="eastAsia"/>
          <w:color w:val="FF0000"/>
        </w:rPr>
        <w:t>获取鉴权结果</w:t>
      </w:r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2575"/>
        <w:gridCol w:w="5731"/>
      </w:tblGrid>
      <w:tr w:rsidR="006F2EDF" w:rsidRPr="006F2EDF" w:rsidTr="009D29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B33F72" w:rsidRPr="006F2EDF" w:rsidRDefault="00B33F72" w:rsidP="009D2917">
            <w:pPr>
              <w:rPr>
                <w:color w:val="FF0000"/>
              </w:rPr>
            </w:pPr>
            <w:r w:rsidRPr="006F2EDF">
              <w:rPr>
                <w:rFonts w:hint="eastAsia"/>
                <w:color w:val="FF0000"/>
              </w:rPr>
              <w:t>/getcheck</w:t>
            </w:r>
            <w:r w:rsidRPr="006F2EDF">
              <w:rPr>
                <w:color w:val="FF0000"/>
              </w:rPr>
              <w:t>bankresult</w:t>
            </w:r>
          </w:p>
        </w:tc>
      </w:tr>
      <w:tr w:rsidR="006F2EDF" w:rsidRPr="006F2EDF" w:rsidTr="009D29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B33F72" w:rsidRPr="006F2EDF" w:rsidRDefault="00B33F72" w:rsidP="009D2917">
            <w:pPr>
              <w:rPr>
                <w:color w:val="FF0000"/>
                <w:sz w:val="21"/>
                <w:szCs w:val="21"/>
              </w:rPr>
            </w:pPr>
            <w:r w:rsidRPr="006F2EDF">
              <w:rPr>
                <w:rFonts w:hint="eastAsia"/>
                <w:color w:val="FF0000"/>
                <w:sz w:val="21"/>
                <w:szCs w:val="21"/>
              </w:rPr>
              <w:t>调用路径</w:t>
            </w:r>
          </w:p>
        </w:tc>
        <w:tc>
          <w:tcPr>
            <w:tcW w:w="5731" w:type="dxa"/>
          </w:tcPr>
          <w:p w:rsidR="00B33F72" w:rsidRPr="006F2EDF" w:rsidRDefault="00B33F72" w:rsidP="009D29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6F2EDF">
              <w:rPr>
                <w:rFonts w:hint="eastAsia"/>
                <w:color w:val="FF0000"/>
                <w:sz w:val="21"/>
                <w:szCs w:val="21"/>
              </w:rPr>
              <w:t>://api.longhuapuxin.com/basic/</w:t>
            </w:r>
            <w:r w:rsidRPr="006F2EDF">
              <w:rPr>
                <w:color w:val="FF0000"/>
              </w:rPr>
              <w:t>getcheckbankresult</w:t>
            </w:r>
          </w:p>
        </w:tc>
      </w:tr>
      <w:tr w:rsidR="006F2EDF" w:rsidRPr="006F2EDF" w:rsidTr="009D29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B33F72" w:rsidRPr="006F2EDF" w:rsidRDefault="00B33F72" w:rsidP="009D2917">
            <w:pPr>
              <w:rPr>
                <w:color w:val="FF0000"/>
              </w:rPr>
            </w:pPr>
            <w:r w:rsidRPr="006F2EDF">
              <w:rPr>
                <w:rFonts w:hint="eastAsia"/>
                <w:color w:val="FF0000"/>
                <w:sz w:val="21"/>
                <w:szCs w:val="21"/>
              </w:rPr>
              <w:t>Post</w:t>
            </w:r>
            <w:r w:rsidRPr="006F2EDF">
              <w:rPr>
                <w:rFonts w:hint="eastAsia"/>
                <w:color w:val="FF0000"/>
                <w:sz w:val="21"/>
                <w:szCs w:val="21"/>
              </w:rPr>
              <w:t>参数</w:t>
            </w:r>
          </w:p>
        </w:tc>
        <w:tc>
          <w:tcPr>
            <w:tcW w:w="5731" w:type="dxa"/>
          </w:tcPr>
          <w:p w:rsidR="00B33F72" w:rsidRPr="006F2EDF" w:rsidRDefault="00B33F72" w:rsidP="009D2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6F2EDF">
              <w:rPr>
                <w:rFonts w:hint="eastAsia"/>
                <w:color w:val="FF0000"/>
                <w:sz w:val="21"/>
                <w:szCs w:val="21"/>
              </w:rPr>
              <w:t>Token:</w:t>
            </w:r>
            <w:r w:rsidRPr="006F2EDF">
              <w:rPr>
                <w:rFonts w:hint="eastAsia"/>
                <w:color w:val="FF0000"/>
                <w:sz w:val="21"/>
                <w:szCs w:val="21"/>
              </w:rPr>
              <w:t>用户令牌</w:t>
            </w:r>
          </w:p>
          <w:p w:rsidR="00B33F72" w:rsidRPr="006F2EDF" w:rsidRDefault="00B33F72" w:rsidP="009D2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6F2EDF">
              <w:rPr>
                <w:color w:val="FF0000"/>
                <w:sz w:val="21"/>
                <w:szCs w:val="21"/>
              </w:rPr>
              <w:t>UserId</w:t>
            </w:r>
            <w:r w:rsidRPr="006F2EDF">
              <w:rPr>
                <w:color w:val="FF0000"/>
                <w:sz w:val="21"/>
                <w:szCs w:val="21"/>
              </w:rPr>
              <w:t>：</w:t>
            </w:r>
            <w:r w:rsidRPr="006F2EDF">
              <w:rPr>
                <w:rFonts w:hint="eastAsia"/>
                <w:color w:val="FF0000"/>
                <w:sz w:val="21"/>
                <w:szCs w:val="21"/>
              </w:rPr>
              <w:t>用户</w:t>
            </w:r>
            <w:r w:rsidRPr="006F2EDF">
              <w:rPr>
                <w:rFonts w:hint="eastAsia"/>
                <w:color w:val="FF0000"/>
                <w:sz w:val="21"/>
                <w:szCs w:val="21"/>
              </w:rPr>
              <w:t>id</w:t>
            </w:r>
          </w:p>
          <w:p w:rsidR="00B33F72" w:rsidRPr="006F2EDF" w:rsidRDefault="00B33F72" w:rsidP="009D2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</w:tr>
      <w:tr w:rsidR="006F2EDF" w:rsidRPr="006F2EDF" w:rsidTr="009D29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B33F72" w:rsidRPr="006F2EDF" w:rsidRDefault="00B33F72" w:rsidP="009D2917">
            <w:pPr>
              <w:rPr>
                <w:color w:val="FF0000"/>
                <w:sz w:val="21"/>
                <w:szCs w:val="21"/>
              </w:rPr>
            </w:pPr>
            <w:r w:rsidRPr="006F2EDF">
              <w:rPr>
                <w:rFonts w:hint="eastAsia"/>
                <w:color w:val="FF0000"/>
                <w:sz w:val="21"/>
                <w:szCs w:val="21"/>
              </w:rPr>
              <w:lastRenderedPageBreak/>
              <w:t>返回</w:t>
            </w:r>
          </w:p>
        </w:tc>
        <w:tc>
          <w:tcPr>
            <w:tcW w:w="5731" w:type="dxa"/>
          </w:tcPr>
          <w:p w:rsidR="00B33F72" w:rsidRPr="006F2EDF" w:rsidRDefault="00B33F72" w:rsidP="009D29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6F2EDF">
              <w:rPr>
                <w:color w:val="FF0000"/>
                <w:sz w:val="18"/>
                <w:szCs w:val="18"/>
              </w:rPr>
              <w:t>I</w:t>
            </w:r>
            <w:r w:rsidRPr="006F2EDF">
              <w:rPr>
                <w:rFonts w:hint="eastAsia"/>
                <w:color w:val="FF0000"/>
                <w:sz w:val="18"/>
                <w:szCs w:val="18"/>
              </w:rPr>
              <w:t>d</w:t>
            </w:r>
          </w:p>
        </w:tc>
      </w:tr>
      <w:tr w:rsidR="006F2EDF" w:rsidRPr="006F2EDF" w:rsidTr="009D29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B33F72" w:rsidRPr="006F2EDF" w:rsidRDefault="00B33F72" w:rsidP="009D2917">
            <w:pPr>
              <w:rPr>
                <w:color w:val="FF0000"/>
                <w:sz w:val="21"/>
                <w:szCs w:val="21"/>
              </w:rPr>
            </w:pPr>
            <w:r w:rsidRPr="006F2EDF">
              <w:rPr>
                <w:rFonts w:hint="eastAsia"/>
                <w:color w:val="FF0000"/>
                <w:sz w:val="21"/>
                <w:szCs w:val="21"/>
              </w:rPr>
              <w:t>返回示例</w:t>
            </w:r>
          </w:p>
        </w:tc>
        <w:tc>
          <w:tcPr>
            <w:tcW w:w="5731" w:type="dxa"/>
          </w:tcPr>
          <w:p w:rsidR="00B33F72" w:rsidRPr="006F2EDF" w:rsidRDefault="00B33F72" w:rsidP="009D2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6F2EDF">
              <w:rPr>
                <w:color w:val="FF0000"/>
                <w:sz w:val="18"/>
                <w:szCs w:val="18"/>
              </w:rPr>
              <w:t>{</w:t>
            </w:r>
          </w:p>
          <w:p w:rsidR="00B33F72" w:rsidRPr="006F2EDF" w:rsidRDefault="00B33F72" w:rsidP="009D2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6F2EDF">
              <w:rPr>
                <w:rFonts w:hint="eastAsia"/>
                <w:color w:val="FF0000"/>
                <w:sz w:val="18"/>
                <w:szCs w:val="18"/>
              </w:rPr>
              <w:t>Success: True</w:t>
            </w:r>
            <w:r w:rsidRPr="006F2EDF">
              <w:rPr>
                <w:color w:val="FF0000"/>
                <w:sz w:val="18"/>
                <w:szCs w:val="18"/>
              </w:rPr>
              <w:t>,</w:t>
            </w:r>
          </w:p>
          <w:p w:rsidR="00B33F72" w:rsidRPr="006F2EDF" w:rsidRDefault="00B33F72" w:rsidP="009D2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6F2EDF">
              <w:rPr>
                <w:color w:val="FF0000"/>
                <w:sz w:val="18"/>
                <w:szCs w:val="18"/>
              </w:rPr>
              <w:t>RealName:”</w:t>
            </w:r>
            <w:r w:rsidRPr="006F2EDF">
              <w:rPr>
                <w:rFonts w:hint="eastAsia"/>
                <w:color w:val="FF0000"/>
                <w:sz w:val="18"/>
                <w:szCs w:val="18"/>
              </w:rPr>
              <w:t>张三</w:t>
            </w:r>
            <w:proofErr w:type="gramStart"/>
            <w:r w:rsidRPr="006F2EDF">
              <w:rPr>
                <w:color w:val="FF0000"/>
                <w:sz w:val="18"/>
                <w:szCs w:val="18"/>
              </w:rPr>
              <w:t>”</w:t>
            </w:r>
            <w:proofErr w:type="gramEnd"/>
            <w:r w:rsidRPr="006F2EDF">
              <w:rPr>
                <w:color w:val="FF0000"/>
                <w:sz w:val="18"/>
                <w:szCs w:val="18"/>
              </w:rPr>
              <w:t>,</w:t>
            </w:r>
          </w:p>
          <w:p w:rsidR="00B33F72" w:rsidRPr="006F2EDF" w:rsidRDefault="00B33F72" w:rsidP="009D2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6F2EDF">
              <w:rPr>
                <w:color w:val="FF0000"/>
                <w:sz w:val="18"/>
                <w:szCs w:val="18"/>
              </w:rPr>
              <w:t>BankName:”</w:t>
            </w:r>
            <w:r w:rsidRPr="006F2EDF">
              <w:rPr>
                <w:rFonts w:hint="eastAsia"/>
                <w:color w:val="FF0000"/>
                <w:sz w:val="18"/>
                <w:szCs w:val="18"/>
              </w:rPr>
              <w:t>招商银行</w:t>
            </w:r>
            <w:proofErr w:type="gramStart"/>
            <w:r w:rsidRPr="006F2EDF">
              <w:rPr>
                <w:color w:val="FF0000"/>
                <w:sz w:val="18"/>
                <w:szCs w:val="18"/>
              </w:rPr>
              <w:t>”</w:t>
            </w:r>
            <w:proofErr w:type="gramEnd"/>
            <w:r w:rsidRPr="006F2EDF">
              <w:rPr>
                <w:color w:val="FF0000"/>
                <w:sz w:val="18"/>
                <w:szCs w:val="18"/>
              </w:rPr>
              <w:t>,</w:t>
            </w:r>
          </w:p>
          <w:p w:rsidR="00B33F72" w:rsidRPr="006F2EDF" w:rsidRDefault="00B33F72" w:rsidP="009D2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6F2EDF">
              <w:rPr>
                <w:color w:val="FF0000"/>
                <w:sz w:val="18"/>
                <w:szCs w:val="18"/>
              </w:rPr>
              <w:t>BankNo:”12312312312312312</w:t>
            </w:r>
            <w:proofErr w:type="gramStart"/>
            <w:r w:rsidRPr="006F2EDF">
              <w:rPr>
                <w:color w:val="FF0000"/>
                <w:sz w:val="18"/>
                <w:szCs w:val="18"/>
              </w:rPr>
              <w:t>”</w:t>
            </w:r>
            <w:proofErr w:type="gramEnd"/>
            <w:r w:rsidRPr="006F2EDF">
              <w:rPr>
                <w:color w:val="FF0000"/>
                <w:sz w:val="18"/>
                <w:szCs w:val="18"/>
              </w:rPr>
              <w:t>，</w:t>
            </w:r>
          </w:p>
          <w:p w:rsidR="00B33F72" w:rsidRPr="006F2EDF" w:rsidRDefault="00B33F72" w:rsidP="009D2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6F2EDF">
              <w:rPr>
                <w:rFonts w:hint="eastAsia"/>
                <w:color w:val="FF0000"/>
                <w:sz w:val="18"/>
                <w:szCs w:val="18"/>
              </w:rPr>
              <w:t>BankLocation:</w:t>
            </w:r>
            <w:r w:rsidRPr="006F2EDF">
              <w:rPr>
                <w:color w:val="FF0000"/>
                <w:sz w:val="18"/>
                <w:szCs w:val="18"/>
              </w:rPr>
              <w:t>”</w:t>
            </w:r>
            <w:r w:rsidRPr="006F2EDF">
              <w:rPr>
                <w:rFonts w:hint="eastAsia"/>
                <w:color w:val="FF0000"/>
                <w:sz w:val="18"/>
                <w:szCs w:val="18"/>
              </w:rPr>
              <w:t>四川省成都市</w:t>
            </w:r>
            <w:proofErr w:type="gramStart"/>
            <w:r w:rsidRPr="006F2EDF">
              <w:rPr>
                <w:color w:val="FF0000"/>
                <w:sz w:val="18"/>
                <w:szCs w:val="18"/>
              </w:rPr>
              <w:t>”</w:t>
            </w:r>
            <w:proofErr w:type="gramEnd"/>
            <w:r w:rsidRPr="006F2EDF">
              <w:rPr>
                <w:color w:val="FF0000"/>
                <w:sz w:val="18"/>
                <w:szCs w:val="18"/>
              </w:rPr>
              <w:t>,</w:t>
            </w:r>
          </w:p>
          <w:p w:rsidR="00B33F72" w:rsidRPr="006F2EDF" w:rsidRDefault="00B33F72" w:rsidP="009D2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6F2EDF">
              <w:rPr>
                <w:color w:val="FF0000"/>
                <w:sz w:val="18"/>
                <w:szCs w:val="18"/>
              </w:rPr>
              <w:t>StatusText:”</w:t>
            </w:r>
            <w:r w:rsidRPr="006F2EDF">
              <w:rPr>
                <w:rFonts w:hint="eastAsia"/>
                <w:color w:val="FF0000"/>
                <w:sz w:val="18"/>
                <w:szCs w:val="18"/>
              </w:rPr>
              <w:t>处理中</w:t>
            </w:r>
            <w:r w:rsidRPr="006F2EDF">
              <w:rPr>
                <w:color w:val="FF0000"/>
                <w:sz w:val="18"/>
                <w:szCs w:val="18"/>
              </w:rPr>
              <w:t>”</w:t>
            </w:r>
          </w:p>
          <w:p w:rsidR="00B33F72" w:rsidRPr="006F2EDF" w:rsidRDefault="00B33F72" w:rsidP="009D2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6F2EDF">
              <w:rPr>
                <w:color w:val="FF0000"/>
                <w:sz w:val="18"/>
                <w:szCs w:val="18"/>
              </w:rPr>
              <w:t>}</w:t>
            </w:r>
          </w:p>
          <w:p w:rsidR="00B33F72" w:rsidRPr="006F2EDF" w:rsidRDefault="00B33F72" w:rsidP="009D2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</w:p>
        </w:tc>
      </w:tr>
      <w:tr w:rsidR="006F2EDF" w:rsidRPr="006F2EDF" w:rsidTr="009D29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B33F72" w:rsidRPr="006F2EDF" w:rsidRDefault="00B33F72" w:rsidP="009D2917">
            <w:pPr>
              <w:rPr>
                <w:color w:val="FF0000"/>
                <w:sz w:val="21"/>
                <w:szCs w:val="21"/>
              </w:rPr>
            </w:pPr>
            <w:r w:rsidRPr="006F2EDF">
              <w:rPr>
                <w:rFonts w:hint="eastAsia"/>
                <w:color w:val="FF0000"/>
                <w:sz w:val="21"/>
                <w:szCs w:val="21"/>
              </w:rPr>
              <w:t>数据流图</w:t>
            </w:r>
          </w:p>
        </w:tc>
        <w:tc>
          <w:tcPr>
            <w:tcW w:w="5731" w:type="dxa"/>
          </w:tcPr>
          <w:p w:rsidR="00B33F72" w:rsidRPr="006F2EDF" w:rsidRDefault="00B33F72" w:rsidP="009D29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6F2EDF" w:rsidRPr="006F2EDF" w:rsidTr="009D29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B33F72" w:rsidRPr="006F2EDF" w:rsidRDefault="00B33F72" w:rsidP="009D2917">
            <w:pPr>
              <w:rPr>
                <w:color w:val="FF0000"/>
                <w:sz w:val="21"/>
                <w:szCs w:val="21"/>
              </w:rPr>
            </w:pPr>
            <w:r w:rsidRPr="006F2EDF">
              <w:rPr>
                <w:rFonts w:hint="eastAsia"/>
                <w:color w:val="FF0000"/>
                <w:sz w:val="21"/>
                <w:szCs w:val="21"/>
              </w:rPr>
              <w:t>说明</w:t>
            </w:r>
          </w:p>
        </w:tc>
        <w:tc>
          <w:tcPr>
            <w:tcW w:w="5731" w:type="dxa"/>
          </w:tcPr>
          <w:p w:rsidR="00B33F72" w:rsidRPr="006F2EDF" w:rsidRDefault="006F2EDF" w:rsidP="009D29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6F2EDF">
              <w:rPr>
                <w:rFonts w:hint="eastAsia"/>
                <w:color w:val="FF0000"/>
                <w:sz w:val="18"/>
                <w:szCs w:val="18"/>
              </w:rPr>
              <w:t>仅查看当前用户最后一次鉴</w:t>
            </w:r>
            <w:proofErr w:type="gramStart"/>
            <w:r w:rsidRPr="006F2EDF">
              <w:rPr>
                <w:rFonts w:hint="eastAsia"/>
                <w:color w:val="FF0000"/>
                <w:sz w:val="18"/>
                <w:szCs w:val="18"/>
              </w:rPr>
              <w:t>权结果</w:t>
            </w:r>
            <w:proofErr w:type="gramEnd"/>
          </w:p>
        </w:tc>
      </w:tr>
    </w:tbl>
    <w:p w:rsidR="00B33F72" w:rsidRPr="00B33F72" w:rsidRDefault="00B33F72"/>
    <w:p w:rsidR="00A73F7A" w:rsidRPr="00B229D0" w:rsidRDefault="00A73F7A"/>
    <w:p w:rsidR="002D528F" w:rsidRPr="00B229D0" w:rsidRDefault="00B92BA1">
      <w:pPr>
        <w:pStyle w:val="2"/>
        <w:rPr>
          <w:color w:val="auto"/>
        </w:rPr>
      </w:pPr>
      <w:bookmarkStart w:id="103" w:name="_Toc443295351"/>
      <w:r w:rsidRPr="00B229D0">
        <w:rPr>
          <w:rFonts w:hint="eastAsia"/>
          <w:color w:val="auto"/>
        </w:rPr>
        <w:t>账号接口(auth)</w:t>
      </w:r>
      <w:bookmarkEnd w:id="103"/>
    </w:p>
    <w:p w:rsidR="002D528F" w:rsidRPr="00B229D0" w:rsidRDefault="00B92BA1">
      <w:pPr>
        <w:pStyle w:val="3"/>
        <w:rPr>
          <w:color w:val="auto"/>
        </w:rPr>
      </w:pPr>
      <w:bookmarkStart w:id="104" w:name="_Toc443295352"/>
      <w:r w:rsidRPr="00B229D0">
        <w:rPr>
          <w:rFonts w:hint="eastAsia"/>
          <w:color w:val="auto"/>
        </w:rPr>
        <w:t>检查手机是否注册</w:t>
      </w:r>
      <w:bookmarkEnd w:id="104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2575"/>
        <w:gridCol w:w="5731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/checkPhoneNumber</w:t>
            </w:r>
          </w:p>
        </w:tc>
        <w:tc>
          <w:tcPr>
            <w:tcW w:w="5731" w:type="dxa"/>
          </w:tcPr>
          <w:p w:rsidR="002D528F" w:rsidRPr="00B229D0" w:rsidRDefault="002D52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5731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://api.longhuapuxin.com/auth/checkphonenumber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2D528F" w:rsidRPr="00B229D0" w:rsidRDefault="00B92BA1">
            <w:pPr>
              <w:rPr>
                <w:color w:val="auto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</w:t>
            </w:r>
          </w:p>
        </w:tc>
        <w:tc>
          <w:tcPr>
            <w:tcW w:w="5731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PhoneNumber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电话号码</w:t>
            </w:r>
          </w:p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5731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PhoneHasRegistered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5731" w:type="dxa"/>
          </w:tcPr>
          <w:p w:rsidR="00F87D7E" w:rsidRPr="00B229D0" w:rsidRDefault="00F87D7E" w:rsidP="00F87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"Success": true,</w:t>
            </w:r>
          </w:p>
          <w:p w:rsidR="002D528F" w:rsidRPr="00B229D0" w:rsidRDefault="00F87D7E" w:rsidP="00F87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"PhoneHasRegistered": true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已注册</w:t>
            </w:r>
          </w:p>
          <w:p w:rsidR="00F87D7E" w:rsidRPr="00B229D0" w:rsidRDefault="00F87D7E" w:rsidP="00F87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18"/>
                <w:szCs w:val="18"/>
              </w:rPr>
              <w:t>F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alse 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未注册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数据流图</w:t>
            </w:r>
          </w:p>
        </w:tc>
        <w:tc>
          <w:tcPr>
            <w:tcW w:w="5731" w:type="dxa"/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5731" w:type="dxa"/>
          </w:tcPr>
          <w:p w:rsidR="002D528F" w:rsidRPr="00B229D0" w:rsidRDefault="00D84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5" o:spid="_x0000_i1029" type="#_x0000_t75" style="width:258pt;height:114pt">
                  <v:imagedata r:id="rId13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105" w:name="_Toc443295353"/>
      <w:r w:rsidRPr="00B229D0">
        <w:rPr>
          <w:rFonts w:hint="eastAsia"/>
          <w:color w:val="auto"/>
        </w:rPr>
        <w:t>发送验证码</w:t>
      </w:r>
      <w:bookmarkEnd w:id="105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953"/>
        <w:gridCol w:w="6353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/sendSMS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3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353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 auth/sendsms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3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</w:t>
            </w:r>
          </w:p>
        </w:tc>
        <w:tc>
          <w:tcPr>
            <w:tcW w:w="6353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PhoneNumber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电话号码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SecurityType: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验证类型，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ZC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（注册），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DL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（登录），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BD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（绑定手机号）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3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353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Success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：是否发送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SecurityCode: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验证码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3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353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Success:true,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SecurityCode:"6639"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3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353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6" o:spid="_x0000_i1030" type="#_x0000_t75" style="width:276pt;height:120pt">
                  <v:imagedata r:id="rId14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106" w:name="_Toc443295354"/>
      <w:r w:rsidRPr="00B229D0">
        <w:rPr>
          <w:rFonts w:hint="eastAsia"/>
          <w:color w:val="auto"/>
        </w:rPr>
        <w:t>手机登录</w:t>
      </w:r>
      <w:bookmarkEnd w:id="106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939"/>
        <w:gridCol w:w="6367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 LoginbyPhone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367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 auth/loginbyphone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</w:t>
            </w:r>
          </w:p>
        </w:tc>
        <w:tc>
          <w:tcPr>
            <w:tcW w:w="6367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PhoneNumber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电话号码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SecurityCode: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验证码</w:t>
            </w:r>
          </w:p>
          <w:p w:rsidR="002D528F" w:rsidRPr="00B229D0" w:rsidRDefault="009D30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B</w:t>
            </w:r>
            <w:r w:rsidR="00B92BA1" w:rsidRPr="00B229D0">
              <w:rPr>
                <w:rFonts w:hint="eastAsia"/>
                <w:color w:val="auto"/>
                <w:sz w:val="21"/>
                <w:szCs w:val="21"/>
              </w:rPr>
              <w:t>DCityCode:</w:t>
            </w:r>
            <w:r w:rsidR="00B92BA1" w:rsidRPr="00B229D0">
              <w:rPr>
                <w:rFonts w:hint="eastAsia"/>
                <w:color w:val="auto"/>
                <w:sz w:val="21"/>
                <w:szCs w:val="21"/>
              </w:rPr>
              <w:t>百度地图获取到的</w:t>
            </w:r>
            <w:r w:rsidR="00B92BA1" w:rsidRPr="00B229D0">
              <w:rPr>
                <w:rFonts w:hint="eastAsia"/>
                <w:color w:val="auto"/>
                <w:sz w:val="21"/>
                <w:szCs w:val="21"/>
              </w:rPr>
              <w:t>citycode</w:t>
            </w:r>
          </w:p>
          <w:p w:rsidR="00CA32D6" w:rsidRPr="00B229D0" w:rsidRDefault="00CA32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City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：</w:t>
            </w:r>
            <w:r w:rsidR="00911666" w:rsidRPr="00911666">
              <w:rPr>
                <w:rFonts w:hint="eastAsia"/>
                <w:color w:val="FF0000"/>
                <w:sz w:val="21"/>
                <w:szCs w:val="21"/>
              </w:rPr>
              <w:t>注册的城市代码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Longitude: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注册地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X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坐标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Latitude: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注册地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Y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坐标</w:t>
            </w:r>
          </w:p>
          <w:p w:rsidR="001830E1" w:rsidRPr="00B229D0" w:rsidRDefault="0018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Password:</w:t>
            </w:r>
            <w:r w:rsidRPr="00B229D0">
              <w:rPr>
                <w:color w:val="auto"/>
                <w:sz w:val="21"/>
                <w:szCs w:val="21"/>
              </w:rPr>
              <w:t>登陆密码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返回</w:t>
            </w:r>
          </w:p>
        </w:tc>
        <w:tc>
          <w:tcPr>
            <w:tcW w:w="6367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367" w:type="dxa"/>
          </w:tcPr>
          <w:p w:rsidR="00F87D7E" w:rsidRPr="00B229D0" w:rsidRDefault="00F87D7E" w:rsidP="00F87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"Success": true,</w:t>
            </w:r>
          </w:p>
          <w:p w:rsidR="00F87D7E" w:rsidRPr="00B229D0" w:rsidRDefault="00F87D7E" w:rsidP="00F87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"UserId": 45,</w:t>
            </w:r>
          </w:p>
          <w:p w:rsidR="00F87D7E" w:rsidRPr="00B229D0" w:rsidRDefault="00F87D7E" w:rsidP="00F87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"isNew": false,</w:t>
            </w:r>
          </w:p>
          <w:p w:rsidR="002D528F" w:rsidRPr="00B229D0" w:rsidRDefault="00F87D7E" w:rsidP="00F87D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"Token": "cef702b4-f547-43f9-9c18-8c90cdfc31eb"</w:t>
            </w:r>
            <w:r w:rsidRPr="00B229D0">
              <w:rPr>
                <w:color w:val="auto"/>
                <w:sz w:val="18"/>
                <w:szCs w:val="18"/>
              </w:rPr>
              <w:cr/>
            </w:r>
            <w:r w:rsidR="00B92BA1"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367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7" o:spid="_x0000_i1031" type="#_x0000_t75" style="width:282pt;height:2in">
                  <v:imagedata r:id="rId15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107" w:name="_Toc443295355"/>
      <w:r w:rsidRPr="00B229D0">
        <w:rPr>
          <w:rFonts w:hint="eastAsia"/>
          <w:color w:val="auto"/>
        </w:rPr>
        <w:t>检查第三方账户是否已经导入</w:t>
      </w:r>
      <w:bookmarkEnd w:id="107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939"/>
        <w:gridCol w:w="6367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/CheckThirdPartAccount/{</w:t>
            </w:r>
            <w:r w:rsidRPr="00B229D0">
              <w:rPr>
                <w:rFonts w:hint="eastAsia"/>
                <w:color w:val="auto"/>
              </w:rPr>
              <w:t>第三方名称</w:t>
            </w:r>
            <w:r w:rsidRPr="00B229D0">
              <w:rPr>
                <w:rFonts w:hint="eastAsia"/>
                <w:color w:val="auto"/>
              </w:rPr>
              <w:t>}-{</w:t>
            </w:r>
            <w:r w:rsidRPr="00B229D0">
              <w:rPr>
                <w:rFonts w:hint="eastAsia"/>
                <w:color w:val="auto"/>
              </w:rPr>
              <w:t>第三方</w:t>
            </w:r>
            <w:proofErr w:type="gramStart"/>
            <w:r w:rsidRPr="00B229D0">
              <w:rPr>
                <w:rFonts w:hint="eastAsia"/>
                <w:color w:val="auto"/>
              </w:rPr>
              <w:t>帐号</w:t>
            </w:r>
            <w:proofErr w:type="gramEnd"/>
            <w:r w:rsidRPr="00B229D0">
              <w:rPr>
                <w:rFonts w:hint="eastAsia"/>
                <w:color w:val="auto"/>
              </w:rPr>
              <w:t>}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367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://api.longhuapuxin.com/auth/checkthirdpartaccount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367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ImportedAccount: {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名称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}-{</w:t>
            </w:r>
            <w:proofErr w:type="gramStart"/>
            <w:r w:rsidRPr="00B229D0">
              <w:rPr>
                <w:rFonts w:hint="eastAsia"/>
                <w:color w:val="auto"/>
                <w:sz w:val="21"/>
                <w:szCs w:val="21"/>
              </w:rPr>
              <w:t>帐号</w:t>
            </w:r>
            <w:proofErr w:type="gramEnd"/>
            <w:r w:rsidRPr="00B229D0">
              <w:rPr>
                <w:rFonts w:hint="eastAsia"/>
                <w:color w:val="auto"/>
                <w:sz w:val="21"/>
                <w:szCs w:val="21"/>
              </w:rPr>
              <w:t>} {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名称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}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仅支持：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QQ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，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WX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（微信），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WB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（微博）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367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调用示例</w:t>
            </w:r>
          </w:p>
        </w:tc>
        <w:tc>
          <w:tcPr>
            <w:tcW w:w="6367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://api.longhuapuxin.com/api/checkthirdpartaccount/QQ-1234567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367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已经导入返回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F87D7E" w:rsidRPr="00B229D0" w:rsidRDefault="00F87D7E" w:rsidP="00F87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"Success": true,</w:t>
            </w:r>
          </w:p>
          <w:p w:rsidR="00F87D7E" w:rsidRPr="00B229D0" w:rsidRDefault="00F87D7E" w:rsidP="00F87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"UserId": "1",</w:t>
            </w:r>
          </w:p>
          <w:p w:rsidR="00F87D7E" w:rsidRPr="00B229D0" w:rsidRDefault="00F87D7E" w:rsidP="00F87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"Token": "a959b8bb-f753-448b-a75d-286442602257",</w:t>
            </w:r>
          </w:p>
          <w:p w:rsidR="00F87D7E" w:rsidRPr="00B229D0" w:rsidRDefault="00F87D7E" w:rsidP="00F87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"HasPhone": true</w:t>
            </w:r>
          </w:p>
          <w:p w:rsidR="002D528F" w:rsidRPr="00B229D0" w:rsidRDefault="00B92BA1" w:rsidP="00F87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如果没有导入过，返回：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Success:fa</w:t>
            </w:r>
            <w:r w:rsidRPr="00B229D0">
              <w:rPr>
                <w:color w:val="auto"/>
                <w:sz w:val="18"/>
                <w:szCs w:val="18"/>
              </w:rPr>
              <w:t>lse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,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数据流</w:t>
            </w:r>
          </w:p>
        </w:tc>
        <w:tc>
          <w:tcPr>
            <w:tcW w:w="6367" w:type="dxa"/>
          </w:tcPr>
          <w:p w:rsidR="002D528F" w:rsidRPr="00B229D0" w:rsidRDefault="00D84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8" o:spid="_x0000_i1032" type="#_x0000_t75" style="width:282pt;height:2in">
                  <v:imagedata r:id="rId16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108" w:name="_Toc443295356"/>
      <w:r w:rsidRPr="00B229D0">
        <w:rPr>
          <w:rFonts w:hint="eastAsia"/>
          <w:color w:val="auto"/>
        </w:rPr>
        <w:t>第三方导入</w:t>
      </w:r>
      <w:bookmarkEnd w:id="108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934"/>
        <w:gridCol w:w="6372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/importAccount/{</w:t>
            </w:r>
            <w:r w:rsidRPr="00B229D0">
              <w:rPr>
                <w:rFonts w:hint="eastAsia"/>
                <w:color w:val="auto"/>
              </w:rPr>
              <w:t>电话号码</w:t>
            </w:r>
            <w:r w:rsidRPr="00B229D0">
              <w:rPr>
                <w:rFonts w:hint="eastAsia"/>
                <w:color w:val="auto"/>
              </w:rPr>
              <w:t>}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4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372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 auth/importaccount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4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372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4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</w:t>
            </w:r>
          </w:p>
        </w:tc>
        <w:tc>
          <w:tcPr>
            <w:tcW w:w="6372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SecurityCode: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验证码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NickName: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用户昵称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ImportedAccount: {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名称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}-{</w:t>
            </w:r>
            <w:proofErr w:type="gramStart"/>
            <w:r w:rsidRPr="00B229D0">
              <w:rPr>
                <w:rFonts w:hint="eastAsia"/>
                <w:color w:val="auto"/>
                <w:sz w:val="21"/>
                <w:szCs w:val="21"/>
              </w:rPr>
              <w:t>帐号</w:t>
            </w:r>
            <w:proofErr w:type="gramEnd"/>
            <w:r w:rsidRPr="00B229D0">
              <w:rPr>
                <w:rFonts w:hint="eastAsia"/>
                <w:color w:val="auto"/>
                <w:sz w:val="21"/>
                <w:szCs w:val="21"/>
              </w:rPr>
              <w:t>} {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名称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}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仅支持：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QQ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，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WX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（微信），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WB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（微博）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LastName: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姓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FirstName: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名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Gender: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性别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Country: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所属地区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Email: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邮箱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DCityCode: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百度地图获取到的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citycode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Longitude: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注册地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X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坐标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Latitude: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注册地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Y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坐标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Portrait: 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头像地址</w:t>
            </w:r>
          </w:p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4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372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，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Token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4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372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125662" w:rsidRPr="00B229D0" w:rsidRDefault="00125662" w:rsidP="001256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"Success": true,</w:t>
            </w:r>
          </w:p>
          <w:p w:rsidR="00125662" w:rsidRPr="00B229D0" w:rsidRDefault="00125662" w:rsidP="001256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"Token": "ee159b98-69f6-4042-be9d-0ca993382f36",</w:t>
            </w:r>
          </w:p>
          <w:p w:rsidR="00125662" w:rsidRPr="00B229D0" w:rsidRDefault="00125662" w:rsidP="001256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"UserId": 43,</w:t>
            </w:r>
          </w:p>
          <w:p w:rsidR="002D528F" w:rsidRPr="00B229D0" w:rsidRDefault="00B92BA1" w:rsidP="001256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lastRenderedPageBreak/>
              <w:t xml:space="preserve">IsNew:true 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4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数据流</w:t>
            </w:r>
          </w:p>
        </w:tc>
        <w:tc>
          <w:tcPr>
            <w:tcW w:w="6372" w:type="dxa"/>
          </w:tcPr>
          <w:p w:rsidR="002D528F" w:rsidRPr="00B229D0" w:rsidRDefault="00D84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9" o:spid="_x0000_i1033" type="#_x0000_t75" style="width:282pt;height:168pt">
                  <v:imagedata r:id="rId17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109" w:name="_Toc443295357"/>
      <w:r w:rsidRPr="00B229D0">
        <w:rPr>
          <w:rFonts w:hint="eastAsia"/>
          <w:color w:val="auto"/>
        </w:rPr>
        <w:t>绑定手机号</w:t>
      </w:r>
      <w:bookmarkEnd w:id="109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934"/>
        <w:gridCol w:w="6372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/BindPhone/{userid}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4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372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 auth/bindphone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4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372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PhoneNumber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手机号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SecurityCode: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验证码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4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372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4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372" w:type="dxa"/>
          </w:tcPr>
          <w:p w:rsidR="00A41EB8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2D528F" w:rsidRPr="00B229D0" w:rsidRDefault="00A41E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Success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：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true</w:t>
            </w:r>
          </w:p>
          <w:p w:rsidR="00125662" w:rsidRPr="00B229D0" w:rsidRDefault="00125662" w:rsidP="001256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"Success": false,</w:t>
            </w:r>
          </w:p>
          <w:p w:rsidR="00125662" w:rsidRPr="00B229D0" w:rsidRDefault="00125662" w:rsidP="001256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"ErrorCode": "522",</w:t>
            </w:r>
          </w:p>
          <w:p w:rsidR="002D528F" w:rsidRPr="00B229D0" w:rsidRDefault="00125662" w:rsidP="001256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 "ErrorMessage": "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手机号已绑定，请更换手机号重新绑定。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" </w:t>
            </w:r>
            <w:r w:rsidR="00B92BA1"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4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数据流</w:t>
            </w:r>
          </w:p>
        </w:tc>
        <w:tc>
          <w:tcPr>
            <w:tcW w:w="6372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10" o:spid="_x0000_i1034" type="#_x0000_t75" style="width:282pt;height:168pt">
                  <v:imagedata r:id="rId18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110" w:name="_Toc443295358"/>
      <w:r w:rsidRPr="00B229D0">
        <w:rPr>
          <w:rFonts w:hint="eastAsia"/>
          <w:color w:val="auto"/>
        </w:rPr>
        <w:t>获取用户综合信息</w:t>
      </w:r>
      <w:bookmarkEnd w:id="110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233"/>
        <w:gridCol w:w="7073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/getaccount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7073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 auth/</w:t>
            </w:r>
            <w:r w:rsidRPr="00B229D0">
              <w:rPr>
                <w:rFonts w:hint="eastAsia"/>
                <w:color w:val="auto"/>
              </w:rPr>
              <w:t xml:space="preserve"> getaccount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7073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TargetUserId: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要获取的用户的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7073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7073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A41EB8" w:rsidRPr="00B229D0" w:rsidRDefault="00A41EB8" w:rsidP="00A41E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"Success": true,</w:t>
            </w:r>
          </w:p>
          <w:p w:rsidR="004650D5" w:rsidRPr="00B229D0" w:rsidRDefault="004650D5" w:rsidP="00A41E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ManualyWithDraw</w:t>
            </w:r>
            <w:r w:rsidRPr="00B229D0">
              <w:rPr>
                <w:color w:val="auto"/>
                <w:sz w:val="18"/>
                <w:szCs w:val="18"/>
              </w:rPr>
              <w:t>：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true</w:t>
            </w:r>
            <w:r w:rsidRPr="00B229D0">
              <w:rPr>
                <w:color w:val="auto"/>
                <w:sz w:val="18"/>
                <w:szCs w:val="18"/>
              </w:rPr>
              <w:t>//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手工提现</w:t>
            </w:r>
          </w:p>
          <w:p w:rsidR="00A41EB8" w:rsidRPr="00B229D0" w:rsidRDefault="00A41EB8" w:rsidP="00A41E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"User": {</w:t>
            </w:r>
          </w:p>
          <w:p w:rsidR="00A41EB8" w:rsidRPr="00B229D0" w:rsidRDefault="00A41EB8" w:rsidP="00A41E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"Id": 1,</w:t>
            </w:r>
          </w:p>
          <w:p w:rsidR="00A41EB8" w:rsidRPr="00B229D0" w:rsidRDefault="00A41EB8" w:rsidP="00A41E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   "NickName": "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我是真的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",</w:t>
            </w:r>
          </w:p>
          <w:p w:rsidR="00A41EB8" w:rsidRPr="00B229D0" w:rsidRDefault="00A41EB8" w:rsidP="00A41E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"Phone": "15982337317",</w:t>
            </w:r>
          </w:p>
          <w:p w:rsidR="00A41EB8" w:rsidRPr="00B229D0" w:rsidRDefault="00A41EB8" w:rsidP="00A41E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"Email": null,</w:t>
            </w:r>
          </w:p>
          <w:p w:rsidR="00A41EB8" w:rsidRPr="00B229D0" w:rsidRDefault="00A41EB8" w:rsidP="00A41E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"Gender": 1,</w:t>
            </w:r>
          </w:p>
          <w:p w:rsidR="00A41EB8" w:rsidRPr="00B229D0" w:rsidRDefault="00A41EB8" w:rsidP="00A41E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"Balance": 1300.000,</w:t>
            </w:r>
          </w:p>
          <w:p w:rsidR="00A41EB8" w:rsidRPr="00B229D0" w:rsidRDefault="00A41EB8" w:rsidP="00A41E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"Labels": [</w:t>
            </w:r>
          </w:p>
          <w:p w:rsidR="00A41EB8" w:rsidRPr="00B229D0" w:rsidRDefault="00A41EB8" w:rsidP="00A41E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{</w:t>
            </w:r>
          </w:p>
          <w:p w:rsidR="00A41EB8" w:rsidRPr="00B229D0" w:rsidRDefault="00A41EB8" w:rsidP="00A41E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  "ID": 37,</w:t>
            </w:r>
          </w:p>
          <w:p w:rsidR="00A41EB8" w:rsidRPr="00B229D0" w:rsidRDefault="00A41EB8" w:rsidP="00A41E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  "LabelCode": "1000000002",</w:t>
            </w:r>
          </w:p>
          <w:p w:rsidR="00A41EB8" w:rsidRPr="00B229D0" w:rsidRDefault="00A41EB8" w:rsidP="00A41E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lastRenderedPageBreak/>
              <w:t xml:space="preserve">        "UserId": 1,</w:t>
            </w:r>
          </w:p>
          <w:p w:rsidR="00A41EB8" w:rsidRPr="00B229D0" w:rsidRDefault="00A41EB8" w:rsidP="00A41E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  "IndustryCode": "1001",</w:t>
            </w:r>
          </w:p>
          <w:p w:rsidR="00A41EB8" w:rsidRPr="00B229D0" w:rsidRDefault="00A41EB8" w:rsidP="00A41E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  "Index": 1,</w:t>
            </w:r>
          </w:p>
          <w:p w:rsidR="00A41EB8" w:rsidRPr="00B229D0" w:rsidRDefault="00A41EB8" w:rsidP="00A41E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  "Experience": 50,</w:t>
            </w:r>
          </w:p>
          <w:p w:rsidR="00A41EB8" w:rsidRPr="00B229D0" w:rsidRDefault="00A41EB8" w:rsidP="00A41E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  "LabelName": null,</w:t>
            </w:r>
          </w:p>
          <w:p w:rsidR="00A41EB8" w:rsidRPr="00B229D0" w:rsidRDefault="00A41EB8" w:rsidP="00A41E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  "Active": true,</w:t>
            </w:r>
          </w:p>
          <w:p w:rsidR="00A41EB8" w:rsidRPr="00B229D0" w:rsidRDefault="00A41EB8" w:rsidP="00A41E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  "Photos": null,</w:t>
            </w:r>
          </w:p>
          <w:p w:rsidR="00A41EB8" w:rsidRPr="00B229D0" w:rsidRDefault="00A41EB8" w:rsidP="00A41E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  "Note": null</w:t>
            </w:r>
          </w:p>
          <w:p w:rsidR="00A41EB8" w:rsidRPr="00B229D0" w:rsidRDefault="00A41EB8" w:rsidP="00A41E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}</w:t>
            </w:r>
          </w:p>
          <w:p w:rsidR="002D528F" w:rsidRPr="00B229D0" w:rsidRDefault="00A41EB8" w:rsidP="00A41E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].</w:t>
            </w:r>
            <w:r w:rsidR="00B92BA1"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说明</w:t>
            </w:r>
          </w:p>
        </w:tc>
        <w:tc>
          <w:tcPr>
            <w:tcW w:w="7073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该接口仅获取用户基本信息，个人中心里面的详细信息有别的接口实现。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7073" w:type="dxa"/>
          </w:tcPr>
          <w:p w:rsidR="002D528F" w:rsidRPr="00B229D0" w:rsidRDefault="00D84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11" o:spid="_x0000_i1035" type="#_x0000_t75" style="width:348pt;height:138pt">
                  <v:imagedata r:id="rId19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111" w:name="_Toc443295359"/>
      <w:r w:rsidRPr="00B229D0">
        <w:rPr>
          <w:rFonts w:hint="eastAsia"/>
          <w:color w:val="auto"/>
        </w:rPr>
        <w:t>修改用户基本信息</w:t>
      </w:r>
      <w:bookmarkEnd w:id="111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922"/>
        <w:gridCol w:w="6384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/updateaccount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384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 auth/</w:t>
            </w:r>
            <w:r w:rsidRPr="00B229D0">
              <w:rPr>
                <w:rFonts w:hint="eastAsia"/>
                <w:color w:val="auto"/>
              </w:rPr>
              <w:t xml:space="preserve"> updateaccount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384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NickName: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昵称</w:t>
            </w:r>
          </w:p>
          <w:p w:rsidR="002D528F" w:rsidRPr="00B229D0" w:rsidRDefault="00FC4F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Birthday</w:t>
            </w:r>
            <w:r w:rsidR="00B92BA1" w:rsidRPr="00B229D0">
              <w:rPr>
                <w:rFonts w:hint="eastAsia"/>
                <w:color w:val="auto"/>
                <w:sz w:val="21"/>
                <w:szCs w:val="21"/>
              </w:rPr>
              <w:t>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生日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Email: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邮箱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Gender: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性别</w:t>
            </w:r>
          </w:p>
          <w:p w:rsidR="005C016C" w:rsidRPr="00B229D0" w:rsidRDefault="005C01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Address: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地址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384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Success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384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lastRenderedPageBreak/>
              <w:t>Success:true,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说明</w:t>
            </w:r>
          </w:p>
        </w:tc>
        <w:tc>
          <w:tcPr>
            <w:tcW w:w="6384" w:type="dxa"/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384" w:type="dxa"/>
          </w:tcPr>
          <w:p w:rsidR="002D528F" w:rsidRPr="00B229D0" w:rsidRDefault="00D84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12" o:spid="_x0000_i1036" type="#_x0000_t75" style="width:4in;height:186pt">
                  <v:imagedata r:id="rId20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112" w:name="_Toc443295360"/>
      <w:r w:rsidRPr="00B229D0">
        <w:rPr>
          <w:rFonts w:hint="eastAsia"/>
          <w:color w:val="auto"/>
        </w:rPr>
        <w:t>上传头像</w:t>
      </w:r>
      <w:bookmarkEnd w:id="112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2021"/>
        <w:gridCol w:w="6285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/uploadPortrait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1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285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://api.longhuapuxin.com/auth/</w:t>
            </w:r>
            <w:r w:rsidRPr="00B229D0">
              <w:rPr>
                <w:rFonts w:hint="eastAsia"/>
                <w:color w:val="auto"/>
              </w:rPr>
              <w:t xml:space="preserve"> uploadportrait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1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285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File: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头像文件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1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285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Portrait: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头像文件名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1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285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A41EB8" w:rsidRPr="00B229D0" w:rsidRDefault="00A41EB8" w:rsidP="00A41E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Success:true,</w:t>
            </w:r>
          </w:p>
          <w:p w:rsidR="00A41EB8" w:rsidRPr="00B229D0" w:rsidRDefault="00A41EB8" w:rsidP="00A41E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Portrait:"/20150910/110000/12345.jpg"</w:t>
            </w:r>
          </w:p>
          <w:p w:rsidR="002D528F" w:rsidRPr="00B229D0" w:rsidRDefault="00B92BA1" w:rsidP="00A41E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1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285" w:type="dxa"/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</w:tbl>
    <w:p w:rsidR="002D528F" w:rsidRPr="00B229D0" w:rsidRDefault="00B92BA1">
      <w:pPr>
        <w:pStyle w:val="3"/>
        <w:rPr>
          <w:color w:val="auto"/>
        </w:rPr>
      </w:pPr>
      <w:bookmarkStart w:id="113" w:name="_Toc443295361"/>
      <w:r w:rsidRPr="00B229D0">
        <w:rPr>
          <w:rFonts w:hint="eastAsia"/>
          <w:color w:val="auto"/>
        </w:rPr>
        <w:t>修改坐标</w:t>
      </w:r>
      <w:bookmarkEnd w:id="113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922"/>
        <w:gridCol w:w="6384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/setlocation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384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://api.longhuapuxin.com/auth/</w:t>
            </w:r>
            <w:r w:rsidRPr="00B229D0">
              <w:rPr>
                <w:rFonts w:hint="eastAsia"/>
                <w:color w:val="auto"/>
              </w:rPr>
              <w:t xml:space="preserve"> setlocation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384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BDCityCode: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百度地图获取到的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citycode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City: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城市名称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Longtitude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Latidue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返回</w:t>
            </w:r>
          </w:p>
        </w:tc>
        <w:tc>
          <w:tcPr>
            <w:tcW w:w="6384" w:type="dxa"/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384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Success:true,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Cit</w:t>
            </w:r>
            <w:r w:rsidRPr="00B229D0">
              <w:rPr>
                <w:color w:val="auto"/>
                <w:sz w:val="18"/>
                <w:szCs w:val="18"/>
              </w:rPr>
              <w:t>y: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当前坐标的城市代码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384" w:type="dxa"/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384" w:type="dxa"/>
          </w:tcPr>
          <w:p w:rsidR="002D528F" w:rsidRPr="00B229D0" w:rsidRDefault="00D84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13" o:spid="_x0000_i1037" type="#_x0000_t75" style="width:4in;height:186pt">
                  <v:imagedata r:id="rId21" o:title=""/>
                </v:shape>
              </w:pict>
            </w:r>
          </w:p>
        </w:tc>
      </w:tr>
    </w:tbl>
    <w:p w:rsidR="002D528F" w:rsidRPr="00B229D0" w:rsidRDefault="00B92BA1">
      <w:pPr>
        <w:pStyle w:val="3"/>
        <w:rPr>
          <w:color w:val="auto"/>
        </w:rPr>
      </w:pPr>
      <w:bookmarkStart w:id="114" w:name="_Toc443295362"/>
      <w:r w:rsidRPr="00B229D0">
        <w:rPr>
          <w:color w:val="auto"/>
        </w:rPr>
        <w:t>设置状态</w:t>
      </w:r>
      <w:bookmarkEnd w:id="114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923"/>
        <w:gridCol w:w="6383"/>
      </w:tblGrid>
      <w:tr w:rsidR="002D528F" w:rsidRPr="00B229D0" w:rsidTr="00D179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/Set</w:t>
            </w:r>
            <w:r w:rsidRPr="00B229D0">
              <w:rPr>
                <w:color w:val="auto"/>
              </w:rPr>
              <w:t>Status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3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383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://api.longhuapuxin.com/auth/</w:t>
            </w:r>
            <w:r w:rsidRPr="00B229D0">
              <w:rPr>
                <w:rFonts w:hint="eastAsia"/>
                <w:color w:val="auto"/>
              </w:rPr>
              <w:t>Set</w:t>
            </w:r>
            <w:r w:rsidRPr="00B229D0">
              <w:rPr>
                <w:color w:val="auto"/>
              </w:rPr>
              <w:t>Status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3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383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Status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：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1 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在线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 2 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离线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 3 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忙碌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 4 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离开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5 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请勿打扰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3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383" w:type="dxa"/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3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383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Success:true,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3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383" w:type="dxa"/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3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数据流</w:t>
            </w:r>
          </w:p>
        </w:tc>
        <w:tc>
          <w:tcPr>
            <w:tcW w:w="6383" w:type="dxa"/>
          </w:tcPr>
          <w:p w:rsidR="002D528F" w:rsidRPr="00B229D0" w:rsidRDefault="00D84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69" o:spid="_x0000_i1038" type="#_x0000_t75" style="width:4in;height:186pt">
                  <v:imagedata r:id="rId22" o:title=""/>
                </v:shape>
              </w:pict>
            </w:r>
          </w:p>
        </w:tc>
      </w:tr>
    </w:tbl>
    <w:p w:rsidR="002D528F" w:rsidRPr="00B229D0" w:rsidRDefault="002D528F"/>
    <w:p w:rsidR="00147C46" w:rsidRPr="00B229D0" w:rsidRDefault="00147C46" w:rsidP="00147C46">
      <w:pPr>
        <w:pStyle w:val="3"/>
        <w:rPr>
          <w:color w:val="auto"/>
        </w:rPr>
      </w:pPr>
      <w:bookmarkStart w:id="115" w:name="_Toc443295363"/>
      <w:r w:rsidRPr="00B229D0">
        <w:rPr>
          <w:color w:val="auto"/>
        </w:rPr>
        <w:t>账号登陆</w:t>
      </w:r>
      <w:bookmarkEnd w:id="115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923"/>
        <w:gridCol w:w="6383"/>
      </w:tblGrid>
      <w:tr w:rsidR="00147C46" w:rsidRPr="00B229D0" w:rsidTr="00ED43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147C46" w:rsidRPr="00B229D0" w:rsidRDefault="00147C46" w:rsidP="00ED430B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/Login</w:t>
            </w:r>
            <w:r w:rsidRPr="00B229D0">
              <w:rPr>
                <w:color w:val="auto"/>
              </w:rPr>
              <w:t>By</w:t>
            </w:r>
            <w:r w:rsidR="00CB3529" w:rsidRPr="00B229D0">
              <w:rPr>
                <w:rFonts w:hint="eastAsia"/>
                <w:color w:val="auto"/>
              </w:rPr>
              <w:t>UserName</w:t>
            </w:r>
          </w:p>
        </w:tc>
      </w:tr>
      <w:tr w:rsidR="00147C46" w:rsidRPr="00B229D0" w:rsidTr="00ED43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3" w:type="dxa"/>
          </w:tcPr>
          <w:p w:rsidR="00147C46" w:rsidRPr="00B229D0" w:rsidRDefault="00147C46" w:rsidP="00ED430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383" w:type="dxa"/>
          </w:tcPr>
          <w:p w:rsidR="00147C46" w:rsidRPr="00B229D0" w:rsidRDefault="00147C46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://api.longhuapuxin.com/auth/</w:t>
            </w:r>
            <w:r w:rsidR="00515726" w:rsidRPr="00B229D0">
              <w:rPr>
                <w:rFonts w:hint="eastAsia"/>
                <w:color w:val="auto"/>
              </w:rPr>
              <w:t>Login</w:t>
            </w:r>
            <w:r w:rsidR="00515726" w:rsidRPr="00B229D0">
              <w:rPr>
                <w:color w:val="auto"/>
              </w:rPr>
              <w:t>By</w:t>
            </w:r>
            <w:r w:rsidR="00515726" w:rsidRPr="00B229D0">
              <w:rPr>
                <w:rFonts w:hint="eastAsia"/>
                <w:color w:val="auto"/>
              </w:rPr>
              <w:t>UserName</w:t>
            </w:r>
          </w:p>
        </w:tc>
      </w:tr>
      <w:tr w:rsidR="00147C46" w:rsidRPr="00B229D0" w:rsidTr="00ED43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3" w:type="dxa"/>
          </w:tcPr>
          <w:p w:rsidR="00147C46" w:rsidRPr="00B229D0" w:rsidRDefault="00147C46" w:rsidP="00ED430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383" w:type="dxa"/>
          </w:tcPr>
          <w:p w:rsidR="00B62B62" w:rsidRPr="00B229D0" w:rsidRDefault="00CB3529" w:rsidP="00B62B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UserName</w:t>
            </w:r>
            <w:r w:rsidR="00B62B62" w:rsidRPr="00B229D0">
              <w:rPr>
                <w:rFonts w:hint="eastAsia"/>
                <w:color w:val="auto"/>
                <w:sz w:val="21"/>
                <w:szCs w:val="21"/>
              </w:rPr>
              <w:t>:</w:t>
            </w:r>
            <w:r w:rsidR="002E7D65" w:rsidRPr="00B229D0">
              <w:rPr>
                <w:rFonts w:hint="eastAsia"/>
                <w:color w:val="auto"/>
                <w:sz w:val="21"/>
                <w:szCs w:val="21"/>
              </w:rPr>
              <w:t>账号</w:t>
            </w:r>
          </w:p>
          <w:p w:rsidR="00B62B62" w:rsidRPr="00B229D0" w:rsidRDefault="00491C4E" w:rsidP="00B62B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PassWord</w:t>
            </w:r>
            <w:r w:rsidR="00B62B62" w:rsidRPr="00B229D0">
              <w:rPr>
                <w:rFonts w:hint="eastAsia"/>
                <w:color w:val="auto"/>
                <w:sz w:val="21"/>
                <w:szCs w:val="21"/>
              </w:rPr>
              <w:t>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密码</w:t>
            </w:r>
          </w:p>
          <w:p w:rsidR="00B62B62" w:rsidRPr="00B229D0" w:rsidRDefault="008E0BA5" w:rsidP="00B62B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B</w:t>
            </w:r>
            <w:r w:rsidR="00B62B62" w:rsidRPr="00B229D0">
              <w:rPr>
                <w:rFonts w:hint="eastAsia"/>
                <w:color w:val="auto"/>
                <w:sz w:val="21"/>
                <w:szCs w:val="21"/>
              </w:rPr>
              <w:t>DCityCode:</w:t>
            </w:r>
            <w:r w:rsidR="00B62B62" w:rsidRPr="00B229D0">
              <w:rPr>
                <w:rFonts w:hint="eastAsia"/>
                <w:color w:val="auto"/>
                <w:sz w:val="21"/>
                <w:szCs w:val="21"/>
              </w:rPr>
              <w:t>百度地图获取到的</w:t>
            </w:r>
            <w:r w:rsidR="00B62B62" w:rsidRPr="00B229D0">
              <w:rPr>
                <w:rFonts w:hint="eastAsia"/>
                <w:color w:val="auto"/>
                <w:sz w:val="21"/>
                <w:szCs w:val="21"/>
              </w:rPr>
              <w:t>citycode</w:t>
            </w:r>
          </w:p>
          <w:p w:rsidR="00C03153" w:rsidRPr="00B229D0" w:rsidRDefault="00C03153" w:rsidP="00B62B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City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：</w:t>
            </w:r>
            <w:r w:rsidRPr="00B229D0">
              <w:rPr>
                <w:color w:val="auto"/>
                <w:sz w:val="21"/>
                <w:szCs w:val="21"/>
              </w:rPr>
              <w:t>城市名称</w:t>
            </w:r>
          </w:p>
          <w:p w:rsidR="00B62B62" w:rsidRPr="00B229D0" w:rsidRDefault="00B62B62" w:rsidP="00B62B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Longitude: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注册地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X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坐标</w:t>
            </w:r>
          </w:p>
          <w:p w:rsidR="00147C46" w:rsidRPr="00B229D0" w:rsidRDefault="00B62B62" w:rsidP="00B62B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Latitude: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注册地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Y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坐标</w:t>
            </w:r>
          </w:p>
        </w:tc>
      </w:tr>
      <w:tr w:rsidR="00147C46" w:rsidRPr="00B229D0" w:rsidTr="00ED43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3" w:type="dxa"/>
          </w:tcPr>
          <w:p w:rsidR="00147C46" w:rsidRPr="00B229D0" w:rsidRDefault="00147C46" w:rsidP="00ED430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383" w:type="dxa"/>
          </w:tcPr>
          <w:p w:rsidR="00147C46" w:rsidRPr="00B229D0" w:rsidRDefault="00147C46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6F2FBD" w:rsidRPr="00B229D0" w:rsidTr="00ED43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3" w:type="dxa"/>
          </w:tcPr>
          <w:p w:rsidR="006F2FBD" w:rsidRPr="00B229D0" w:rsidRDefault="006F2FBD" w:rsidP="006F2FBD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383" w:type="dxa"/>
          </w:tcPr>
          <w:p w:rsidR="006F2FBD" w:rsidRPr="00B229D0" w:rsidRDefault="006F2FBD" w:rsidP="006F2F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D1792F" w:rsidRPr="00B229D0" w:rsidRDefault="00D1792F" w:rsidP="00D17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"Success": true,</w:t>
            </w:r>
          </w:p>
          <w:p w:rsidR="00D1792F" w:rsidRPr="00B229D0" w:rsidRDefault="00D1792F" w:rsidP="00D17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"UserId": 45,</w:t>
            </w:r>
          </w:p>
          <w:p w:rsidR="006F2FBD" w:rsidRPr="00B229D0" w:rsidRDefault="00D1792F" w:rsidP="00D17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"Token": "8df6dea0-29ca-4061-b511-621785d5c021"</w:t>
            </w:r>
            <w:r w:rsidRPr="00B229D0">
              <w:rPr>
                <w:color w:val="auto"/>
                <w:sz w:val="18"/>
                <w:szCs w:val="18"/>
              </w:rPr>
              <w:cr/>
            </w:r>
            <w:r w:rsidR="006F2FBD"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6F2FBD" w:rsidRPr="00B229D0" w:rsidTr="00ED43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3" w:type="dxa"/>
          </w:tcPr>
          <w:p w:rsidR="006F2FBD" w:rsidRPr="00B229D0" w:rsidRDefault="006F2FBD" w:rsidP="006F2FBD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383" w:type="dxa"/>
          </w:tcPr>
          <w:p w:rsidR="006F2FBD" w:rsidRPr="00B229D0" w:rsidRDefault="006F2FBD" w:rsidP="006F2F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6F2FBD" w:rsidRPr="00B229D0" w:rsidTr="00ED43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3" w:type="dxa"/>
          </w:tcPr>
          <w:p w:rsidR="006F2FBD" w:rsidRPr="00B229D0" w:rsidRDefault="006F2FBD" w:rsidP="006F2FBD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数据流</w:t>
            </w:r>
          </w:p>
        </w:tc>
        <w:tc>
          <w:tcPr>
            <w:tcW w:w="6383" w:type="dxa"/>
          </w:tcPr>
          <w:p w:rsidR="006F2FBD" w:rsidRPr="00B229D0" w:rsidRDefault="009E78F1" w:rsidP="006F2F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noProof/>
              </w:rPr>
              <w:drawing>
                <wp:inline distT="0" distB="0" distL="0" distR="0" wp14:anchorId="312CF4D2" wp14:editId="24B8E8F1">
                  <wp:extent cx="3562350" cy="18288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235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7C46" w:rsidRPr="00B229D0" w:rsidRDefault="00FB2A45" w:rsidP="00FB2A45">
      <w:pPr>
        <w:pStyle w:val="3"/>
        <w:rPr>
          <w:color w:val="auto"/>
        </w:rPr>
      </w:pPr>
      <w:bookmarkStart w:id="116" w:name="_Toc443295364"/>
      <w:r w:rsidRPr="00B229D0">
        <w:rPr>
          <w:rFonts w:hint="eastAsia"/>
          <w:color w:val="auto"/>
        </w:rPr>
        <w:t>账号设置</w:t>
      </w:r>
      <w:bookmarkEnd w:id="116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923"/>
        <w:gridCol w:w="6383"/>
      </w:tblGrid>
      <w:tr w:rsidR="00FB2A45" w:rsidRPr="00B229D0" w:rsidTr="00ED43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FB2A45" w:rsidRPr="00B229D0" w:rsidRDefault="00FB2A45" w:rsidP="00ED430B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/Set</w:t>
            </w:r>
            <w:r w:rsidR="000531D3" w:rsidRPr="00B229D0">
              <w:rPr>
                <w:rFonts w:hint="eastAsia"/>
                <w:color w:val="auto"/>
                <w:sz w:val="21"/>
                <w:szCs w:val="21"/>
              </w:rPr>
              <w:t>UserName</w:t>
            </w:r>
          </w:p>
        </w:tc>
      </w:tr>
      <w:tr w:rsidR="00FB2A45" w:rsidRPr="00B229D0" w:rsidTr="00ED43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3" w:type="dxa"/>
          </w:tcPr>
          <w:p w:rsidR="00FB2A45" w:rsidRPr="00B229D0" w:rsidRDefault="00FB2A45" w:rsidP="00ED430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383" w:type="dxa"/>
          </w:tcPr>
          <w:p w:rsidR="00FB2A45" w:rsidRPr="00B229D0" w:rsidRDefault="00FB2A45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://api.longhuapuxin.com/auth/</w:t>
            </w:r>
            <w:r w:rsidR="00515726" w:rsidRPr="00B229D0">
              <w:rPr>
                <w:rFonts w:hint="eastAsia"/>
                <w:color w:val="auto"/>
              </w:rPr>
              <w:t>Set</w:t>
            </w:r>
            <w:r w:rsidR="00515726" w:rsidRPr="00B229D0">
              <w:rPr>
                <w:rFonts w:hint="eastAsia"/>
                <w:color w:val="auto"/>
                <w:sz w:val="21"/>
                <w:szCs w:val="21"/>
              </w:rPr>
              <w:t>UserName</w:t>
            </w:r>
          </w:p>
        </w:tc>
      </w:tr>
      <w:tr w:rsidR="00FB2A45" w:rsidRPr="00B229D0" w:rsidTr="00ED43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3" w:type="dxa"/>
          </w:tcPr>
          <w:p w:rsidR="00FB2A45" w:rsidRPr="00B229D0" w:rsidRDefault="00FB2A45" w:rsidP="00ED430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383" w:type="dxa"/>
          </w:tcPr>
          <w:p w:rsidR="00FB2A45" w:rsidRPr="00B229D0" w:rsidRDefault="00B26051" w:rsidP="00ED4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：用户令牌</w:t>
            </w:r>
          </w:p>
          <w:p w:rsidR="00B26051" w:rsidRPr="00B229D0" w:rsidRDefault="00B26051" w:rsidP="00ED4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UserId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：</w:t>
            </w:r>
            <w:r w:rsidRPr="00B229D0">
              <w:rPr>
                <w:color w:val="auto"/>
                <w:sz w:val="21"/>
                <w:szCs w:val="21"/>
              </w:rPr>
              <w:t>用户</w:t>
            </w:r>
            <w:r w:rsidRPr="00B229D0">
              <w:rPr>
                <w:color w:val="auto"/>
                <w:sz w:val="21"/>
                <w:szCs w:val="21"/>
              </w:rPr>
              <w:t>Id</w:t>
            </w:r>
          </w:p>
          <w:p w:rsidR="00B26051" w:rsidRPr="00B229D0" w:rsidRDefault="000531D3" w:rsidP="00ED4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UserName</w:t>
            </w:r>
            <w:r w:rsidR="00B26051" w:rsidRPr="00B229D0">
              <w:rPr>
                <w:rFonts w:hint="eastAsia"/>
                <w:color w:val="auto"/>
                <w:sz w:val="21"/>
                <w:szCs w:val="21"/>
              </w:rPr>
              <w:t>：</w:t>
            </w:r>
            <w:r w:rsidR="00B26051" w:rsidRPr="00B229D0">
              <w:rPr>
                <w:color w:val="auto"/>
                <w:sz w:val="21"/>
                <w:szCs w:val="21"/>
              </w:rPr>
              <w:t>账号</w:t>
            </w:r>
          </w:p>
        </w:tc>
      </w:tr>
      <w:tr w:rsidR="00FB2A45" w:rsidRPr="00B229D0" w:rsidTr="00ED43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3" w:type="dxa"/>
          </w:tcPr>
          <w:p w:rsidR="00FB2A45" w:rsidRPr="00B229D0" w:rsidRDefault="00FB2A45" w:rsidP="00ED430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383" w:type="dxa"/>
          </w:tcPr>
          <w:p w:rsidR="00FB2A45" w:rsidRPr="00B229D0" w:rsidRDefault="00FB2A45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FB2A45" w:rsidRPr="00B229D0" w:rsidTr="00ED43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3" w:type="dxa"/>
          </w:tcPr>
          <w:p w:rsidR="00FB2A45" w:rsidRPr="00B229D0" w:rsidRDefault="00FB2A45" w:rsidP="00ED430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383" w:type="dxa"/>
          </w:tcPr>
          <w:p w:rsidR="00FB2A45" w:rsidRPr="00B229D0" w:rsidRDefault="00FB2A45" w:rsidP="00ED4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773573" w:rsidRPr="00B229D0" w:rsidRDefault="00FB2A45" w:rsidP="00ED4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Success:true,</w:t>
            </w:r>
          </w:p>
          <w:p w:rsidR="00FB2A45" w:rsidRPr="00B229D0" w:rsidRDefault="00FB2A45" w:rsidP="00ED4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FB2A45" w:rsidRPr="00B229D0" w:rsidTr="00ED43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3" w:type="dxa"/>
          </w:tcPr>
          <w:p w:rsidR="00FB2A45" w:rsidRPr="00B229D0" w:rsidRDefault="00FB2A45" w:rsidP="00ED430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383" w:type="dxa"/>
          </w:tcPr>
          <w:p w:rsidR="00FB2A45" w:rsidRPr="00B229D0" w:rsidRDefault="00FB2A45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FB2A45" w:rsidRPr="00B229D0" w:rsidTr="00ED43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3" w:type="dxa"/>
          </w:tcPr>
          <w:p w:rsidR="00FB2A45" w:rsidRPr="00B229D0" w:rsidRDefault="00FB2A45" w:rsidP="00ED430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383" w:type="dxa"/>
          </w:tcPr>
          <w:p w:rsidR="00FB2A45" w:rsidRPr="00B229D0" w:rsidRDefault="00FB2A45" w:rsidP="00ED4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noProof/>
              </w:rPr>
              <w:drawing>
                <wp:inline distT="0" distB="0" distL="0" distR="0" wp14:anchorId="64CD386B" wp14:editId="2FFA5D07">
                  <wp:extent cx="3562350" cy="18288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235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2A45" w:rsidRPr="00B229D0" w:rsidRDefault="00773573" w:rsidP="00773573">
      <w:pPr>
        <w:pStyle w:val="3"/>
        <w:rPr>
          <w:color w:val="auto"/>
        </w:rPr>
      </w:pPr>
      <w:bookmarkStart w:id="117" w:name="_Toc443295365"/>
      <w:r w:rsidRPr="00B229D0">
        <w:rPr>
          <w:rFonts w:hint="eastAsia"/>
          <w:color w:val="auto"/>
        </w:rPr>
        <w:t>更换手机号</w:t>
      </w:r>
      <w:bookmarkEnd w:id="117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923"/>
        <w:gridCol w:w="6383"/>
      </w:tblGrid>
      <w:tr w:rsidR="00773573" w:rsidRPr="00B229D0" w:rsidTr="00ED43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773573" w:rsidRPr="00B229D0" w:rsidRDefault="00773573" w:rsidP="00ED430B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</w:t>
            </w:r>
            <w:r w:rsidR="00CD26D7" w:rsidRPr="00B229D0">
              <w:rPr>
                <w:rFonts w:hint="eastAsia"/>
                <w:color w:val="auto"/>
              </w:rPr>
              <w:t>Set</w:t>
            </w:r>
            <w:r w:rsidRPr="00B229D0">
              <w:rPr>
                <w:rFonts w:hint="eastAsia"/>
                <w:color w:val="auto"/>
              </w:rPr>
              <w:t>Phone</w:t>
            </w:r>
          </w:p>
        </w:tc>
      </w:tr>
      <w:tr w:rsidR="00773573" w:rsidRPr="00B229D0" w:rsidTr="00ED43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3" w:type="dxa"/>
          </w:tcPr>
          <w:p w:rsidR="00773573" w:rsidRPr="00B229D0" w:rsidRDefault="00773573" w:rsidP="00ED430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383" w:type="dxa"/>
          </w:tcPr>
          <w:p w:rsidR="00773573" w:rsidRPr="00B229D0" w:rsidRDefault="00773573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://api.longhuapuxin.com/auth/</w:t>
            </w:r>
            <w:r w:rsidR="00CD26D7" w:rsidRPr="00B229D0">
              <w:rPr>
                <w:rFonts w:hint="eastAsia"/>
                <w:color w:val="auto"/>
              </w:rPr>
              <w:t>Set</w:t>
            </w:r>
            <w:r w:rsidRPr="00B229D0">
              <w:rPr>
                <w:color w:val="auto"/>
              </w:rPr>
              <w:t>Phone</w:t>
            </w:r>
          </w:p>
        </w:tc>
      </w:tr>
      <w:tr w:rsidR="00773573" w:rsidRPr="00B229D0" w:rsidTr="00ED43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3" w:type="dxa"/>
          </w:tcPr>
          <w:p w:rsidR="00773573" w:rsidRPr="00B229D0" w:rsidRDefault="00773573" w:rsidP="00ED430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383" w:type="dxa"/>
          </w:tcPr>
          <w:p w:rsidR="00773573" w:rsidRPr="00B229D0" w:rsidRDefault="00773573" w:rsidP="00ED4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：用户令牌</w:t>
            </w:r>
          </w:p>
          <w:p w:rsidR="00773573" w:rsidRPr="00B229D0" w:rsidRDefault="00773573" w:rsidP="00ED4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UserId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：</w:t>
            </w:r>
            <w:r w:rsidRPr="00B229D0">
              <w:rPr>
                <w:color w:val="auto"/>
                <w:sz w:val="21"/>
                <w:szCs w:val="21"/>
              </w:rPr>
              <w:t>用户</w:t>
            </w:r>
            <w:r w:rsidRPr="00B229D0">
              <w:rPr>
                <w:color w:val="auto"/>
                <w:sz w:val="21"/>
                <w:szCs w:val="21"/>
              </w:rPr>
              <w:t>Id</w:t>
            </w:r>
          </w:p>
          <w:p w:rsidR="00FD3F17" w:rsidRPr="00B229D0" w:rsidRDefault="00FD3F17" w:rsidP="00ED4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lastRenderedPageBreak/>
              <w:t>OldPhone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：</w:t>
            </w:r>
            <w:r w:rsidRPr="00B229D0">
              <w:rPr>
                <w:color w:val="auto"/>
                <w:sz w:val="21"/>
                <w:szCs w:val="21"/>
              </w:rPr>
              <w:t>原手机号</w:t>
            </w:r>
          </w:p>
          <w:p w:rsidR="00FD3F17" w:rsidRPr="00B229D0" w:rsidRDefault="00FD3F17" w:rsidP="00ED4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OldSecurityCode</w:t>
            </w:r>
            <w:r w:rsidRPr="00B229D0">
              <w:rPr>
                <w:color w:val="auto"/>
                <w:sz w:val="21"/>
                <w:szCs w:val="21"/>
              </w:rPr>
              <w:t>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原手机号验证码</w:t>
            </w:r>
          </w:p>
          <w:p w:rsidR="00FD3F17" w:rsidRPr="00B229D0" w:rsidRDefault="00FD3F17" w:rsidP="00ED4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NewPhone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：新手机号</w:t>
            </w:r>
          </w:p>
          <w:p w:rsidR="00773573" w:rsidRPr="00B229D0" w:rsidRDefault="00FD3F17" w:rsidP="00ED4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New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SecurityCode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：新手机号验证码</w:t>
            </w:r>
          </w:p>
        </w:tc>
      </w:tr>
      <w:tr w:rsidR="00773573" w:rsidRPr="00B229D0" w:rsidTr="00ED43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3" w:type="dxa"/>
          </w:tcPr>
          <w:p w:rsidR="00773573" w:rsidRPr="00B229D0" w:rsidRDefault="00773573" w:rsidP="00ED430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返回</w:t>
            </w:r>
          </w:p>
        </w:tc>
        <w:tc>
          <w:tcPr>
            <w:tcW w:w="6383" w:type="dxa"/>
          </w:tcPr>
          <w:p w:rsidR="00773573" w:rsidRPr="00B229D0" w:rsidRDefault="00773573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773573" w:rsidRPr="00B229D0" w:rsidTr="00ED43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3" w:type="dxa"/>
          </w:tcPr>
          <w:p w:rsidR="00773573" w:rsidRPr="00B229D0" w:rsidRDefault="00773573" w:rsidP="00ED430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383" w:type="dxa"/>
          </w:tcPr>
          <w:p w:rsidR="00773573" w:rsidRPr="00B229D0" w:rsidRDefault="00773573" w:rsidP="00ED4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773573" w:rsidRPr="00B229D0" w:rsidRDefault="00773573" w:rsidP="00ED4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Success:true,</w:t>
            </w:r>
          </w:p>
          <w:p w:rsidR="00773573" w:rsidRPr="00B229D0" w:rsidRDefault="00773573" w:rsidP="00ED4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773573" w:rsidRPr="00B229D0" w:rsidTr="00ED43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3" w:type="dxa"/>
          </w:tcPr>
          <w:p w:rsidR="00773573" w:rsidRPr="00B229D0" w:rsidRDefault="00773573" w:rsidP="00ED430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383" w:type="dxa"/>
          </w:tcPr>
          <w:p w:rsidR="00773573" w:rsidRPr="00B229D0" w:rsidRDefault="00773573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773573" w:rsidRPr="00B229D0" w:rsidTr="00ED43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3" w:type="dxa"/>
          </w:tcPr>
          <w:p w:rsidR="00773573" w:rsidRPr="00B229D0" w:rsidRDefault="00773573" w:rsidP="00ED430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383" w:type="dxa"/>
          </w:tcPr>
          <w:p w:rsidR="00773573" w:rsidRPr="00B229D0" w:rsidRDefault="00773573" w:rsidP="00ED4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noProof/>
              </w:rPr>
              <w:drawing>
                <wp:inline distT="0" distB="0" distL="0" distR="0" wp14:anchorId="32CFAE8F" wp14:editId="646875B2">
                  <wp:extent cx="3562350" cy="18288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235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3573" w:rsidRPr="00B229D0" w:rsidRDefault="00D27B80" w:rsidP="00D27B80">
      <w:pPr>
        <w:pStyle w:val="3"/>
        <w:rPr>
          <w:color w:val="auto"/>
        </w:rPr>
      </w:pPr>
      <w:bookmarkStart w:id="118" w:name="_Toc443295366"/>
      <w:r w:rsidRPr="00B229D0">
        <w:rPr>
          <w:rFonts w:hint="eastAsia"/>
          <w:color w:val="auto"/>
        </w:rPr>
        <w:t>设置登陆密码</w:t>
      </w:r>
      <w:bookmarkEnd w:id="118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10"/>
        <w:gridCol w:w="6596"/>
      </w:tblGrid>
      <w:tr w:rsidR="00D27B80" w:rsidRPr="00B229D0" w:rsidTr="00ED43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D27B80" w:rsidRPr="00B229D0" w:rsidRDefault="00D27B80" w:rsidP="00ED430B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/SetPass</w:t>
            </w:r>
            <w:r w:rsidRPr="00B229D0">
              <w:rPr>
                <w:color w:val="auto"/>
              </w:rPr>
              <w:t>word</w:t>
            </w:r>
          </w:p>
        </w:tc>
      </w:tr>
      <w:tr w:rsidR="00D27B80" w:rsidRPr="00B229D0" w:rsidTr="00ED43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D27B80" w:rsidRPr="00B229D0" w:rsidRDefault="00D27B80" w:rsidP="00ED430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96" w:type="dxa"/>
          </w:tcPr>
          <w:p w:rsidR="00D27B80" w:rsidRPr="00B229D0" w:rsidRDefault="00D27B80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</w:t>
            </w:r>
            <w:r w:rsidR="000A54B0" w:rsidRPr="00B229D0">
              <w:rPr>
                <w:rFonts w:hint="eastAsia"/>
                <w:color w:val="auto"/>
              </w:rPr>
              <w:t>auth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/</w:t>
            </w:r>
            <w:r w:rsidRPr="00B229D0">
              <w:rPr>
                <w:color w:val="auto"/>
              </w:rPr>
              <w:t>Setpassword</w:t>
            </w:r>
          </w:p>
        </w:tc>
      </w:tr>
      <w:tr w:rsidR="00D27B80" w:rsidRPr="00B229D0" w:rsidTr="00ED43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D27B80" w:rsidRPr="00B229D0" w:rsidRDefault="00D27B80" w:rsidP="00ED430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96" w:type="dxa"/>
          </w:tcPr>
          <w:p w:rsidR="00D27B80" w:rsidRPr="00B229D0" w:rsidRDefault="00D27B80" w:rsidP="00ED4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D27B80" w:rsidRPr="00B229D0" w:rsidTr="00ED43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D27B80" w:rsidRPr="00B229D0" w:rsidRDefault="00D27B80" w:rsidP="00ED430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96" w:type="dxa"/>
          </w:tcPr>
          <w:p w:rsidR="00D27B80" w:rsidRPr="00B229D0" w:rsidRDefault="00D27B80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D27B80" w:rsidRPr="00B229D0" w:rsidRDefault="00D27B80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6A5DC7" w:rsidRPr="00B229D0" w:rsidRDefault="006A5DC7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OldPassword:</w:t>
            </w:r>
            <w:r w:rsidRPr="00B229D0">
              <w:rPr>
                <w:color w:val="auto"/>
                <w:sz w:val="21"/>
                <w:szCs w:val="21"/>
              </w:rPr>
              <w:t>原登陆密码</w:t>
            </w:r>
          </w:p>
          <w:p w:rsidR="00D27B80" w:rsidRPr="00B229D0" w:rsidRDefault="00E00DF4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Pass</w:t>
            </w:r>
            <w:r w:rsidR="00D27B80" w:rsidRPr="00B229D0">
              <w:rPr>
                <w:color w:val="auto"/>
                <w:sz w:val="21"/>
                <w:szCs w:val="21"/>
              </w:rPr>
              <w:t>word</w:t>
            </w:r>
            <w:r w:rsidR="00D27B80" w:rsidRPr="00B229D0">
              <w:rPr>
                <w:rFonts w:hint="eastAsia"/>
                <w:color w:val="auto"/>
                <w:sz w:val="21"/>
                <w:szCs w:val="21"/>
              </w:rPr>
              <w:t>:</w:t>
            </w:r>
            <w:r w:rsidR="006A5DC7" w:rsidRPr="00B229D0">
              <w:rPr>
                <w:rFonts w:hint="eastAsia"/>
                <w:color w:val="auto"/>
                <w:sz w:val="21"/>
                <w:szCs w:val="21"/>
              </w:rPr>
              <w:t>登陆</w:t>
            </w:r>
            <w:r w:rsidR="00D27B80" w:rsidRPr="00B229D0">
              <w:rPr>
                <w:rFonts w:hint="eastAsia"/>
                <w:color w:val="auto"/>
                <w:sz w:val="21"/>
                <w:szCs w:val="21"/>
              </w:rPr>
              <w:t>密码</w:t>
            </w:r>
          </w:p>
        </w:tc>
      </w:tr>
      <w:tr w:rsidR="00D27B80" w:rsidRPr="00B229D0" w:rsidTr="00ED43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D27B80" w:rsidRPr="00B229D0" w:rsidRDefault="00D27B80" w:rsidP="00ED430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96" w:type="dxa"/>
          </w:tcPr>
          <w:p w:rsidR="00D27B80" w:rsidRPr="00B229D0" w:rsidRDefault="00D27B80" w:rsidP="00ED4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支付结果和剩余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U</w:t>
            </w:r>
            <w:proofErr w:type="gramStart"/>
            <w:r w:rsidRPr="00B229D0">
              <w:rPr>
                <w:rFonts w:hint="eastAsia"/>
                <w:color w:val="auto"/>
                <w:sz w:val="21"/>
                <w:szCs w:val="21"/>
              </w:rPr>
              <w:t>豆数</w:t>
            </w:r>
            <w:proofErr w:type="gramEnd"/>
          </w:p>
        </w:tc>
      </w:tr>
      <w:tr w:rsidR="00D27B80" w:rsidRPr="00B229D0" w:rsidTr="00ED43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D27B80" w:rsidRPr="00B229D0" w:rsidRDefault="00D27B80" w:rsidP="00ED430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96" w:type="dxa"/>
          </w:tcPr>
          <w:p w:rsidR="00D27B80" w:rsidRPr="00B229D0" w:rsidRDefault="00D27B80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  <w:p w:rsidR="00D27B80" w:rsidRPr="00B229D0" w:rsidRDefault="00D27B80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D27B80" w:rsidRPr="00B229D0" w:rsidRDefault="00D27B80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Success:true,</w:t>
            </w:r>
          </w:p>
          <w:p w:rsidR="00D27B80" w:rsidRPr="00B229D0" w:rsidRDefault="00D27B80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  <w:p w:rsidR="00D27B80" w:rsidRPr="00B229D0" w:rsidRDefault="00D27B80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D27B80" w:rsidRPr="00B229D0" w:rsidTr="00ED43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D27B80" w:rsidRPr="00B229D0" w:rsidRDefault="00D27B80" w:rsidP="00ED430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596" w:type="dxa"/>
          </w:tcPr>
          <w:p w:rsidR="00D27B80" w:rsidRPr="00B229D0" w:rsidRDefault="00D27B80" w:rsidP="00ED4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D27B80" w:rsidRPr="00B229D0" w:rsidTr="00ED43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D27B80" w:rsidRPr="00B229D0" w:rsidRDefault="00D27B80" w:rsidP="00ED430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数据流</w:t>
            </w:r>
          </w:p>
        </w:tc>
        <w:tc>
          <w:tcPr>
            <w:tcW w:w="6596" w:type="dxa"/>
          </w:tcPr>
          <w:p w:rsidR="00D27B80" w:rsidRPr="00B229D0" w:rsidRDefault="00D27B80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noProof/>
              </w:rPr>
              <w:drawing>
                <wp:inline distT="0" distB="0" distL="0" distR="0" wp14:anchorId="16780E06" wp14:editId="16BEC649">
                  <wp:extent cx="3200400" cy="109537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109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7B80" w:rsidRPr="00B229D0" w:rsidRDefault="00D27B80" w:rsidP="00D27B80"/>
    <w:p w:rsidR="007B2830" w:rsidRPr="00B229D0" w:rsidRDefault="007B2830" w:rsidP="007B2830">
      <w:pPr>
        <w:pStyle w:val="3"/>
        <w:rPr>
          <w:color w:val="auto"/>
        </w:rPr>
      </w:pPr>
      <w:bookmarkStart w:id="119" w:name="_Toc443295367"/>
      <w:r w:rsidRPr="00B229D0">
        <w:rPr>
          <w:color w:val="auto"/>
        </w:rPr>
        <w:t>找回密码</w:t>
      </w:r>
      <w:bookmarkEnd w:id="119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10"/>
        <w:gridCol w:w="6596"/>
      </w:tblGrid>
      <w:tr w:rsidR="007B2830" w:rsidRPr="00B229D0" w:rsidTr="00695B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7B2830" w:rsidRPr="00B229D0" w:rsidRDefault="007B2830" w:rsidP="00695B1F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</w:t>
            </w:r>
            <w:r w:rsidRPr="00B229D0">
              <w:rPr>
                <w:color w:val="auto"/>
              </w:rPr>
              <w:t>Retrieve</w:t>
            </w:r>
            <w:r w:rsidRPr="00B229D0">
              <w:rPr>
                <w:rFonts w:hint="eastAsia"/>
                <w:color w:val="auto"/>
              </w:rPr>
              <w:t>Pass</w:t>
            </w:r>
            <w:r w:rsidRPr="00B229D0">
              <w:rPr>
                <w:color w:val="auto"/>
              </w:rPr>
              <w:t>word</w:t>
            </w:r>
          </w:p>
        </w:tc>
      </w:tr>
      <w:tr w:rsidR="007B2830" w:rsidRPr="00B229D0" w:rsidTr="00695B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7B2830" w:rsidRPr="00B229D0" w:rsidRDefault="007B2830" w:rsidP="00695B1F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96" w:type="dxa"/>
          </w:tcPr>
          <w:p w:rsidR="007B2830" w:rsidRPr="00B229D0" w:rsidRDefault="007B2830" w:rsidP="000A54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</w:t>
            </w:r>
            <w:r w:rsidR="000A54B0" w:rsidRPr="00B229D0">
              <w:rPr>
                <w:color w:val="auto"/>
              </w:rPr>
              <w:t>auth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/</w:t>
            </w:r>
            <w:r w:rsidR="003F4554" w:rsidRPr="00B229D0">
              <w:rPr>
                <w:color w:val="auto"/>
              </w:rPr>
              <w:t>RetrievePassword</w:t>
            </w:r>
          </w:p>
        </w:tc>
      </w:tr>
      <w:tr w:rsidR="007B2830" w:rsidRPr="00B229D0" w:rsidTr="00695B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7B2830" w:rsidRPr="00B229D0" w:rsidRDefault="007B2830" w:rsidP="00695B1F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96" w:type="dxa"/>
          </w:tcPr>
          <w:p w:rsidR="007B2830" w:rsidRPr="00B229D0" w:rsidRDefault="007B2830" w:rsidP="00695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7B2830" w:rsidRPr="00B229D0" w:rsidTr="00695B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7B2830" w:rsidRPr="00B229D0" w:rsidRDefault="007B2830" w:rsidP="00695B1F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96" w:type="dxa"/>
          </w:tcPr>
          <w:p w:rsidR="003654A1" w:rsidRPr="00B229D0" w:rsidRDefault="003654A1" w:rsidP="00365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PhoneNumber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电话号码</w:t>
            </w:r>
          </w:p>
          <w:p w:rsidR="007B2830" w:rsidRPr="00B229D0" w:rsidRDefault="003654A1" w:rsidP="00695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SecurityCode: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验证码</w:t>
            </w:r>
          </w:p>
          <w:p w:rsidR="00A4487D" w:rsidRPr="00B229D0" w:rsidRDefault="00A4487D" w:rsidP="00695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Type:1 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登陆密码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 2 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支付密码</w:t>
            </w:r>
          </w:p>
        </w:tc>
      </w:tr>
      <w:tr w:rsidR="007B2830" w:rsidRPr="00B229D0" w:rsidTr="00695B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7B2830" w:rsidRPr="00B229D0" w:rsidRDefault="007B2830" w:rsidP="00695B1F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96" w:type="dxa"/>
          </w:tcPr>
          <w:p w:rsidR="007B2830" w:rsidRPr="00B229D0" w:rsidRDefault="007B2830" w:rsidP="00695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支付结果和剩余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U</w:t>
            </w:r>
            <w:proofErr w:type="gramStart"/>
            <w:r w:rsidRPr="00B229D0">
              <w:rPr>
                <w:rFonts w:hint="eastAsia"/>
                <w:color w:val="auto"/>
                <w:sz w:val="21"/>
                <w:szCs w:val="21"/>
              </w:rPr>
              <w:t>豆数</w:t>
            </w:r>
            <w:proofErr w:type="gramEnd"/>
          </w:p>
        </w:tc>
      </w:tr>
      <w:tr w:rsidR="007B2830" w:rsidRPr="00B229D0" w:rsidTr="00695B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7B2830" w:rsidRPr="00B229D0" w:rsidRDefault="007B2830" w:rsidP="00695B1F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96" w:type="dxa"/>
          </w:tcPr>
          <w:p w:rsidR="007B2830" w:rsidRPr="00B229D0" w:rsidRDefault="007B2830" w:rsidP="00695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  <w:p w:rsidR="007B2830" w:rsidRPr="00B229D0" w:rsidRDefault="007B2830" w:rsidP="00695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7B2830" w:rsidRPr="00B229D0" w:rsidRDefault="007B2830" w:rsidP="00695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Success:true,</w:t>
            </w:r>
          </w:p>
          <w:p w:rsidR="005E5D6F" w:rsidRPr="00B229D0" w:rsidRDefault="005E5D6F" w:rsidP="00695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Password:213121</w:t>
            </w:r>
          </w:p>
          <w:p w:rsidR="007B2830" w:rsidRPr="00B229D0" w:rsidRDefault="007B2830" w:rsidP="00695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  <w:p w:rsidR="005E5D6F" w:rsidRPr="00B229D0" w:rsidRDefault="005E5D6F" w:rsidP="005E5D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5E5D6F" w:rsidRPr="00B229D0" w:rsidRDefault="005E5D6F" w:rsidP="005E5D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Success:true,</w:t>
            </w:r>
          </w:p>
          <w:p w:rsidR="005E5D6F" w:rsidRPr="00B229D0" w:rsidRDefault="005E5D6F" w:rsidP="005E5D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PayPassword:213121</w:t>
            </w:r>
          </w:p>
          <w:p w:rsidR="005E5D6F" w:rsidRPr="00B229D0" w:rsidRDefault="005E5D6F" w:rsidP="005E5D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  <w:p w:rsidR="005E5D6F" w:rsidRPr="00B229D0" w:rsidRDefault="005E5D6F" w:rsidP="00695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  <w:p w:rsidR="007B2830" w:rsidRPr="00B229D0" w:rsidRDefault="007B2830" w:rsidP="00695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7B2830" w:rsidRPr="00B229D0" w:rsidTr="00695B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7B2830" w:rsidRPr="00B229D0" w:rsidRDefault="007B2830" w:rsidP="00695B1F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596" w:type="dxa"/>
          </w:tcPr>
          <w:p w:rsidR="007B2830" w:rsidRPr="00B229D0" w:rsidRDefault="007B2830" w:rsidP="00695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7B2830" w:rsidRPr="00B229D0" w:rsidTr="00695B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7B2830" w:rsidRPr="00B229D0" w:rsidRDefault="007B2830" w:rsidP="00695B1F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596" w:type="dxa"/>
          </w:tcPr>
          <w:p w:rsidR="007B2830" w:rsidRPr="00B229D0" w:rsidRDefault="007B2830" w:rsidP="00695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noProof/>
              </w:rPr>
              <w:drawing>
                <wp:inline distT="0" distB="0" distL="0" distR="0" wp14:anchorId="2FC9AAA6" wp14:editId="66A46AC2">
                  <wp:extent cx="3200400" cy="109537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109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2830" w:rsidRPr="00B229D0" w:rsidRDefault="0059308A" w:rsidP="0059308A">
      <w:pPr>
        <w:pStyle w:val="3"/>
        <w:rPr>
          <w:color w:val="auto"/>
        </w:rPr>
      </w:pPr>
      <w:bookmarkStart w:id="120" w:name="_Toc443295368"/>
      <w:r w:rsidRPr="00B229D0">
        <w:rPr>
          <w:rFonts w:hint="eastAsia"/>
          <w:color w:val="auto"/>
        </w:rPr>
        <w:lastRenderedPageBreak/>
        <w:t>新增</w:t>
      </w:r>
      <w:r w:rsidRPr="00B229D0">
        <w:rPr>
          <w:color w:val="auto"/>
        </w:rPr>
        <w:t>收货地址</w:t>
      </w:r>
      <w:bookmarkEnd w:id="120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10"/>
        <w:gridCol w:w="6596"/>
      </w:tblGrid>
      <w:tr w:rsidR="0059308A" w:rsidRPr="00B229D0" w:rsidTr="001A45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59308A" w:rsidRPr="00B229D0" w:rsidRDefault="0059308A" w:rsidP="0059308A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</w:t>
            </w:r>
            <w:r w:rsidRPr="00B229D0">
              <w:rPr>
                <w:color w:val="auto"/>
              </w:rPr>
              <w:t>NewConsignAddress</w:t>
            </w:r>
          </w:p>
        </w:tc>
      </w:tr>
      <w:tr w:rsidR="0059308A" w:rsidRPr="00B229D0" w:rsidTr="001A45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59308A" w:rsidRPr="00B229D0" w:rsidRDefault="0059308A" w:rsidP="001A456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96" w:type="dxa"/>
          </w:tcPr>
          <w:p w:rsidR="0059308A" w:rsidRPr="00B229D0" w:rsidRDefault="0059308A" w:rsidP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</w:t>
            </w:r>
            <w:r w:rsidRPr="00B229D0">
              <w:rPr>
                <w:color w:val="auto"/>
              </w:rPr>
              <w:t>auth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/</w:t>
            </w:r>
            <w:r w:rsidR="006F5258" w:rsidRPr="00B229D0">
              <w:rPr>
                <w:color w:val="auto"/>
              </w:rPr>
              <w:t>NewConsignAddress</w:t>
            </w:r>
          </w:p>
        </w:tc>
      </w:tr>
      <w:tr w:rsidR="0059308A" w:rsidRPr="00B229D0" w:rsidTr="001A45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59308A" w:rsidRPr="00B229D0" w:rsidRDefault="0059308A" w:rsidP="001A456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96" w:type="dxa"/>
          </w:tcPr>
          <w:p w:rsidR="0059308A" w:rsidRPr="00B229D0" w:rsidRDefault="0059308A" w:rsidP="001A4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59308A" w:rsidRPr="00B229D0" w:rsidTr="001A45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59308A" w:rsidRPr="00B229D0" w:rsidRDefault="0059308A" w:rsidP="001A456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96" w:type="dxa"/>
          </w:tcPr>
          <w:p w:rsidR="00E2417A" w:rsidRPr="00B229D0" w:rsidRDefault="00E2417A" w:rsidP="00E24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59308A" w:rsidRPr="00B229D0" w:rsidRDefault="00E2417A" w:rsidP="00E24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B40BA4" w:rsidRPr="00B229D0" w:rsidRDefault="00B40BA4" w:rsidP="00E24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Phone</w:t>
            </w:r>
            <w:r w:rsidRPr="00B229D0">
              <w:rPr>
                <w:color w:val="auto"/>
                <w:sz w:val="21"/>
                <w:szCs w:val="21"/>
              </w:rPr>
              <w:t>：手机号</w:t>
            </w:r>
          </w:p>
          <w:p w:rsidR="00B40BA4" w:rsidRPr="00B229D0" w:rsidRDefault="00B40BA4" w:rsidP="00E24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Address</w:t>
            </w:r>
            <w:r w:rsidRPr="00B229D0">
              <w:rPr>
                <w:color w:val="auto"/>
                <w:sz w:val="21"/>
                <w:szCs w:val="21"/>
              </w:rPr>
              <w:t>：收货地址</w:t>
            </w:r>
          </w:p>
          <w:p w:rsidR="00B40BA4" w:rsidRPr="00B229D0" w:rsidRDefault="00B40BA4" w:rsidP="00E24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Name</w:t>
            </w:r>
            <w:r w:rsidRPr="00B229D0">
              <w:rPr>
                <w:color w:val="auto"/>
                <w:sz w:val="21"/>
                <w:szCs w:val="21"/>
              </w:rPr>
              <w:t>：收货人</w:t>
            </w:r>
            <w:r w:rsidR="003F4CB5" w:rsidRPr="00B229D0">
              <w:rPr>
                <w:rFonts w:hint="eastAsia"/>
                <w:color w:val="auto"/>
                <w:sz w:val="21"/>
                <w:szCs w:val="21"/>
              </w:rPr>
              <w:t>姓名</w:t>
            </w:r>
          </w:p>
          <w:p w:rsidR="00B40BA4" w:rsidRPr="00B229D0" w:rsidRDefault="00756765" w:rsidP="00E24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b/>
                <w:bCs/>
                <w:color w:val="auto"/>
                <w:sz w:val="18"/>
                <w:szCs w:val="18"/>
              </w:rPr>
              <w:t>Is</w:t>
            </w:r>
            <w:r w:rsidRPr="00B229D0">
              <w:rPr>
                <w:b/>
                <w:bCs/>
                <w:color w:val="auto"/>
                <w:sz w:val="18"/>
                <w:szCs w:val="18"/>
              </w:rPr>
              <w:t>Default</w:t>
            </w:r>
            <w:r w:rsidRPr="00B229D0">
              <w:rPr>
                <w:rFonts w:hint="eastAsia"/>
                <w:b/>
                <w:bCs/>
                <w:color w:val="auto"/>
                <w:sz w:val="18"/>
                <w:szCs w:val="18"/>
              </w:rPr>
              <w:t>：</w:t>
            </w:r>
            <w:r w:rsidRPr="00B229D0">
              <w:rPr>
                <w:b/>
                <w:bCs/>
                <w:color w:val="auto"/>
                <w:sz w:val="18"/>
                <w:szCs w:val="18"/>
              </w:rPr>
              <w:t>是否默认</w:t>
            </w:r>
          </w:p>
        </w:tc>
      </w:tr>
      <w:tr w:rsidR="0059308A" w:rsidRPr="00B229D0" w:rsidTr="001A45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59308A" w:rsidRPr="00B229D0" w:rsidRDefault="0059308A" w:rsidP="001A456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96" w:type="dxa"/>
          </w:tcPr>
          <w:p w:rsidR="0059308A" w:rsidRPr="00B229D0" w:rsidRDefault="0059308A" w:rsidP="001A4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支付结果和剩余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U</w:t>
            </w:r>
            <w:proofErr w:type="gramStart"/>
            <w:r w:rsidRPr="00B229D0">
              <w:rPr>
                <w:rFonts w:hint="eastAsia"/>
                <w:color w:val="auto"/>
                <w:sz w:val="21"/>
                <w:szCs w:val="21"/>
              </w:rPr>
              <w:t>豆数</w:t>
            </w:r>
            <w:proofErr w:type="gramEnd"/>
          </w:p>
        </w:tc>
      </w:tr>
      <w:tr w:rsidR="0059308A" w:rsidRPr="00B229D0" w:rsidTr="001A45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59308A" w:rsidRPr="00B229D0" w:rsidRDefault="0059308A" w:rsidP="001A456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96" w:type="dxa"/>
          </w:tcPr>
          <w:p w:rsidR="0059308A" w:rsidRPr="00B229D0" w:rsidRDefault="0059308A" w:rsidP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  <w:p w:rsidR="0059308A" w:rsidRPr="00B229D0" w:rsidRDefault="0059308A" w:rsidP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59308A" w:rsidRPr="00B229D0" w:rsidRDefault="0059308A" w:rsidP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Success:true,</w:t>
            </w:r>
          </w:p>
          <w:p w:rsidR="0059308A" w:rsidRPr="00B229D0" w:rsidRDefault="0059308A" w:rsidP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59308A" w:rsidRPr="00B229D0" w:rsidTr="001A45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59308A" w:rsidRPr="00B229D0" w:rsidRDefault="0059308A" w:rsidP="001A456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596" w:type="dxa"/>
          </w:tcPr>
          <w:p w:rsidR="0059308A" w:rsidRPr="00B229D0" w:rsidRDefault="0059308A" w:rsidP="001A4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59308A" w:rsidRPr="00B229D0" w:rsidTr="001A45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59308A" w:rsidRPr="00B229D0" w:rsidRDefault="0059308A" w:rsidP="001A456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596" w:type="dxa"/>
          </w:tcPr>
          <w:p w:rsidR="0059308A" w:rsidRPr="00B229D0" w:rsidRDefault="0059308A" w:rsidP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</w:tbl>
    <w:p w:rsidR="0059308A" w:rsidRPr="00B229D0" w:rsidRDefault="00204ED4" w:rsidP="00204ED4">
      <w:pPr>
        <w:pStyle w:val="3"/>
        <w:rPr>
          <w:color w:val="auto"/>
        </w:rPr>
      </w:pPr>
      <w:bookmarkStart w:id="121" w:name="_Toc443295369"/>
      <w:r w:rsidRPr="00B229D0">
        <w:rPr>
          <w:rFonts w:hint="eastAsia"/>
          <w:color w:val="auto"/>
        </w:rPr>
        <w:t>修改</w:t>
      </w:r>
      <w:r w:rsidRPr="00B229D0">
        <w:rPr>
          <w:color w:val="auto"/>
        </w:rPr>
        <w:t>收货地址</w:t>
      </w:r>
      <w:bookmarkEnd w:id="121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10"/>
        <w:gridCol w:w="6596"/>
      </w:tblGrid>
      <w:tr w:rsidR="00204ED4" w:rsidRPr="00B229D0" w:rsidTr="001A45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04ED4" w:rsidRPr="00B229D0" w:rsidRDefault="00204ED4" w:rsidP="00204ED4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</w:t>
            </w:r>
            <w:r w:rsidRPr="00B229D0">
              <w:rPr>
                <w:color w:val="auto"/>
              </w:rPr>
              <w:t>SetConsignAddress</w:t>
            </w:r>
          </w:p>
        </w:tc>
      </w:tr>
      <w:tr w:rsidR="00204ED4" w:rsidRPr="00B229D0" w:rsidTr="001A45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204ED4" w:rsidRPr="00B229D0" w:rsidRDefault="00204ED4" w:rsidP="001A456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96" w:type="dxa"/>
          </w:tcPr>
          <w:p w:rsidR="00204ED4" w:rsidRPr="00B229D0" w:rsidRDefault="00204ED4" w:rsidP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</w:t>
            </w:r>
            <w:r w:rsidRPr="00B229D0">
              <w:rPr>
                <w:color w:val="auto"/>
              </w:rPr>
              <w:t>auth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/</w:t>
            </w:r>
            <w:r w:rsidRPr="00B229D0">
              <w:rPr>
                <w:color w:val="auto"/>
              </w:rPr>
              <w:t>SetConsignAddress</w:t>
            </w:r>
          </w:p>
        </w:tc>
      </w:tr>
      <w:tr w:rsidR="00204ED4" w:rsidRPr="00B229D0" w:rsidTr="001A45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204ED4" w:rsidRPr="00B229D0" w:rsidRDefault="00204ED4" w:rsidP="001A456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96" w:type="dxa"/>
          </w:tcPr>
          <w:p w:rsidR="00204ED4" w:rsidRPr="00B229D0" w:rsidRDefault="00204ED4" w:rsidP="001A4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04ED4" w:rsidRPr="00B229D0" w:rsidTr="001A45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204ED4" w:rsidRPr="00B229D0" w:rsidRDefault="00204ED4" w:rsidP="001A456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96" w:type="dxa"/>
          </w:tcPr>
          <w:p w:rsidR="00204ED4" w:rsidRPr="00B229D0" w:rsidRDefault="00204ED4" w:rsidP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04ED4" w:rsidRPr="00B229D0" w:rsidRDefault="00204ED4" w:rsidP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04ED4" w:rsidRPr="00B229D0" w:rsidRDefault="00204ED4" w:rsidP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Phone</w:t>
            </w:r>
            <w:r w:rsidRPr="00B229D0">
              <w:rPr>
                <w:color w:val="auto"/>
                <w:sz w:val="21"/>
                <w:szCs w:val="21"/>
              </w:rPr>
              <w:t>：手机号</w:t>
            </w:r>
          </w:p>
          <w:p w:rsidR="00204ED4" w:rsidRPr="00B229D0" w:rsidRDefault="00204ED4" w:rsidP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Address</w:t>
            </w:r>
            <w:r w:rsidRPr="00B229D0">
              <w:rPr>
                <w:color w:val="auto"/>
                <w:sz w:val="21"/>
                <w:szCs w:val="21"/>
              </w:rPr>
              <w:t>：收货地址</w:t>
            </w:r>
          </w:p>
          <w:p w:rsidR="00204ED4" w:rsidRPr="00B229D0" w:rsidRDefault="00204ED4" w:rsidP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Name</w:t>
            </w:r>
            <w:r w:rsidRPr="00B229D0">
              <w:rPr>
                <w:color w:val="auto"/>
                <w:sz w:val="21"/>
                <w:szCs w:val="21"/>
              </w:rPr>
              <w:t>：收货人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姓名</w:t>
            </w:r>
          </w:p>
          <w:p w:rsidR="00204ED4" w:rsidRPr="00B229D0" w:rsidRDefault="00204ED4" w:rsidP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b/>
                <w:bCs/>
                <w:color w:val="auto"/>
                <w:sz w:val="18"/>
                <w:szCs w:val="18"/>
              </w:rPr>
              <w:t>Is</w:t>
            </w:r>
            <w:r w:rsidRPr="00B229D0">
              <w:rPr>
                <w:b/>
                <w:bCs/>
                <w:color w:val="auto"/>
                <w:sz w:val="18"/>
                <w:szCs w:val="18"/>
              </w:rPr>
              <w:t>Default</w:t>
            </w:r>
            <w:r w:rsidRPr="00B229D0">
              <w:rPr>
                <w:rFonts w:hint="eastAsia"/>
                <w:b/>
                <w:bCs/>
                <w:color w:val="auto"/>
                <w:sz w:val="18"/>
                <w:szCs w:val="18"/>
              </w:rPr>
              <w:t>：</w:t>
            </w:r>
            <w:r w:rsidRPr="00B229D0">
              <w:rPr>
                <w:b/>
                <w:bCs/>
                <w:color w:val="auto"/>
                <w:sz w:val="18"/>
                <w:szCs w:val="18"/>
              </w:rPr>
              <w:t>是否默认</w:t>
            </w:r>
          </w:p>
        </w:tc>
      </w:tr>
      <w:tr w:rsidR="00204ED4" w:rsidRPr="00B229D0" w:rsidTr="001A45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204ED4" w:rsidRPr="00B229D0" w:rsidRDefault="00204ED4" w:rsidP="001A456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96" w:type="dxa"/>
          </w:tcPr>
          <w:p w:rsidR="00204ED4" w:rsidRPr="00B229D0" w:rsidRDefault="00204ED4" w:rsidP="001A4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支付结果和剩余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U</w:t>
            </w:r>
            <w:proofErr w:type="gramStart"/>
            <w:r w:rsidRPr="00B229D0">
              <w:rPr>
                <w:rFonts w:hint="eastAsia"/>
                <w:color w:val="auto"/>
                <w:sz w:val="21"/>
                <w:szCs w:val="21"/>
              </w:rPr>
              <w:t>豆数</w:t>
            </w:r>
            <w:proofErr w:type="gramEnd"/>
          </w:p>
        </w:tc>
      </w:tr>
      <w:tr w:rsidR="00204ED4" w:rsidRPr="00B229D0" w:rsidTr="001A45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204ED4" w:rsidRPr="00B229D0" w:rsidRDefault="00204ED4" w:rsidP="001A456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96" w:type="dxa"/>
          </w:tcPr>
          <w:p w:rsidR="00204ED4" w:rsidRPr="00B229D0" w:rsidRDefault="00204ED4" w:rsidP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  <w:p w:rsidR="00204ED4" w:rsidRPr="00B229D0" w:rsidRDefault="00204ED4" w:rsidP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204ED4" w:rsidRPr="00B229D0" w:rsidRDefault="00204ED4" w:rsidP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lastRenderedPageBreak/>
              <w:t>Success:true,</w:t>
            </w:r>
          </w:p>
          <w:p w:rsidR="00204ED4" w:rsidRPr="00B229D0" w:rsidRDefault="00204ED4" w:rsidP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204ED4" w:rsidRPr="00B229D0" w:rsidTr="001A45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204ED4" w:rsidRPr="00B229D0" w:rsidRDefault="00204ED4" w:rsidP="001A456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说明</w:t>
            </w:r>
          </w:p>
        </w:tc>
        <w:tc>
          <w:tcPr>
            <w:tcW w:w="6596" w:type="dxa"/>
          </w:tcPr>
          <w:p w:rsidR="00204ED4" w:rsidRPr="00B229D0" w:rsidRDefault="00204ED4" w:rsidP="001A4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04ED4" w:rsidRPr="00B229D0" w:rsidTr="001A45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204ED4" w:rsidRPr="00B229D0" w:rsidRDefault="00204ED4" w:rsidP="001A456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596" w:type="dxa"/>
          </w:tcPr>
          <w:p w:rsidR="00204ED4" w:rsidRPr="00B229D0" w:rsidRDefault="00204ED4" w:rsidP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</w:tbl>
    <w:p w:rsidR="00204ED4" w:rsidRPr="00B229D0" w:rsidRDefault="0074213F" w:rsidP="0074213F">
      <w:pPr>
        <w:pStyle w:val="3"/>
        <w:rPr>
          <w:color w:val="auto"/>
        </w:rPr>
      </w:pPr>
      <w:bookmarkStart w:id="122" w:name="_Toc443295370"/>
      <w:r w:rsidRPr="00B229D0">
        <w:rPr>
          <w:rFonts w:hint="eastAsia"/>
          <w:color w:val="auto"/>
        </w:rPr>
        <w:t>删除</w:t>
      </w:r>
      <w:r w:rsidRPr="00B229D0">
        <w:rPr>
          <w:color w:val="auto"/>
        </w:rPr>
        <w:t>收货地址</w:t>
      </w:r>
      <w:bookmarkEnd w:id="122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10"/>
        <w:gridCol w:w="6596"/>
      </w:tblGrid>
      <w:tr w:rsidR="0074213F" w:rsidRPr="00B229D0" w:rsidTr="001A45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74213F" w:rsidRPr="00B229D0" w:rsidRDefault="0074213F" w:rsidP="0074213F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</w:t>
            </w:r>
            <w:r w:rsidRPr="00B229D0">
              <w:rPr>
                <w:color w:val="auto"/>
              </w:rPr>
              <w:t>DelConsignAddress</w:t>
            </w:r>
          </w:p>
        </w:tc>
      </w:tr>
      <w:tr w:rsidR="0074213F" w:rsidRPr="00B229D0" w:rsidTr="001A45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74213F" w:rsidRPr="00B229D0" w:rsidRDefault="0074213F" w:rsidP="001A456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96" w:type="dxa"/>
          </w:tcPr>
          <w:p w:rsidR="0074213F" w:rsidRPr="00B229D0" w:rsidRDefault="0074213F" w:rsidP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</w:t>
            </w:r>
            <w:r w:rsidRPr="00B229D0">
              <w:rPr>
                <w:color w:val="auto"/>
              </w:rPr>
              <w:t>auth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/</w:t>
            </w:r>
            <w:r w:rsidRPr="00B229D0">
              <w:rPr>
                <w:color w:val="auto"/>
              </w:rPr>
              <w:t>SetConsignAddress</w:t>
            </w:r>
          </w:p>
        </w:tc>
      </w:tr>
      <w:tr w:rsidR="0074213F" w:rsidRPr="00B229D0" w:rsidTr="001A45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74213F" w:rsidRPr="00B229D0" w:rsidRDefault="0074213F" w:rsidP="001A456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96" w:type="dxa"/>
          </w:tcPr>
          <w:p w:rsidR="0074213F" w:rsidRPr="00B229D0" w:rsidRDefault="0074213F" w:rsidP="001A4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74213F" w:rsidRPr="00B229D0" w:rsidTr="001A45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74213F" w:rsidRPr="00B229D0" w:rsidRDefault="0074213F" w:rsidP="001A456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96" w:type="dxa"/>
          </w:tcPr>
          <w:p w:rsidR="0074213F" w:rsidRPr="00B229D0" w:rsidRDefault="0074213F" w:rsidP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74213F" w:rsidRPr="00B229D0" w:rsidRDefault="0074213F" w:rsidP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74213F" w:rsidRPr="00B229D0" w:rsidRDefault="006F24A6" w:rsidP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Consign</w:t>
            </w:r>
            <w:r w:rsidR="0074213F" w:rsidRPr="00B229D0">
              <w:rPr>
                <w:color w:val="auto"/>
                <w:sz w:val="21"/>
                <w:szCs w:val="21"/>
              </w:rPr>
              <w:t>Id</w:t>
            </w:r>
            <w:r w:rsidR="0074213F" w:rsidRPr="00B229D0">
              <w:rPr>
                <w:color w:val="auto"/>
                <w:sz w:val="21"/>
                <w:szCs w:val="21"/>
              </w:rPr>
              <w:t>：收货地址</w:t>
            </w:r>
            <w:r w:rsidR="003D0DF8"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</w:tc>
      </w:tr>
      <w:tr w:rsidR="0074213F" w:rsidRPr="00B229D0" w:rsidTr="001A45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74213F" w:rsidRPr="00B229D0" w:rsidRDefault="0074213F" w:rsidP="001A456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96" w:type="dxa"/>
          </w:tcPr>
          <w:p w:rsidR="0074213F" w:rsidRPr="00B229D0" w:rsidRDefault="0074213F" w:rsidP="001A4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支付结果和剩余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U</w:t>
            </w:r>
            <w:proofErr w:type="gramStart"/>
            <w:r w:rsidRPr="00B229D0">
              <w:rPr>
                <w:rFonts w:hint="eastAsia"/>
                <w:color w:val="auto"/>
                <w:sz w:val="21"/>
                <w:szCs w:val="21"/>
              </w:rPr>
              <w:t>豆数</w:t>
            </w:r>
            <w:proofErr w:type="gramEnd"/>
          </w:p>
        </w:tc>
      </w:tr>
      <w:tr w:rsidR="0074213F" w:rsidRPr="00B229D0" w:rsidTr="001A45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74213F" w:rsidRPr="00B229D0" w:rsidRDefault="0074213F" w:rsidP="001A456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96" w:type="dxa"/>
          </w:tcPr>
          <w:p w:rsidR="0074213F" w:rsidRPr="00B229D0" w:rsidRDefault="0074213F" w:rsidP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  <w:p w:rsidR="0074213F" w:rsidRPr="00B229D0" w:rsidRDefault="0074213F" w:rsidP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74213F" w:rsidRPr="00B229D0" w:rsidRDefault="0074213F" w:rsidP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Success:true,</w:t>
            </w:r>
          </w:p>
          <w:p w:rsidR="0074213F" w:rsidRPr="00B229D0" w:rsidRDefault="0074213F" w:rsidP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74213F" w:rsidRPr="00B229D0" w:rsidTr="001A45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74213F" w:rsidRPr="00B229D0" w:rsidRDefault="0074213F" w:rsidP="001A456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596" w:type="dxa"/>
          </w:tcPr>
          <w:p w:rsidR="0074213F" w:rsidRPr="00B229D0" w:rsidRDefault="0074213F" w:rsidP="001A4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74213F" w:rsidRPr="00B229D0" w:rsidTr="001A45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74213F" w:rsidRPr="00B229D0" w:rsidRDefault="0074213F" w:rsidP="001A456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596" w:type="dxa"/>
          </w:tcPr>
          <w:p w:rsidR="0074213F" w:rsidRPr="00B229D0" w:rsidRDefault="0074213F" w:rsidP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</w:tbl>
    <w:p w:rsidR="0074213F" w:rsidRPr="00B229D0" w:rsidRDefault="007B484E" w:rsidP="007B484E">
      <w:pPr>
        <w:pStyle w:val="3"/>
        <w:rPr>
          <w:color w:val="auto"/>
        </w:rPr>
      </w:pPr>
      <w:bookmarkStart w:id="123" w:name="_Toc443295371"/>
      <w:r w:rsidRPr="00B229D0">
        <w:rPr>
          <w:rFonts w:hint="eastAsia"/>
          <w:color w:val="auto"/>
        </w:rPr>
        <w:t>获取</w:t>
      </w:r>
      <w:r w:rsidRPr="00B229D0">
        <w:rPr>
          <w:color w:val="auto"/>
        </w:rPr>
        <w:t>收货地址</w:t>
      </w:r>
      <w:bookmarkEnd w:id="123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10"/>
        <w:gridCol w:w="6596"/>
      </w:tblGrid>
      <w:tr w:rsidR="007B484E" w:rsidRPr="00B229D0" w:rsidTr="001A45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7B484E" w:rsidRPr="00B229D0" w:rsidRDefault="007B484E" w:rsidP="001A456B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</w:t>
            </w:r>
            <w:r w:rsidRPr="00B229D0">
              <w:rPr>
                <w:color w:val="auto"/>
              </w:rPr>
              <w:t>GetConsignAddress</w:t>
            </w:r>
          </w:p>
        </w:tc>
      </w:tr>
      <w:tr w:rsidR="007B484E" w:rsidRPr="00B229D0" w:rsidTr="001A45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7B484E" w:rsidRPr="00B229D0" w:rsidRDefault="007B484E" w:rsidP="001A456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96" w:type="dxa"/>
          </w:tcPr>
          <w:p w:rsidR="007B484E" w:rsidRPr="00B229D0" w:rsidRDefault="007B484E" w:rsidP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</w:t>
            </w:r>
            <w:r w:rsidRPr="00B229D0">
              <w:rPr>
                <w:color w:val="auto"/>
              </w:rPr>
              <w:t>auth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/</w:t>
            </w:r>
            <w:r w:rsidRPr="00B229D0">
              <w:rPr>
                <w:color w:val="auto"/>
              </w:rPr>
              <w:t>GetConsignAddress</w:t>
            </w:r>
          </w:p>
        </w:tc>
      </w:tr>
      <w:tr w:rsidR="007B484E" w:rsidRPr="00B229D0" w:rsidTr="001A45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7B484E" w:rsidRPr="00B229D0" w:rsidRDefault="007B484E" w:rsidP="001A456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96" w:type="dxa"/>
          </w:tcPr>
          <w:p w:rsidR="007B484E" w:rsidRPr="00B229D0" w:rsidRDefault="007B484E" w:rsidP="001A4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7B484E" w:rsidRPr="00B229D0" w:rsidTr="001A45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7B484E" w:rsidRPr="00B229D0" w:rsidRDefault="007B484E" w:rsidP="001A456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96" w:type="dxa"/>
          </w:tcPr>
          <w:p w:rsidR="007B484E" w:rsidRPr="00B229D0" w:rsidRDefault="007B484E" w:rsidP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7B484E" w:rsidRPr="00B229D0" w:rsidRDefault="007B484E" w:rsidP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</w:tc>
      </w:tr>
      <w:tr w:rsidR="007B484E" w:rsidRPr="00B229D0" w:rsidTr="001A45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7B484E" w:rsidRPr="00B229D0" w:rsidRDefault="007B484E" w:rsidP="001A456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96" w:type="dxa"/>
          </w:tcPr>
          <w:p w:rsidR="007B484E" w:rsidRPr="00B229D0" w:rsidRDefault="007B484E" w:rsidP="001A4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支付结果和剩余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U</w:t>
            </w:r>
            <w:proofErr w:type="gramStart"/>
            <w:r w:rsidRPr="00B229D0">
              <w:rPr>
                <w:rFonts w:hint="eastAsia"/>
                <w:color w:val="auto"/>
                <w:sz w:val="21"/>
                <w:szCs w:val="21"/>
              </w:rPr>
              <w:t>豆数</w:t>
            </w:r>
            <w:proofErr w:type="gramEnd"/>
          </w:p>
        </w:tc>
      </w:tr>
      <w:tr w:rsidR="007B484E" w:rsidRPr="00B229D0" w:rsidTr="001A45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7B484E" w:rsidRPr="00B229D0" w:rsidRDefault="007B484E" w:rsidP="001A456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96" w:type="dxa"/>
          </w:tcPr>
          <w:p w:rsidR="007B484E" w:rsidRPr="00B229D0" w:rsidRDefault="007B484E" w:rsidP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  <w:p w:rsidR="007B484E" w:rsidRPr="00B229D0" w:rsidRDefault="007B484E" w:rsidP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7B484E" w:rsidRPr="00B229D0" w:rsidRDefault="007B484E" w:rsidP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Success:true,</w:t>
            </w:r>
          </w:p>
          <w:p w:rsidR="007B484E" w:rsidRPr="00B229D0" w:rsidRDefault="007B484E" w:rsidP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Consign</w:t>
            </w:r>
            <w:r w:rsidRPr="00B229D0">
              <w:rPr>
                <w:color w:val="auto"/>
                <w:sz w:val="18"/>
                <w:szCs w:val="18"/>
              </w:rPr>
              <w:t>Address{</w:t>
            </w:r>
          </w:p>
          <w:p w:rsidR="007B484E" w:rsidRPr="00B229D0" w:rsidRDefault="007B484E" w:rsidP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lastRenderedPageBreak/>
              <w:t>“Id”: 27</w:t>
            </w:r>
          </w:p>
          <w:p w:rsidR="007B484E" w:rsidRPr="00B229D0" w:rsidRDefault="007B484E" w:rsidP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"UserId": 49,</w:t>
            </w:r>
          </w:p>
          <w:p w:rsidR="007B484E" w:rsidRPr="00B229D0" w:rsidRDefault="007B484E" w:rsidP="007B48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“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Phone</w:t>
            </w:r>
            <w:r w:rsidRPr="00B229D0">
              <w:rPr>
                <w:color w:val="auto"/>
                <w:sz w:val="18"/>
                <w:szCs w:val="18"/>
              </w:rPr>
              <w:t>”:13896534562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ab/>
            </w:r>
          </w:p>
          <w:p w:rsidR="007B484E" w:rsidRPr="00B229D0" w:rsidRDefault="007B484E" w:rsidP="007B48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“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ConsignName</w:t>
            </w:r>
            <w:r w:rsidRPr="00B229D0">
              <w:rPr>
                <w:color w:val="auto"/>
                <w:sz w:val="18"/>
                <w:szCs w:val="18"/>
              </w:rPr>
              <w:t>”: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张三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ab/>
            </w:r>
          </w:p>
          <w:p w:rsidR="007B484E" w:rsidRPr="00B229D0" w:rsidRDefault="007B484E" w:rsidP="007B48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“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Address</w:t>
            </w:r>
            <w:r w:rsidRPr="00B229D0">
              <w:rPr>
                <w:color w:val="auto"/>
                <w:sz w:val="18"/>
                <w:szCs w:val="18"/>
              </w:rPr>
              <w:t>”: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ab/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四川</w:t>
            </w:r>
            <w:r w:rsidRPr="00B229D0">
              <w:rPr>
                <w:color w:val="auto"/>
                <w:sz w:val="18"/>
                <w:szCs w:val="18"/>
              </w:rPr>
              <w:t>省成都市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XXXXXXXXXXXXXXXXXXXXXXX</w:t>
            </w:r>
          </w:p>
          <w:p w:rsidR="007B484E" w:rsidRPr="00B229D0" w:rsidRDefault="007B484E" w:rsidP="007B48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“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IsDefault</w:t>
            </w:r>
            <w:r w:rsidRPr="00B229D0">
              <w:rPr>
                <w:color w:val="auto"/>
                <w:sz w:val="18"/>
                <w:szCs w:val="18"/>
              </w:rPr>
              <w:t>”: 1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ab/>
            </w:r>
          </w:p>
          <w:p w:rsidR="007B484E" w:rsidRPr="00B229D0" w:rsidRDefault="007B484E" w:rsidP="007B48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}</w:t>
            </w:r>
          </w:p>
          <w:p w:rsidR="007B484E" w:rsidRPr="00B229D0" w:rsidRDefault="007B484E" w:rsidP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7B484E" w:rsidRPr="00B229D0" w:rsidTr="001A45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7B484E" w:rsidRPr="00B229D0" w:rsidRDefault="007B484E" w:rsidP="001A456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说明</w:t>
            </w:r>
          </w:p>
        </w:tc>
        <w:tc>
          <w:tcPr>
            <w:tcW w:w="6596" w:type="dxa"/>
          </w:tcPr>
          <w:p w:rsidR="007B484E" w:rsidRPr="00B229D0" w:rsidRDefault="007B484E" w:rsidP="001A4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7B484E" w:rsidRPr="00B229D0" w:rsidTr="001A45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7B484E" w:rsidRPr="00B229D0" w:rsidRDefault="007B484E" w:rsidP="001A456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596" w:type="dxa"/>
          </w:tcPr>
          <w:p w:rsidR="007B484E" w:rsidRPr="00B229D0" w:rsidRDefault="007B484E" w:rsidP="001A4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</w:tbl>
    <w:p w:rsidR="007B484E" w:rsidRPr="00B229D0" w:rsidRDefault="007B484E" w:rsidP="007B484E"/>
    <w:p w:rsidR="002D528F" w:rsidRPr="00B229D0" w:rsidRDefault="00B92BA1">
      <w:pPr>
        <w:pStyle w:val="2"/>
        <w:rPr>
          <w:color w:val="auto"/>
        </w:rPr>
      </w:pPr>
      <w:bookmarkStart w:id="124" w:name="_Toc443295372"/>
      <w:r w:rsidRPr="00B229D0">
        <w:rPr>
          <w:rFonts w:hint="eastAsia"/>
          <w:color w:val="auto"/>
        </w:rPr>
        <w:t>金豆接口</w:t>
      </w:r>
      <w:bookmarkEnd w:id="124"/>
    </w:p>
    <w:p w:rsidR="002D528F" w:rsidRPr="00B229D0" w:rsidRDefault="00B92BA1">
      <w:pPr>
        <w:pStyle w:val="3"/>
        <w:rPr>
          <w:color w:val="auto"/>
        </w:rPr>
      </w:pPr>
      <w:bookmarkStart w:id="125" w:name="_Toc443295373"/>
      <w:r w:rsidRPr="00B229D0">
        <w:rPr>
          <w:rFonts w:hint="eastAsia"/>
          <w:color w:val="auto"/>
        </w:rPr>
        <w:t>查看</w:t>
      </w:r>
      <w:r w:rsidR="00761C9E" w:rsidRPr="00B229D0">
        <w:rPr>
          <w:rFonts w:hint="eastAsia"/>
          <w:color w:val="auto"/>
        </w:rPr>
        <w:t>流水账</w:t>
      </w:r>
      <w:bookmarkEnd w:id="125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914"/>
        <w:gridCol w:w="6392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/getbeanrecord</w:t>
            </w:r>
          </w:p>
        </w:tc>
      </w:tr>
      <w:tr w:rsidR="00F32AC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392" w:type="dxa"/>
          </w:tcPr>
          <w:p w:rsidR="002D528F" w:rsidRPr="00B229D0" w:rsidRDefault="00B92BA1" w:rsidP="00F32A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</w:t>
            </w:r>
            <w:r w:rsidRPr="00B229D0">
              <w:rPr>
                <w:color w:val="auto"/>
              </w:rPr>
              <w:t>bean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/</w:t>
            </w:r>
            <w:r w:rsidR="00F32ACF" w:rsidRPr="00B229D0">
              <w:rPr>
                <w:rFonts w:hint="eastAsia"/>
                <w:color w:val="auto"/>
              </w:rPr>
              <w:t xml:space="preserve"> getbeanrecord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392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F32ACF" w:rsidRPr="00B229D0" w:rsidRDefault="00F32A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S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hopCode: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商家代码，用来查看商家流水账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PageSize: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每页多少条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PageIndex: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取第几页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392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金豆账单</w:t>
            </w:r>
            <w:r w:rsidR="00BE7231">
              <w:rPr>
                <w:rFonts w:hint="eastAsia"/>
                <w:color w:val="auto"/>
                <w:sz w:val="21"/>
                <w:szCs w:val="21"/>
              </w:rPr>
              <w:t>和当前余额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392" w:type="dxa"/>
          </w:tcPr>
          <w:p w:rsidR="00D1792F" w:rsidRDefault="00D1792F" w:rsidP="00D17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Success": true,</w:t>
            </w:r>
          </w:p>
          <w:p w:rsidR="00BE7231" w:rsidRPr="00B229D0" w:rsidRDefault="00BE7231" w:rsidP="00D17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rFonts w:hint="eastAsia"/>
                <w:color w:val="auto"/>
                <w:sz w:val="18"/>
                <w:szCs w:val="18"/>
              </w:rPr>
              <w:t>B</w:t>
            </w:r>
            <w:r>
              <w:rPr>
                <w:color w:val="auto"/>
                <w:sz w:val="18"/>
                <w:szCs w:val="18"/>
              </w:rPr>
              <w:t>alance:1200,</w:t>
            </w:r>
          </w:p>
          <w:p w:rsidR="00D1792F" w:rsidRPr="00B229D0" w:rsidRDefault="00D1792F" w:rsidP="00D17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"BeanRecords": [</w:t>
            </w:r>
          </w:p>
          <w:p w:rsidR="00D1792F" w:rsidRPr="00B229D0" w:rsidRDefault="00D1792F" w:rsidP="00D17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{</w:t>
            </w:r>
          </w:p>
          <w:p w:rsidR="00D1792F" w:rsidRPr="00B229D0" w:rsidRDefault="00D1792F" w:rsidP="00D17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"ID": 27,</w:t>
            </w:r>
          </w:p>
          <w:p w:rsidR="00D1792F" w:rsidRPr="00B229D0" w:rsidRDefault="00D1792F" w:rsidP="00D17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"UserId": 49,</w:t>
            </w:r>
          </w:p>
          <w:p w:rsidR="00D1792F" w:rsidRPr="00B229D0" w:rsidRDefault="00D1792F" w:rsidP="00D17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"LastBalance1": -8.000,</w:t>
            </w:r>
          </w:p>
          <w:p w:rsidR="00D1792F" w:rsidRPr="00B229D0" w:rsidRDefault="00D1792F" w:rsidP="00D17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"LastBalance2": 0.000,</w:t>
            </w:r>
          </w:p>
          <w:p w:rsidR="00D1792F" w:rsidRPr="00B229D0" w:rsidRDefault="00D1792F" w:rsidP="00D17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"BalancetChange1": -8.000,</w:t>
            </w:r>
          </w:p>
          <w:p w:rsidR="00D1792F" w:rsidRPr="00B229D0" w:rsidRDefault="00D1792F" w:rsidP="00D17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"BalanceChange2": 0.000,</w:t>
            </w:r>
          </w:p>
          <w:p w:rsidR="00D1792F" w:rsidRPr="00B229D0" w:rsidRDefault="00D1792F" w:rsidP="00D17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lastRenderedPageBreak/>
              <w:t xml:space="preserve">      "Balance1": -8.000,</w:t>
            </w:r>
          </w:p>
          <w:p w:rsidR="00D1792F" w:rsidRPr="00B229D0" w:rsidRDefault="00D1792F" w:rsidP="00D17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"Balance2": 0.000,</w:t>
            </w:r>
          </w:p>
          <w:p w:rsidR="00D1792F" w:rsidRPr="00B229D0" w:rsidRDefault="00D1792F" w:rsidP="00D17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"RecordTime": "2015-11-06 00:00:00",</w:t>
            </w:r>
          </w:p>
          <w:p w:rsidR="00D1792F" w:rsidRPr="00B229D0" w:rsidRDefault="00D1792F" w:rsidP="00D17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"Reason": null,</w:t>
            </w:r>
          </w:p>
          <w:p w:rsidR="00D1792F" w:rsidRPr="00B229D0" w:rsidRDefault="00D1792F" w:rsidP="00D17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"PaymentCode": null,</w:t>
            </w:r>
          </w:p>
          <w:p w:rsidR="002D528F" w:rsidRPr="00B229D0" w:rsidRDefault="00D1792F" w:rsidP="00D17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"RecordNote": "Pay"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说明</w:t>
            </w:r>
          </w:p>
        </w:tc>
        <w:tc>
          <w:tcPr>
            <w:tcW w:w="6392" w:type="dxa"/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392" w:type="dxa"/>
          </w:tcPr>
          <w:p w:rsidR="002D528F" w:rsidRPr="00B229D0" w:rsidRDefault="00D84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14" o:spid="_x0000_i1039" type="#_x0000_t75" style="width:294pt;height:138pt">
                  <v:imagedata r:id="rId25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126" w:name="_Toc443295374"/>
      <w:r w:rsidRPr="00B229D0">
        <w:rPr>
          <w:rFonts w:hint="eastAsia"/>
          <w:color w:val="auto"/>
        </w:rPr>
        <w:t>查看金豆购买记录</w:t>
      </w:r>
      <w:bookmarkEnd w:id="126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664"/>
        <w:gridCol w:w="6642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/getbeanpurchaserecord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4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642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</w:t>
            </w:r>
            <w:r w:rsidRPr="00B229D0">
              <w:rPr>
                <w:color w:val="auto"/>
                <w:sz w:val="21"/>
                <w:szCs w:val="21"/>
              </w:rPr>
              <w:t>bean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/</w:t>
            </w:r>
            <w:r w:rsidRPr="00B229D0">
              <w:rPr>
                <w:rFonts w:hint="eastAsia"/>
                <w:color w:val="auto"/>
              </w:rPr>
              <w:t xml:space="preserve"> getbeanpurchaserecord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4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42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PageSize: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每页多少条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PageIndex: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取第几页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4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642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金豆账单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4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642" w:type="dxa"/>
          </w:tcPr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"Success": true,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"Total": 1,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"PurchaseRecords": [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{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"Code": "U5Config20151105160005",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"UserId": 49,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"LastBalance1": 0.000,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"Receive1": 500.000,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lastRenderedPageBreak/>
              <w:t xml:space="preserve">      "Balance1": 0.000,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"PurchaseTime": "2015-11-06 00:00:00",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"PurchaseMonth": "201511",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"Quantity": 50,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"Price": 0.000,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"Total": 0.000,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"Discount": 0.000,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"Present": 0.000,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"Amount": 0.000,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"IsCompleted": false,</w:t>
            </w:r>
          </w:p>
          <w:p w:rsidR="002D528F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"Status": "01"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4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说明</w:t>
            </w:r>
          </w:p>
        </w:tc>
        <w:tc>
          <w:tcPr>
            <w:tcW w:w="6642" w:type="dxa"/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4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642" w:type="dxa"/>
          </w:tcPr>
          <w:p w:rsidR="002D528F" w:rsidRPr="00B229D0" w:rsidRDefault="00D84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15" o:spid="_x0000_i1040" type="#_x0000_t75" style="width:294pt;height:138pt">
                  <v:imagedata r:id="rId26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127" w:name="_Toc443295375"/>
      <w:r w:rsidRPr="00B229D0">
        <w:rPr>
          <w:rFonts w:hint="eastAsia"/>
          <w:color w:val="auto"/>
        </w:rPr>
        <w:t>购买金豆</w:t>
      </w:r>
      <w:bookmarkEnd w:id="127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05"/>
        <w:gridCol w:w="6601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/newPurchase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601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://api.longhuapuxin.com/bean/</w:t>
            </w:r>
            <w:r w:rsidRPr="00B229D0">
              <w:rPr>
                <w:rFonts w:hint="eastAsia"/>
                <w:color w:val="auto"/>
              </w:rPr>
              <w:t xml:space="preserve"> newpurchase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01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Quantity: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购买数量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Pres</w:t>
            </w:r>
            <w:r w:rsidRPr="00B229D0">
              <w:rPr>
                <w:color w:val="auto"/>
                <w:sz w:val="21"/>
                <w:szCs w:val="21"/>
              </w:rPr>
              <w:t>ent: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赠送数量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601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Id: 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交易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Id, Price 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价格，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Discount: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折扣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,Quantity: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购买数量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, Present: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赠送，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Total: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总价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, PaymentId: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支付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601" w:type="dxa"/>
          </w:tcPr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Success": true,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"Total": 0.0,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lastRenderedPageBreak/>
              <w:t xml:space="preserve">  "Purchase": {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"Code": "PU_49_U5Config20151106490001",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"UserId": 0,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"LastBalance1": 0.0,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"Receive1": 0.0,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"Balance1": 0.0,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"PurchaseTime": "0001-01-01 00:00:00",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"PurchaseMonth": null,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"Quantity": 1000,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"Price": 1.0,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"Total": 0.0,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"Discount": 0.0,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"Present": 0.0,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"Amount": 0.0,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"IsCompleted": false,</w:t>
            </w:r>
          </w:p>
          <w:p w:rsidR="002D528F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"Status": null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说明</w:t>
            </w:r>
          </w:p>
        </w:tc>
        <w:tc>
          <w:tcPr>
            <w:tcW w:w="6601" w:type="dxa"/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601" w:type="dxa"/>
          </w:tcPr>
          <w:p w:rsidR="002D528F" w:rsidRPr="00B229D0" w:rsidRDefault="00D84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16" o:spid="_x0000_i1041" type="#_x0000_t75" style="width:258pt;height:114pt">
                  <v:imagedata r:id="rId27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strike/>
          <w:color w:val="auto"/>
        </w:rPr>
      </w:pPr>
      <w:bookmarkStart w:id="128" w:name="_Toc443295376"/>
      <w:r w:rsidRPr="00B229D0">
        <w:rPr>
          <w:rFonts w:hint="eastAsia"/>
          <w:strike/>
          <w:color w:val="auto"/>
        </w:rPr>
        <w:t>确认支付结果</w:t>
      </w:r>
      <w:bookmarkEnd w:id="128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699"/>
        <w:gridCol w:w="6607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strike/>
                <w:color w:val="auto"/>
              </w:rPr>
            </w:pPr>
            <w:r w:rsidRPr="00B229D0">
              <w:rPr>
                <w:rFonts w:hint="eastAsia"/>
                <w:strike/>
                <w:color w:val="auto"/>
              </w:rPr>
              <w:t>/newPurchase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9" w:type="dxa"/>
          </w:tcPr>
          <w:p w:rsidR="002D528F" w:rsidRPr="00B229D0" w:rsidRDefault="00B92BA1">
            <w:pPr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607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://api.longhuapuxin.com/bean/</w:t>
            </w:r>
            <w:r w:rsidRPr="00B229D0">
              <w:rPr>
                <w:rFonts w:hint="eastAsia"/>
                <w:strike/>
                <w:color w:val="auto"/>
              </w:rPr>
              <w:t>confirmpurchase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9" w:type="dxa"/>
          </w:tcPr>
          <w:p w:rsidR="002D528F" w:rsidRPr="00B229D0" w:rsidRDefault="00B92BA1">
            <w:pPr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07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strike/>
                <w:color w:val="auto"/>
                <w:sz w:val="18"/>
                <w:szCs w:val="18"/>
              </w:rPr>
              <w:t>PurchaseId:</w:t>
            </w:r>
            <w:r w:rsidRPr="00B229D0">
              <w:rPr>
                <w:rFonts w:hint="eastAsia"/>
                <w:strike/>
                <w:color w:val="auto"/>
                <w:sz w:val="18"/>
                <w:szCs w:val="18"/>
              </w:rPr>
              <w:t>单据号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18"/>
                <w:szCs w:val="18"/>
              </w:rPr>
              <w:t>Tikert:</w:t>
            </w:r>
            <w:r w:rsidRPr="00B229D0">
              <w:rPr>
                <w:rFonts w:hint="eastAsia"/>
                <w:strike/>
                <w:color w:val="auto"/>
                <w:sz w:val="18"/>
                <w:szCs w:val="18"/>
              </w:rPr>
              <w:t>三方支付的单据</w:t>
            </w:r>
            <w:proofErr w:type="gramStart"/>
            <w:r w:rsidRPr="00B229D0">
              <w:rPr>
                <w:rFonts w:hint="eastAsia"/>
                <w:strike/>
                <w:color w:val="auto"/>
                <w:sz w:val="18"/>
                <w:szCs w:val="18"/>
              </w:rPr>
              <w:t>号例如</w:t>
            </w:r>
            <w:proofErr w:type="gramEnd"/>
            <w:r w:rsidRPr="00B229D0">
              <w:rPr>
                <w:rFonts w:hint="eastAsia"/>
                <w:strike/>
                <w:color w:val="auto"/>
                <w:sz w:val="18"/>
                <w:szCs w:val="18"/>
              </w:rPr>
              <w:t>Ali:1234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9" w:type="dxa"/>
          </w:tcPr>
          <w:p w:rsidR="002D528F" w:rsidRPr="00B229D0" w:rsidRDefault="00B92BA1">
            <w:pPr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lastRenderedPageBreak/>
              <w:t>返回</w:t>
            </w:r>
          </w:p>
        </w:tc>
        <w:tc>
          <w:tcPr>
            <w:tcW w:w="6607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 xml:space="preserve">Id: 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交易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 xml:space="preserve">Id, Price 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价格，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Discount: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折扣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,Quantity: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购买数量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, Present: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赠送，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Total: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总价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, PaymentId: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支付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ID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9" w:type="dxa"/>
          </w:tcPr>
          <w:p w:rsidR="002D528F" w:rsidRPr="00B229D0" w:rsidRDefault="00B92BA1">
            <w:pPr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607" w:type="dxa"/>
          </w:tcPr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auto"/>
                <w:sz w:val="18"/>
                <w:szCs w:val="18"/>
              </w:rPr>
            </w:pPr>
            <w:r w:rsidRPr="00B229D0">
              <w:rPr>
                <w:strike/>
                <w:color w:val="auto"/>
                <w:sz w:val="18"/>
                <w:szCs w:val="18"/>
              </w:rPr>
              <w:t>"Success": true,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auto"/>
                <w:sz w:val="18"/>
                <w:szCs w:val="18"/>
              </w:rPr>
            </w:pPr>
            <w:r w:rsidRPr="00B229D0">
              <w:rPr>
                <w:strike/>
                <w:color w:val="auto"/>
                <w:sz w:val="18"/>
                <w:szCs w:val="18"/>
              </w:rPr>
              <w:t xml:space="preserve">  "Total": 0.0,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auto"/>
                <w:sz w:val="18"/>
                <w:szCs w:val="18"/>
              </w:rPr>
            </w:pPr>
            <w:r w:rsidRPr="00B229D0">
              <w:rPr>
                <w:strike/>
                <w:color w:val="auto"/>
                <w:sz w:val="18"/>
                <w:szCs w:val="18"/>
              </w:rPr>
              <w:t xml:space="preserve">  "Purchase": {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auto"/>
                <w:sz w:val="18"/>
                <w:szCs w:val="18"/>
              </w:rPr>
            </w:pPr>
            <w:r w:rsidRPr="00B229D0">
              <w:rPr>
                <w:strike/>
                <w:color w:val="auto"/>
                <w:sz w:val="18"/>
                <w:szCs w:val="18"/>
              </w:rPr>
              <w:t xml:space="preserve">    "Code": "PU_49_U5Config20151106490004",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auto"/>
                <w:sz w:val="18"/>
                <w:szCs w:val="18"/>
              </w:rPr>
            </w:pPr>
            <w:r w:rsidRPr="00B229D0">
              <w:rPr>
                <w:strike/>
                <w:color w:val="auto"/>
                <w:sz w:val="18"/>
                <w:szCs w:val="18"/>
              </w:rPr>
              <w:t xml:space="preserve">    "UserId": 0,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auto"/>
                <w:sz w:val="18"/>
                <w:szCs w:val="18"/>
              </w:rPr>
            </w:pPr>
            <w:r w:rsidRPr="00B229D0">
              <w:rPr>
                <w:strike/>
                <w:color w:val="auto"/>
                <w:sz w:val="18"/>
                <w:szCs w:val="18"/>
              </w:rPr>
              <w:t xml:space="preserve">    "LastBalance1": 0.0,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auto"/>
                <w:sz w:val="18"/>
                <w:szCs w:val="18"/>
              </w:rPr>
            </w:pPr>
            <w:r w:rsidRPr="00B229D0">
              <w:rPr>
                <w:strike/>
                <w:color w:val="auto"/>
                <w:sz w:val="18"/>
                <w:szCs w:val="18"/>
              </w:rPr>
              <w:t xml:space="preserve">    "Receive1": 0.0,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auto"/>
                <w:sz w:val="18"/>
                <w:szCs w:val="18"/>
              </w:rPr>
            </w:pPr>
            <w:r w:rsidRPr="00B229D0">
              <w:rPr>
                <w:strike/>
                <w:color w:val="auto"/>
                <w:sz w:val="18"/>
                <w:szCs w:val="18"/>
              </w:rPr>
              <w:t xml:space="preserve">    "Balance1": 0.0,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auto"/>
                <w:sz w:val="18"/>
                <w:szCs w:val="18"/>
              </w:rPr>
            </w:pPr>
            <w:r w:rsidRPr="00B229D0">
              <w:rPr>
                <w:strike/>
                <w:color w:val="auto"/>
                <w:sz w:val="18"/>
                <w:szCs w:val="18"/>
              </w:rPr>
              <w:t xml:space="preserve">    "PurchaseTime": "0001-01-01 00:00:00",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auto"/>
                <w:sz w:val="18"/>
                <w:szCs w:val="18"/>
              </w:rPr>
            </w:pPr>
            <w:r w:rsidRPr="00B229D0">
              <w:rPr>
                <w:strike/>
                <w:color w:val="auto"/>
                <w:sz w:val="18"/>
                <w:szCs w:val="18"/>
              </w:rPr>
              <w:t xml:space="preserve">    "PurchaseMonth": null,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auto"/>
                <w:sz w:val="18"/>
                <w:szCs w:val="18"/>
              </w:rPr>
            </w:pPr>
            <w:r w:rsidRPr="00B229D0">
              <w:rPr>
                <w:strike/>
                <w:color w:val="auto"/>
                <w:sz w:val="18"/>
                <w:szCs w:val="18"/>
              </w:rPr>
              <w:t xml:space="preserve">    "Quantity": 1000,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auto"/>
                <w:sz w:val="18"/>
                <w:szCs w:val="18"/>
              </w:rPr>
            </w:pPr>
            <w:r w:rsidRPr="00B229D0">
              <w:rPr>
                <w:strike/>
                <w:color w:val="auto"/>
                <w:sz w:val="18"/>
                <w:szCs w:val="18"/>
              </w:rPr>
              <w:t xml:space="preserve">    "Price": 1.0,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auto"/>
                <w:sz w:val="18"/>
                <w:szCs w:val="18"/>
              </w:rPr>
            </w:pPr>
            <w:r w:rsidRPr="00B229D0">
              <w:rPr>
                <w:strike/>
                <w:color w:val="auto"/>
                <w:sz w:val="18"/>
                <w:szCs w:val="18"/>
              </w:rPr>
              <w:t xml:space="preserve">    "Total": 0.0,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auto"/>
                <w:sz w:val="18"/>
                <w:szCs w:val="18"/>
              </w:rPr>
            </w:pPr>
            <w:r w:rsidRPr="00B229D0">
              <w:rPr>
                <w:strike/>
                <w:color w:val="auto"/>
                <w:sz w:val="18"/>
                <w:szCs w:val="18"/>
              </w:rPr>
              <w:t xml:space="preserve">    "Discount": 0.0,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auto"/>
                <w:sz w:val="18"/>
                <w:szCs w:val="18"/>
              </w:rPr>
            </w:pPr>
            <w:r w:rsidRPr="00B229D0">
              <w:rPr>
                <w:strike/>
                <w:color w:val="auto"/>
                <w:sz w:val="18"/>
                <w:szCs w:val="18"/>
              </w:rPr>
              <w:t xml:space="preserve">    "Present": 0.0,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auto"/>
                <w:sz w:val="18"/>
                <w:szCs w:val="18"/>
              </w:rPr>
            </w:pPr>
            <w:r w:rsidRPr="00B229D0">
              <w:rPr>
                <w:strike/>
                <w:color w:val="auto"/>
                <w:sz w:val="18"/>
                <w:szCs w:val="18"/>
              </w:rPr>
              <w:t xml:space="preserve">    "Amount": 0.0,</w:t>
            </w:r>
          </w:p>
          <w:p w:rsidR="00E6475C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auto"/>
                <w:sz w:val="18"/>
                <w:szCs w:val="18"/>
              </w:rPr>
            </w:pPr>
            <w:r w:rsidRPr="00B229D0">
              <w:rPr>
                <w:strike/>
                <w:color w:val="auto"/>
                <w:sz w:val="18"/>
                <w:szCs w:val="18"/>
              </w:rPr>
              <w:t xml:space="preserve">    "IsCompleted": false,</w:t>
            </w:r>
          </w:p>
          <w:p w:rsidR="002D528F" w:rsidRPr="00B229D0" w:rsidRDefault="00E6475C" w:rsidP="00E64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auto"/>
                <w:sz w:val="18"/>
                <w:szCs w:val="18"/>
              </w:rPr>
            </w:pPr>
            <w:r w:rsidRPr="00B229D0">
              <w:rPr>
                <w:strike/>
                <w:color w:val="auto"/>
                <w:sz w:val="18"/>
                <w:szCs w:val="18"/>
              </w:rPr>
              <w:t xml:space="preserve">    "Status": null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9" w:type="dxa"/>
          </w:tcPr>
          <w:p w:rsidR="002D528F" w:rsidRPr="00B229D0" w:rsidRDefault="00B92BA1">
            <w:pPr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607" w:type="dxa"/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9" w:type="dxa"/>
          </w:tcPr>
          <w:p w:rsidR="002D528F" w:rsidRPr="00B229D0" w:rsidRDefault="00B92BA1">
            <w:pPr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607" w:type="dxa"/>
          </w:tcPr>
          <w:p w:rsidR="002D528F" w:rsidRPr="00B229D0" w:rsidRDefault="00D84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auto"/>
                <w:sz w:val="18"/>
                <w:szCs w:val="18"/>
              </w:rPr>
            </w:pPr>
            <w:r>
              <w:rPr>
                <w:strike/>
                <w:color w:val="auto"/>
              </w:rPr>
              <w:pict>
                <v:shape id="Picture 17" o:spid="_x0000_i1042" type="#_x0000_t75" style="width:264pt;height:192pt">
                  <v:imagedata r:id="rId28" o:title=""/>
                </v:shape>
              </w:pict>
            </w:r>
          </w:p>
        </w:tc>
      </w:tr>
    </w:tbl>
    <w:p w:rsidR="002D528F" w:rsidRPr="00B229D0" w:rsidRDefault="002D528F">
      <w:pPr>
        <w:rPr>
          <w:strike/>
        </w:rPr>
      </w:pPr>
    </w:p>
    <w:p w:rsidR="002D528F" w:rsidRPr="00B229D0" w:rsidRDefault="002D528F">
      <w:pPr>
        <w:rPr>
          <w:strike/>
        </w:rPr>
      </w:pPr>
    </w:p>
    <w:p w:rsidR="002D528F" w:rsidRPr="00B229D0" w:rsidRDefault="00B92BA1">
      <w:pPr>
        <w:pStyle w:val="3"/>
        <w:rPr>
          <w:strike/>
          <w:color w:val="auto"/>
        </w:rPr>
      </w:pPr>
      <w:bookmarkStart w:id="129" w:name="_Toc443295377"/>
      <w:r w:rsidRPr="00B229D0">
        <w:rPr>
          <w:rFonts w:hint="eastAsia"/>
          <w:strike/>
          <w:color w:val="auto"/>
        </w:rPr>
        <w:t>查看支付结果</w:t>
      </w:r>
      <w:bookmarkEnd w:id="129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16"/>
        <w:gridCol w:w="6590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strike/>
                <w:color w:val="auto"/>
              </w:rPr>
            </w:pPr>
            <w:r w:rsidRPr="00B229D0">
              <w:rPr>
                <w:rFonts w:hint="eastAsia"/>
                <w:strike/>
                <w:color w:val="auto"/>
              </w:rPr>
              <w:t>/CheckPurchase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:rsidR="002D528F" w:rsidRPr="00B229D0" w:rsidRDefault="00B92BA1">
            <w:pPr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90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://api.longhuapuxin.com/bean/</w:t>
            </w:r>
            <w:r w:rsidRPr="00B229D0">
              <w:rPr>
                <w:rFonts w:hint="eastAsia"/>
                <w:strike/>
                <w:color w:val="auto"/>
              </w:rPr>
              <w:t xml:space="preserve"> checkpurchase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:rsidR="002D528F" w:rsidRPr="00B229D0" w:rsidRDefault="00B92BA1">
            <w:pPr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90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18"/>
                <w:szCs w:val="18"/>
              </w:rPr>
              <w:t>PaymentCode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: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支付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id</w:t>
            </w:r>
          </w:p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:rsidR="002D528F" w:rsidRPr="00B229D0" w:rsidRDefault="00B92BA1">
            <w:pPr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90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Balance: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新的金豆余额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:rsidR="002D528F" w:rsidRPr="00B229D0" w:rsidRDefault="00B92BA1">
            <w:pPr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90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strike/>
                <w:color w:val="auto"/>
                <w:sz w:val="18"/>
                <w:szCs w:val="18"/>
              </w:rPr>
              <w:t>{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Success:true</w:t>
            </w:r>
            <w:r w:rsidR="00052A99" w:rsidRPr="00B229D0">
              <w:rPr>
                <w:rFonts w:hint="eastAsia"/>
                <w:strike/>
                <w:color w:val="auto"/>
                <w:sz w:val="18"/>
                <w:szCs w:val="18"/>
              </w:rPr>
              <w:t>,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auto"/>
                <w:sz w:val="18"/>
                <w:szCs w:val="18"/>
              </w:rPr>
            </w:pPr>
            <w:r w:rsidRPr="00B229D0">
              <w:rPr>
                <w:strike/>
                <w:color w:val="auto"/>
                <w:sz w:val="21"/>
                <w:szCs w:val="21"/>
              </w:rPr>
              <w:t>PurchaseConfirmed:</w:t>
            </w:r>
            <w:r w:rsidR="00052A99" w:rsidRPr="00B229D0">
              <w:rPr>
                <w:rFonts w:hint="eastAsia"/>
                <w:strike/>
                <w:color w:val="auto"/>
                <w:sz w:val="21"/>
                <w:szCs w:val="21"/>
              </w:rPr>
              <w:t>true</w:t>
            </w:r>
          </w:p>
          <w:p w:rsidR="00052A99" w:rsidRPr="00B229D0" w:rsidRDefault="00052A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PaymentId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：</w:t>
            </w:r>
            <w:r w:rsidRPr="00B229D0">
              <w:rPr>
                <w:strike/>
                <w:color w:val="auto"/>
                <w:sz w:val="21"/>
                <w:szCs w:val="21"/>
              </w:rPr>
              <w:t>2015102860000100010042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strike/>
                <w:color w:val="auto"/>
                <w:sz w:val="18"/>
                <w:szCs w:val="18"/>
              </w:rPr>
              <w:t>}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:rsidR="002D528F" w:rsidRPr="00B229D0" w:rsidRDefault="00B92BA1">
            <w:pPr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590" w:type="dxa"/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:rsidR="002D528F" w:rsidRPr="00B229D0" w:rsidRDefault="00B92BA1">
            <w:pPr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590" w:type="dxa"/>
          </w:tcPr>
          <w:p w:rsidR="002D528F" w:rsidRPr="00B229D0" w:rsidRDefault="00D84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auto"/>
                <w:sz w:val="18"/>
                <w:szCs w:val="18"/>
              </w:rPr>
            </w:pPr>
            <w:r>
              <w:rPr>
                <w:strike/>
                <w:color w:val="auto"/>
              </w:rPr>
              <w:pict>
                <v:shape id="Picture 18" o:spid="_x0000_i1043" type="#_x0000_t75" style="width:246pt;height:114pt">
                  <v:imagedata r:id="rId29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B92BA1">
      <w:pPr>
        <w:pStyle w:val="2"/>
        <w:rPr>
          <w:color w:val="auto"/>
        </w:rPr>
      </w:pPr>
      <w:bookmarkStart w:id="130" w:name="_Toc443295378"/>
      <w:r w:rsidRPr="00B229D0">
        <w:rPr>
          <w:rFonts w:hint="eastAsia"/>
          <w:color w:val="auto"/>
        </w:rPr>
        <w:t>标签接口</w:t>
      </w:r>
      <w:bookmarkEnd w:id="130"/>
    </w:p>
    <w:p w:rsidR="002D528F" w:rsidRPr="00C170F1" w:rsidRDefault="00C170F1">
      <w:pPr>
        <w:pStyle w:val="3"/>
        <w:rPr>
          <w:color w:val="FF0000"/>
        </w:rPr>
      </w:pPr>
      <w:bookmarkStart w:id="131" w:name="_Toc443295379"/>
      <w:r w:rsidRPr="00C170F1">
        <w:rPr>
          <w:rFonts w:hint="eastAsia"/>
          <w:color w:val="FF0000"/>
        </w:rPr>
        <w:t>随机获取标签</w:t>
      </w:r>
      <w:r w:rsidR="00B92BA1" w:rsidRPr="00C170F1">
        <w:rPr>
          <w:rFonts w:hint="eastAsia"/>
          <w:color w:val="FF0000"/>
        </w:rPr>
        <w:t>(Label)</w:t>
      </w:r>
      <w:bookmarkEnd w:id="131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671"/>
        <w:gridCol w:w="6635"/>
      </w:tblGrid>
      <w:tr w:rsidR="00C170F1" w:rsidRPr="00C170F1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C170F1" w:rsidRDefault="00B92BA1" w:rsidP="00C170F1">
            <w:pPr>
              <w:rPr>
                <w:b w:val="0"/>
                <w:bCs w:val="0"/>
                <w:color w:val="FF0000"/>
              </w:rPr>
            </w:pPr>
            <w:r w:rsidRPr="00C170F1">
              <w:rPr>
                <w:rFonts w:hint="eastAsia"/>
                <w:color w:val="FF0000"/>
              </w:rPr>
              <w:t>/</w:t>
            </w:r>
            <w:r w:rsidR="00C170F1" w:rsidRPr="00C170F1">
              <w:rPr>
                <w:rFonts w:hint="eastAsia"/>
                <w:color w:val="FF0000"/>
              </w:rPr>
              <w:t>G</w:t>
            </w:r>
            <w:r w:rsidR="00C170F1" w:rsidRPr="00C170F1">
              <w:rPr>
                <w:color w:val="FF0000"/>
              </w:rPr>
              <w:t>etPeopleRandom</w:t>
            </w:r>
          </w:p>
        </w:tc>
      </w:tr>
      <w:tr w:rsidR="00C170F1" w:rsidRPr="00C170F1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1" w:type="dxa"/>
          </w:tcPr>
          <w:p w:rsidR="002D528F" w:rsidRPr="00C170F1" w:rsidRDefault="00B92BA1">
            <w:pPr>
              <w:rPr>
                <w:color w:val="FF0000"/>
                <w:sz w:val="21"/>
                <w:szCs w:val="21"/>
              </w:rPr>
            </w:pPr>
            <w:r w:rsidRPr="00C170F1">
              <w:rPr>
                <w:rFonts w:hint="eastAsia"/>
                <w:color w:val="FF0000"/>
                <w:sz w:val="21"/>
                <w:szCs w:val="21"/>
              </w:rPr>
              <w:t>调用路径</w:t>
            </w:r>
          </w:p>
        </w:tc>
        <w:tc>
          <w:tcPr>
            <w:tcW w:w="6635" w:type="dxa"/>
          </w:tcPr>
          <w:p w:rsidR="002D528F" w:rsidRPr="00C170F1" w:rsidRDefault="00B92BA1" w:rsidP="00C1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C170F1">
              <w:rPr>
                <w:rFonts w:hint="eastAsia"/>
                <w:color w:val="FF0000"/>
                <w:sz w:val="21"/>
                <w:szCs w:val="21"/>
              </w:rPr>
              <w:t>://api.longhuapuxin.com/label/</w:t>
            </w:r>
            <w:r w:rsidR="00C170F1" w:rsidRPr="00C170F1">
              <w:rPr>
                <w:color w:val="FF0000"/>
                <w:sz w:val="21"/>
                <w:szCs w:val="21"/>
              </w:rPr>
              <w:t>getpeoplerandom</w:t>
            </w:r>
          </w:p>
        </w:tc>
      </w:tr>
      <w:tr w:rsidR="00C170F1" w:rsidRPr="00C170F1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1" w:type="dxa"/>
          </w:tcPr>
          <w:p w:rsidR="00C170F1" w:rsidRPr="00C170F1" w:rsidRDefault="00C170F1">
            <w:pPr>
              <w:rPr>
                <w:color w:val="FF0000"/>
                <w:sz w:val="21"/>
                <w:szCs w:val="21"/>
              </w:rPr>
            </w:pPr>
            <w:r w:rsidRPr="00C170F1">
              <w:rPr>
                <w:rFonts w:hint="eastAsia"/>
                <w:color w:val="FF0000"/>
                <w:sz w:val="21"/>
                <w:szCs w:val="21"/>
              </w:rPr>
              <w:t>Post</w:t>
            </w:r>
            <w:r w:rsidRPr="00C170F1">
              <w:rPr>
                <w:rFonts w:hint="eastAsia"/>
                <w:color w:val="FF0000"/>
                <w:sz w:val="21"/>
                <w:szCs w:val="21"/>
              </w:rPr>
              <w:t>参数说明</w:t>
            </w:r>
          </w:p>
        </w:tc>
        <w:tc>
          <w:tcPr>
            <w:tcW w:w="6635" w:type="dxa"/>
          </w:tcPr>
          <w:p w:rsidR="00C170F1" w:rsidRPr="00C170F1" w:rsidRDefault="00C1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C170F1">
              <w:rPr>
                <w:rFonts w:hint="eastAsia"/>
                <w:color w:val="FF0000"/>
                <w:sz w:val="21"/>
                <w:szCs w:val="21"/>
              </w:rPr>
              <w:t>Token:</w:t>
            </w:r>
            <w:r w:rsidRPr="00C170F1">
              <w:rPr>
                <w:rFonts w:hint="eastAsia"/>
                <w:color w:val="FF0000"/>
                <w:sz w:val="21"/>
                <w:szCs w:val="21"/>
              </w:rPr>
              <w:t>用户令牌</w:t>
            </w:r>
          </w:p>
          <w:p w:rsidR="00C170F1" w:rsidRPr="00C170F1" w:rsidRDefault="00C1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C170F1">
              <w:rPr>
                <w:rFonts w:hint="eastAsia"/>
                <w:color w:val="FF0000"/>
                <w:sz w:val="21"/>
                <w:szCs w:val="21"/>
              </w:rPr>
              <w:t>UserId:</w:t>
            </w:r>
            <w:r w:rsidRPr="00C170F1">
              <w:rPr>
                <w:rFonts w:hint="eastAsia"/>
                <w:color w:val="FF0000"/>
                <w:sz w:val="21"/>
                <w:szCs w:val="21"/>
              </w:rPr>
              <w:t>用户</w:t>
            </w:r>
            <w:r w:rsidRPr="00C170F1">
              <w:rPr>
                <w:rFonts w:hint="eastAsia"/>
                <w:color w:val="FF0000"/>
                <w:sz w:val="21"/>
                <w:szCs w:val="21"/>
              </w:rPr>
              <w:t>ID</w:t>
            </w:r>
          </w:p>
          <w:p w:rsidR="00C170F1" w:rsidRPr="00C170F1" w:rsidRDefault="00C1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C170F1">
              <w:rPr>
                <w:color w:val="FF0000"/>
                <w:sz w:val="21"/>
                <w:szCs w:val="21"/>
              </w:rPr>
              <w:t>CityCode:</w:t>
            </w:r>
            <w:r w:rsidRPr="00C170F1">
              <w:rPr>
                <w:rFonts w:hint="eastAsia"/>
                <w:color w:val="FF0000"/>
                <w:sz w:val="21"/>
                <w:szCs w:val="21"/>
              </w:rPr>
              <w:t>行政区划编码，为空表示所有用户</w:t>
            </w:r>
          </w:p>
          <w:p w:rsidR="00C170F1" w:rsidRPr="00C170F1" w:rsidRDefault="00C1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C170F1">
              <w:rPr>
                <w:rFonts w:hint="eastAsia"/>
                <w:color w:val="FF0000"/>
                <w:sz w:val="21"/>
                <w:szCs w:val="21"/>
              </w:rPr>
              <w:t>Total:</w:t>
            </w:r>
            <w:r w:rsidRPr="00C170F1">
              <w:rPr>
                <w:rFonts w:hint="eastAsia"/>
                <w:color w:val="FF0000"/>
                <w:sz w:val="21"/>
                <w:szCs w:val="21"/>
              </w:rPr>
              <w:t>返回几个用户</w:t>
            </w:r>
            <w:r w:rsidRPr="00C170F1">
              <w:rPr>
                <w:rFonts w:hint="eastAsia"/>
                <w:color w:val="FF0000"/>
                <w:sz w:val="21"/>
                <w:szCs w:val="21"/>
              </w:rPr>
              <w:t xml:space="preserve"> </w:t>
            </w:r>
            <w:r w:rsidRPr="00C170F1">
              <w:rPr>
                <w:rFonts w:hint="eastAsia"/>
                <w:color w:val="FF0000"/>
                <w:sz w:val="21"/>
                <w:szCs w:val="21"/>
              </w:rPr>
              <w:t>默认</w:t>
            </w:r>
            <w:r w:rsidRPr="00C170F1">
              <w:rPr>
                <w:rFonts w:hint="eastAsia"/>
                <w:color w:val="FF0000"/>
                <w:sz w:val="21"/>
                <w:szCs w:val="21"/>
              </w:rPr>
              <w:t>6</w:t>
            </w:r>
            <w:r w:rsidRPr="00C170F1">
              <w:rPr>
                <w:rFonts w:hint="eastAsia"/>
                <w:color w:val="FF0000"/>
                <w:sz w:val="21"/>
                <w:szCs w:val="21"/>
              </w:rPr>
              <w:t>个</w:t>
            </w:r>
          </w:p>
        </w:tc>
      </w:tr>
      <w:tr w:rsidR="00C170F1" w:rsidRPr="00C170F1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1" w:type="dxa"/>
          </w:tcPr>
          <w:p w:rsidR="00C170F1" w:rsidRPr="00C170F1" w:rsidRDefault="00C170F1">
            <w:pPr>
              <w:rPr>
                <w:color w:val="FF0000"/>
                <w:sz w:val="21"/>
                <w:szCs w:val="21"/>
              </w:rPr>
            </w:pPr>
            <w:r w:rsidRPr="00C170F1">
              <w:rPr>
                <w:rFonts w:hint="eastAsia"/>
                <w:color w:val="FF0000"/>
                <w:sz w:val="21"/>
                <w:szCs w:val="21"/>
              </w:rPr>
              <w:lastRenderedPageBreak/>
              <w:t>返回</w:t>
            </w:r>
          </w:p>
        </w:tc>
        <w:tc>
          <w:tcPr>
            <w:tcW w:w="6635" w:type="dxa"/>
          </w:tcPr>
          <w:p w:rsidR="00C170F1" w:rsidRPr="00C170F1" w:rsidRDefault="00C1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C170F1">
              <w:rPr>
                <w:rFonts w:hint="eastAsia"/>
                <w:color w:val="FF0000"/>
                <w:sz w:val="21"/>
                <w:szCs w:val="21"/>
              </w:rPr>
              <w:t>随机返回几个用户</w:t>
            </w:r>
          </w:p>
        </w:tc>
      </w:tr>
      <w:tr w:rsidR="00C170F1" w:rsidRPr="00C170F1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1" w:type="dxa"/>
          </w:tcPr>
          <w:p w:rsidR="00C170F1" w:rsidRPr="00C170F1" w:rsidRDefault="00C170F1">
            <w:pPr>
              <w:rPr>
                <w:color w:val="FF0000"/>
                <w:sz w:val="21"/>
                <w:szCs w:val="21"/>
              </w:rPr>
            </w:pPr>
            <w:r w:rsidRPr="00C170F1">
              <w:rPr>
                <w:rFonts w:hint="eastAsia"/>
                <w:color w:val="FF0000"/>
                <w:sz w:val="21"/>
                <w:szCs w:val="21"/>
              </w:rPr>
              <w:t>返回示例</w:t>
            </w:r>
          </w:p>
        </w:tc>
        <w:tc>
          <w:tcPr>
            <w:tcW w:w="6635" w:type="dxa"/>
          </w:tcPr>
          <w:p w:rsidR="00C170F1" w:rsidRPr="00C170F1" w:rsidRDefault="00C170F1" w:rsidP="00052A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C170F1">
              <w:rPr>
                <w:color w:val="FF0000"/>
                <w:sz w:val="18"/>
                <w:szCs w:val="18"/>
              </w:rPr>
              <w:t>Success": true,</w:t>
            </w:r>
          </w:p>
          <w:p w:rsidR="00C170F1" w:rsidRPr="00C170F1" w:rsidRDefault="00C170F1" w:rsidP="00052A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C170F1">
              <w:rPr>
                <w:color w:val="FF0000"/>
                <w:sz w:val="18"/>
                <w:szCs w:val="18"/>
              </w:rPr>
              <w:t>"</w:t>
            </w:r>
            <w:r w:rsidRPr="00C170F1">
              <w:rPr>
                <w:rFonts w:hint="eastAsia"/>
                <w:color w:val="FF0000"/>
                <w:sz w:val="18"/>
                <w:szCs w:val="18"/>
              </w:rPr>
              <w:t>People</w:t>
            </w:r>
            <w:r w:rsidRPr="00C170F1">
              <w:rPr>
                <w:color w:val="FF0000"/>
                <w:sz w:val="18"/>
                <w:szCs w:val="18"/>
              </w:rPr>
              <w:t>": [</w:t>
            </w:r>
          </w:p>
          <w:p w:rsidR="00C170F1" w:rsidRPr="00C170F1" w:rsidRDefault="00C170F1" w:rsidP="00C170F1">
            <w:pPr>
              <w:ind w:firstLineChars="100" w:firstLine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C170F1">
              <w:rPr>
                <w:color w:val="FF0000"/>
                <w:sz w:val="18"/>
                <w:szCs w:val="18"/>
              </w:rPr>
              <w:t>{UserId:1,NickName:</w:t>
            </w:r>
            <w:proofErr w:type="gramStart"/>
            <w:r w:rsidRPr="00C170F1">
              <w:rPr>
                <w:color w:val="FF0000"/>
                <w:sz w:val="18"/>
                <w:szCs w:val="18"/>
              </w:rPr>
              <w:t>”</w:t>
            </w:r>
            <w:proofErr w:type="gramEnd"/>
            <w:r w:rsidRPr="00C170F1">
              <w:rPr>
                <w:color w:val="FF0000"/>
                <w:sz w:val="18"/>
                <w:szCs w:val="18"/>
              </w:rPr>
              <w:t>xxx</w:t>
            </w:r>
            <w:proofErr w:type="gramStart"/>
            <w:r w:rsidRPr="00C170F1">
              <w:rPr>
                <w:color w:val="FF0000"/>
                <w:sz w:val="18"/>
                <w:szCs w:val="18"/>
              </w:rPr>
              <w:t>”</w:t>
            </w:r>
            <w:proofErr w:type="gramEnd"/>
            <w:r w:rsidRPr="00C170F1">
              <w:rPr>
                <w:color w:val="FF0000"/>
                <w:sz w:val="18"/>
                <w:szCs w:val="18"/>
              </w:rPr>
              <w:t>,P</w:t>
            </w:r>
            <w:r w:rsidRPr="00C170F1">
              <w:rPr>
                <w:rFonts w:hint="eastAsia"/>
                <w:color w:val="FF0000"/>
                <w:sz w:val="18"/>
                <w:szCs w:val="18"/>
              </w:rPr>
              <w:t>ort</w:t>
            </w:r>
            <w:r w:rsidRPr="00C170F1">
              <w:rPr>
                <w:color w:val="FF0000"/>
                <w:sz w:val="18"/>
                <w:szCs w:val="18"/>
              </w:rPr>
              <w:t>rait:3,LabelName</w:t>
            </w:r>
            <w:proofErr w:type="gramStart"/>
            <w:r w:rsidRPr="00C170F1">
              <w:rPr>
                <w:color w:val="FF0000"/>
                <w:sz w:val="18"/>
                <w:szCs w:val="18"/>
              </w:rPr>
              <w:t>”</w:t>
            </w:r>
            <w:proofErr w:type="gramEnd"/>
            <w:r w:rsidRPr="00C170F1">
              <w:rPr>
                <w:rFonts w:hint="eastAsia"/>
                <w:color w:val="FF0000"/>
                <w:sz w:val="18"/>
                <w:szCs w:val="18"/>
              </w:rPr>
              <w:t>家政</w:t>
            </w:r>
            <w:proofErr w:type="gramStart"/>
            <w:r w:rsidRPr="00C170F1">
              <w:rPr>
                <w:color w:val="FF0000"/>
                <w:sz w:val="18"/>
                <w:szCs w:val="18"/>
              </w:rPr>
              <w:t>”</w:t>
            </w:r>
            <w:proofErr w:type="gramEnd"/>
            <w:r w:rsidRPr="00C170F1">
              <w:rPr>
                <w:color w:val="FF0000"/>
                <w:sz w:val="18"/>
                <w:szCs w:val="18"/>
              </w:rPr>
              <w:t>,L</w:t>
            </w:r>
            <w:r w:rsidRPr="00C170F1">
              <w:rPr>
                <w:rFonts w:hint="eastAsia"/>
                <w:color w:val="FF0000"/>
                <w:sz w:val="18"/>
                <w:szCs w:val="18"/>
              </w:rPr>
              <w:t>abel</w:t>
            </w:r>
            <w:r w:rsidRPr="00C170F1">
              <w:rPr>
                <w:color w:val="FF0000"/>
                <w:sz w:val="18"/>
                <w:szCs w:val="18"/>
              </w:rPr>
              <w:t>Code:</w:t>
            </w:r>
            <w:proofErr w:type="gramStart"/>
            <w:r w:rsidRPr="00C170F1">
              <w:rPr>
                <w:color w:val="FF0000"/>
                <w:sz w:val="18"/>
                <w:szCs w:val="18"/>
              </w:rPr>
              <w:t>”</w:t>
            </w:r>
            <w:proofErr w:type="gramEnd"/>
            <w:r w:rsidRPr="00C170F1">
              <w:rPr>
                <w:color w:val="FF0000"/>
                <w:sz w:val="18"/>
                <w:szCs w:val="18"/>
              </w:rPr>
              <w:t>0100000001</w:t>
            </w:r>
            <w:proofErr w:type="gramStart"/>
            <w:r w:rsidRPr="00C170F1">
              <w:rPr>
                <w:color w:val="FF0000"/>
                <w:sz w:val="18"/>
                <w:szCs w:val="18"/>
              </w:rPr>
              <w:t>”</w:t>
            </w:r>
            <w:proofErr w:type="gramEnd"/>
            <w:r w:rsidRPr="00C170F1">
              <w:rPr>
                <w:color w:val="FF0000"/>
                <w:sz w:val="18"/>
                <w:szCs w:val="18"/>
              </w:rPr>
              <w:t>}</w:t>
            </w:r>
          </w:p>
          <w:p w:rsidR="00C170F1" w:rsidRPr="00C170F1" w:rsidRDefault="00C1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C170F1">
              <w:rPr>
                <w:color w:val="FF0000"/>
                <w:sz w:val="18"/>
                <w:szCs w:val="18"/>
              </w:rPr>
              <w:t>]</w:t>
            </w:r>
          </w:p>
        </w:tc>
      </w:tr>
      <w:tr w:rsidR="00C170F1" w:rsidRPr="00C170F1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1" w:type="dxa"/>
          </w:tcPr>
          <w:p w:rsidR="00C170F1" w:rsidRPr="00C170F1" w:rsidRDefault="00C170F1">
            <w:pPr>
              <w:rPr>
                <w:color w:val="FF0000"/>
                <w:sz w:val="21"/>
                <w:szCs w:val="21"/>
              </w:rPr>
            </w:pPr>
            <w:r w:rsidRPr="00C170F1">
              <w:rPr>
                <w:rFonts w:hint="eastAsia"/>
                <w:color w:val="FF0000"/>
                <w:sz w:val="21"/>
                <w:szCs w:val="21"/>
              </w:rPr>
              <w:t>说明</w:t>
            </w:r>
          </w:p>
        </w:tc>
        <w:tc>
          <w:tcPr>
            <w:tcW w:w="6635" w:type="dxa"/>
          </w:tcPr>
          <w:p w:rsidR="00C170F1" w:rsidRPr="00C170F1" w:rsidRDefault="00C170F1" w:rsidP="00C1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C170F1" w:rsidRPr="00C170F1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1" w:type="dxa"/>
          </w:tcPr>
          <w:p w:rsidR="00C170F1" w:rsidRPr="00C170F1" w:rsidRDefault="00C170F1">
            <w:pPr>
              <w:rPr>
                <w:color w:val="FF0000"/>
                <w:sz w:val="21"/>
                <w:szCs w:val="21"/>
              </w:rPr>
            </w:pPr>
            <w:r w:rsidRPr="00C170F1">
              <w:rPr>
                <w:rFonts w:hint="eastAsia"/>
                <w:color w:val="FF0000"/>
                <w:sz w:val="21"/>
                <w:szCs w:val="21"/>
              </w:rPr>
              <w:t>数据流</w:t>
            </w:r>
          </w:p>
        </w:tc>
        <w:tc>
          <w:tcPr>
            <w:tcW w:w="6635" w:type="dxa"/>
          </w:tcPr>
          <w:p w:rsidR="00C170F1" w:rsidRPr="00C170F1" w:rsidRDefault="00C1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C170F1" w:rsidRPr="00C170F1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1" w:type="dxa"/>
          </w:tcPr>
          <w:p w:rsidR="00C170F1" w:rsidRPr="00C170F1" w:rsidRDefault="00C170F1">
            <w:pPr>
              <w:rPr>
                <w:color w:val="FF0000"/>
                <w:sz w:val="21"/>
                <w:szCs w:val="21"/>
              </w:rPr>
            </w:pPr>
          </w:p>
        </w:tc>
        <w:tc>
          <w:tcPr>
            <w:tcW w:w="6635" w:type="dxa"/>
          </w:tcPr>
          <w:p w:rsidR="00C170F1" w:rsidRPr="00C170F1" w:rsidRDefault="00C1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</w:tbl>
    <w:p w:rsidR="002D528F" w:rsidRPr="00C170F1" w:rsidRDefault="002D528F">
      <w:pPr>
        <w:rPr>
          <w:color w:val="FF0000"/>
        </w:rPr>
      </w:pPr>
    </w:p>
    <w:p w:rsidR="002D528F" w:rsidRPr="00B229D0" w:rsidRDefault="00B92BA1">
      <w:pPr>
        <w:pStyle w:val="3"/>
        <w:rPr>
          <w:color w:val="auto"/>
        </w:rPr>
      </w:pPr>
      <w:bookmarkStart w:id="132" w:name="_Toc443295380"/>
      <w:r w:rsidRPr="00B229D0">
        <w:rPr>
          <w:rFonts w:hint="eastAsia"/>
          <w:color w:val="auto"/>
        </w:rPr>
        <w:t>查询标签</w:t>
      </w:r>
      <w:bookmarkEnd w:id="132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674"/>
        <w:gridCol w:w="6632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/SearchLabel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4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632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://api.longhuapuxin.com/label/</w:t>
            </w:r>
            <w:r w:rsidRPr="00B229D0">
              <w:rPr>
                <w:rFonts w:hint="eastAsia"/>
                <w:color w:val="auto"/>
              </w:rPr>
              <w:t>searchlabel/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4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32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4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32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C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ityCode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：行政区划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LabelName: 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标签</w:t>
            </w:r>
            <w:proofErr w:type="gramStart"/>
            <w:r w:rsidRPr="00B229D0">
              <w:rPr>
                <w:rFonts w:hint="eastAsia"/>
                <w:color w:val="auto"/>
                <w:sz w:val="21"/>
                <w:szCs w:val="21"/>
              </w:rPr>
              <w:t>名支持</w:t>
            </w:r>
            <w:proofErr w:type="gramEnd"/>
            <w:r w:rsidRPr="00B229D0">
              <w:rPr>
                <w:rFonts w:hint="eastAsia"/>
                <w:color w:val="auto"/>
                <w:sz w:val="21"/>
                <w:szCs w:val="21"/>
              </w:rPr>
              <w:t>模糊查找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Word: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关键词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Longitude:X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坐标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Latitude:Y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坐标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Distance: 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搜索距离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 -1 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全国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 -2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本市正整数多少公里内，按公里数搜索必须提供当前坐标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PageIndex: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第几页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PageSize: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每页多少条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4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632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标签数量排行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4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632" w:type="dxa"/>
          </w:tcPr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"ID": 47,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"LabelCode": "0000000007",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"UserId": 20,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"IndustryCode": "",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"Index": 3,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"Experience": 0,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lastRenderedPageBreak/>
              <w:t xml:space="preserve">      "LabelName": "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休闲娱乐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     "NickName": "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张腾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wu",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"Distance": 0.0,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"Latitude": 30.55000000,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"Longitude": 104.07000000,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"CityCode": "510100",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"Note": null,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"Portrait": "103"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},.......</w:t>
            </w:r>
          </w:p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4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说明</w:t>
            </w:r>
          </w:p>
        </w:tc>
        <w:tc>
          <w:tcPr>
            <w:tcW w:w="6632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4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632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20" o:spid="_x0000_i1044" type="#_x0000_t75" style="width:4in;height:108pt">
                  <v:imagedata r:id="rId30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133" w:name="_Toc443295381"/>
      <w:r w:rsidRPr="00B229D0">
        <w:rPr>
          <w:rFonts w:hint="eastAsia"/>
          <w:color w:val="auto"/>
        </w:rPr>
        <w:t>关注用户</w:t>
      </w:r>
      <w:bookmarkEnd w:id="133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09"/>
        <w:gridCol w:w="6597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/CarePerson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97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://api.longhuapuxin.com/label/</w:t>
            </w:r>
            <w:r w:rsidRPr="00B229D0">
              <w:rPr>
                <w:rFonts w:hint="eastAsia"/>
                <w:color w:val="auto"/>
              </w:rPr>
              <w:t>careperson/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97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97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TargetUserId: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关注对象的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UserId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TargetName: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关注对象的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NickName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LabelCode: 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对象是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hi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根据什么标签搜索出来的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LabelName: 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对象是根据什么标签搜索出来的</w:t>
            </w:r>
          </w:p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97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标签数量排行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97" w:type="dxa"/>
          </w:tcPr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"Success": true,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lastRenderedPageBreak/>
              <w:t xml:space="preserve">  "CareWho": [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{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"Id": 2,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"NickName": "654321",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"Gender": 1,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"Portrait": "1",</w:t>
            </w:r>
          </w:p>
          <w:p w:rsidR="002D528F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"IsFriend": false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说明</w:t>
            </w:r>
          </w:p>
        </w:tc>
        <w:tc>
          <w:tcPr>
            <w:tcW w:w="6597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597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21" o:spid="_x0000_i1045" type="#_x0000_t75" style="width:252pt;height:150pt">
                  <v:imagedata r:id="rId31" o:title=""/>
                </v:shape>
              </w:pict>
            </w:r>
          </w:p>
        </w:tc>
      </w:tr>
    </w:tbl>
    <w:p w:rsidR="002D528F" w:rsidRDefault="002D528F"/>
    <w:p w:rsidR="009F39DF" w:rsidRPr="009F39DF" w:rsidRDefault="009F39DF" w:rsidP="009F39DF">
      <w:pPr>
        <w:pStyle w:val="3"/>
        <w:rPr>
          <w:color w:val="FF0000"/>
        </w:rPr>
      </w:pPr>
      <w:r w:rsidRPr="009F39DF">
        <w:rPr>
          <w:rFonts w:hint="eastAsia"/>
          <w:color w:val="FF0000"/>
        </w:rPr>
        <w:t>取消关注</w:t>
      </w:r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09"/>
        <w:gridCol w:w="6597"/>
      </w:tblGrid>
      <w:tr w:rsidR="009F39DF" w:rsidRPr="009F39DF" w:rsidTr="00D848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9F39DF" w:rsidRPr="009F39DF" w:rsidRDefault="009F39DF" w:rsidP="00D84814">
            <w:pPr>
              <w:rPr>
                <w:b w:val="0"/>
                <w:bCs w:val="0"/>
                <w:color w:val="FF0000"/>
              </w:rPr>
            </w:pPr>
            <w:r w:rsidRPr="009F39DF">
              <w:rPr>
                <w:rFonts w:hint="eastAsia"/>
                <w:color w:val="FF0000"/>
              </w:rPr>
              <w:t>/LeavePerson</w:t>
            </w:r>
          </w:p>
        </w:tc>
      </w:tr>
      <w:tr w:rsidR="009F39DF" w:rsidRPr="009F39DF" w:rsidTr="00D848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:rsidR="009F39DF" w:rsidRPr="009F39DF" w:rsidRDefault="009F39DF" w:rsidP="00D84814">
            <w:pPr>
              <w:rPr>
                <w:color w:val="FF0000"/>
                <w:sz w:val="21"/>
                <w:szCs w:val="21"/>
              </w:rPr>
            </w:pPr>
            <w:r w:rsidRPr="009F39DF">
              <w:rPr>
                <w:rFonts w:hint="eastAsia"/>
                <w:color w:val="FF0000"/>
                <w:sz w:val="21"/>
                <w:szCs w:val="21"/>
              </w:rPr>
              <w:t>调用路径</w:t>
            </w:r>
          </w:p>
        </w:tc>
        <w:tc>
          <w:tcPr>
            <w:tcW w:w="6597" w:type="dxa"/>
          </w:tcPr>
          <w:p w:rsidR="009F39DF" w:rsidRPr="009F39DF" w:rsidRDefault="009F39DF" w:rsidP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9F39DF">
              <w:rPr>
                <w:rFonts w:hint="eastAsia"/>
                <w:color w:val="FF0000"/>
                <w:sz w:val="21"/>
                <w:szCs w:val="21"/>
              </w:rPr>
              <w:t>://api.longhuapuxin.com/label/</w:t>
            </w:r>
            <w:r w:rsidRPr="009F39DF">
              <w:rPr>
                <w:rFonts w:hint="eastAsia"/>
                <w:color w:val="FF0000"/>
              </w:rPr>
              <w:t>lea</w:t>
            </w:r>
            <w:r w:rsidRPr="009F39DF">
              <w:rPr>
                <w:color w:val="FF0000"/>
              </w:rPr>
              <w:t>veperson</w:t>
            </w:r>
            <w:r w:rsidRPr="009F39DF">
              <w:rPr>
                <w:rFonts w:hint="eastAsia"/>
                <w:color w:val="FF0000"/>
              </w:rPr>
              <w:t>/</w:t>
            </w:r>
          </w:p>
        </w:tc>
      </w:tr>
      <w:tr w:rsidR="009F39DF" w:rsidRPr="009F39DF" w:rsidTr="00D848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:rsidR="009F39DF" w:rsidRPr="009F39DF" w:rsidRDefault="009F39DF" w:rsidP="00D84814">
            <w:pPr>
              <w:rPr>
                <w:color w:val="FF0000"/>
                <w:sz w:val="21"/>
                <w:szCs w:val="21"/>
              </w:rPr>
            </w:pPr>
            <w:r w:rsidRPr="009F39DF">
              <w:rPr>
                <w:rFonts w:hint="eastAsia"/>
                <w:color w:val="FF0000"/>
                <w:sz w:val="21"/>
                <w:szCs w:val="21"/>
              </w:rPr>
              <w:t>参数说明</w:t>
            </w:r>
          </w:p>
        </w:tc>
        <w:tc>
          <w:tcPr>
            <w:tcW w:w="6597" w:type="dxa"/>
          </w:tcPr>
          <w:p w:rsidR="009F39DF" w:rsidRPr="009F39DF" w:rsidRDefault="009F39DF" w:rsidP="00D84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</w:p>
        </w:tc>
      </w:tr>
      <w:tr w:rsidR="009F39DF" w:rsidRPr="009F39DF" w:rsidTr="00D848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:rsidR="009F39DF" w:rsidRPr="009F39DF" w:rsidRDefault="009F39DF" w:rsidP="00D84814">
            <w:pPr>
              <w:rPr>
                <w:color w:val="FF0000"/>
                <w:sz w:val="21"/>
                <w:szCs w:val="21"/>
              </w:rPr>
            </w:pPr>
            <w:r w:rsidRPr="009F39DF">
              <w:rPr>
                <w:rFonts w:hint="eastAsia"/>
                <w:color w:val="FF0000"/>
                <w:sz w:val="21"/>
                <w:szCs w:val="21"/>
              </w:rPr>
              <w:t>Post</w:t>
            </w:r>
            <w:r w:rsidRPr="009F39DF">
              <w:rPr>
                <w:rFonts w:hint="eastAsia"/>
                <w:color w:val="FF0000"/>
                <w:sz w:val="21"/>
                <w:szCs w:val="21"/>
              </w:rPr>
              <w:t>参数说明</w:t>
            </w:r>
          </w:p>
        </w:tc>
        <w:tc>
          <w:tcPr>
            <w:tcW w:w="6597" w:type="dxa"/>
          </w:tcPr>
          <w:p w:rsidR="009F39DF" w:rsidRPr="009F39DF" w:rsidRDefault="009F39DF" w:rsidP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9F39DF">
              <w:rPr>
                <w:rFonts w:hint="eastAsia"/>
                <w:color w:val="FF0000"/>
                <w:sz w:val="21"/>
                <w:szCs w:val="21"/>
              </w:rPr>
              <w:t>Token:</w:t>
            </w:r>
            <w:r w:rsidRPr="009F39DF">
              <w:rPr>
                <w:rFonts w:hint="eastAsia"/>
                <w:color w:val="FF0000"/>
                <w:sz w:val="21"/>
                <w:szCs w:val="21"/>
              </w:rPr>
              <w:t>用户令牌</w:t>
            </w:r>
          </w:p>
          <w:p w:rsidR="009F39DF" w:rsidRPr="009F39DF" w:rsidRDefault="009F39DF" w:rsidP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9F39DF">
              <w:rPr>
                <w:rFonts w:hint="eastAsia"/>
                <w:color w:val="FF0000"/>
                <w:sz w:val="21"/>
                <w:szCs w:val="21"/>
              </w:rPr>
              <w:t>UserId:</w:t>
            </w:r>
            <w:r w:rsidRPr="009F39DF">
              <w:rPr>
                <w:rFonts w:hint="eastAsia"/>
                <w:color w:val="FF0000"/>
                <w:sz w:val="21"/>
                <w:szCs w:val="21"/>
              </w:rPr>
              <w:t>用户</w:t>
            </w:r>
            <w:r w:rsidRPr="009F39DF">
              <w:rPr>
                <w:rFonts w:hint="eastAsia"/>
                <w:color w:val="FF0000"/>
                <w:sz w:val="21"/>
                <w:szCs w:val="21"/>
              </w:rPr>
              <w:t>ID</w:t>
            </w:r>
          </w:p>
          <w:p w:rsidR="009F39DF" w:rsidRPr="009F39DF" w:rsidRDefault="009F39DF" w:rsidP="009F3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9F39DF">
              <w:rPr>
                <w:rFonts w:hint="eastAsia"/>
                <w:color w:val="FF0000"/>
                <w:sz w:val="21"/>
                <w:szCs w:val="21"/>
              </w:rPr>
              <w:t>TargetUserId:</w:t>
            </w:r>
            <w:r w:rsidRPr="009F39DF">
              <w:rPr>
                <w:rFonts w:hint="eastAsia"/>
                <w:color w:val="FF0000"/>
                <w:sz w:val="21"/>
                <w:szCs w:val="21"/>
              </w:rPr>
              <w:t>关注对象的</w:t>
            </w:r>
            <w:r w:rsidRPr="009F39DF">
              <w:rPr>
                <w:rFonts w:hint="eastAsia"/>
                <w:color w:val="FF0000"/>
                <w:sz w:val="21"/>
                <w:szCs w:val="21"/>
              </w:rPr>
              <w:t>UserId</w:t>
            </w:r>
            <w:r w:rsidRPr="009F39DF">
              <w:rPr>
                <w:color w:val="FF0000"/>
                <w:sz w:val="21"/>
                <w:szCs w:val="21"/>
              </w:rPr>
              <w:t xml:space="preserve"> </w:t>
            </w:r>
          </w:p>
          <w:p w:rsidR="009F39DF" w:rsidRPr="009F39DF" w:rsidRDefault="009F39DF" w:rsidP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</w:p>
        </w:tc>
      </w:tr>
      <w:tr w:rsidR="009F39DF" w:rsidRPr="009F39DF" w:rsidTr="00D848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:rsidR="009F39DF" w:rsidRPr="009F39DF" w:rsidRDefault="009F39DF" w:rsidP="00D84814">
            <w:pPr>
              <w:rPr>
                <w:color w:val="FF0000"/>
                <w:sz w:val="21"/>
                <w:szCs w:val="21"/>
              </w:rPr>
            </w:pPr>
            <w:r w:rsidRPr="009F39DF">
              <w:rPr>
                <w:rFonts w:hint="eastAsia"/>
                <w:color w:val="FF0000"/>
                <w:sz w:val="21"/>
                <w:szCs w:val="21"/>
              </w:rPr>
              <w:t>返回</w:t>
            </w:r>
          </w:p>
        </w:tc>
        <w:tc>
          <w:tcPr>
            <w:tcW w:w="6597" w:type="dxa"/>
          </w:tcPr>
          <w:p w:rsidR="009F39DF" w:rsidRPr="009F39DF" w:rsidRDefault="009F39DF" w:rsidP="00D84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</w:p>
        </w:tc>
      </w:tr>
      <w:tr w:rsidR="009F39DF" w:rsidRPr="009F39DF" w:rsidTr="00D848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:rsidR="009F39DF" w:rsidRPr="009F39DF" w:rsidRDefault="009F39DF" w:rsidP="00D84814">
            <w:pPr>
              <w:rPr>
                <w:color w:val="FF0000"/>
                <w:sz w:val="21"/>
                <w:szCs w:val="21"/>
              </w:rPr>
            </w:pPr>
            <w:r w:rsidRPr="009F39DF">
              <w:rPr>
                <w:rFonts w:hint="eastAsia"/>
                <w:color w:val="FF0000"/>
                <w:sz w:val="21"/>
                <w:szCs w:val="21"/>
              </w:rPr>
              <w:t>返回示例</w:t>
            </w:r>
          </w:p>
        </w:tc>
        <w:tc>
          <w:tcPr>
            <w:tcW w:w="6597" w:type="dxa"/>
          </w:tcPr>
          <w:p w:rsidR="009F39DF" w:rsidRPr="009F39DF" w:rsidRDefault="009F39DF" w:rsidP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9F39DF">
              <w:rPr>
                <w:color w:val="FF0000"/>
                <w:sz w:val="18"/>
                <w:szCs w:val="18"/>
              </w:rPr>
              <w:t>"Success": true,</w:t>
            </w:r>
          </w:p>
          <w:p w:rsidR="009F39DF" w:rsidRPr="009F39DF" w:rsidRDefault="009F39DF" w:rsidP="009F3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9F39DF">
              <w:rPr>
                <w:color w:val="FF0000"/>
                <w:sz w:val="18"/>
                <w:szCs w:val="18"/>
              </w:rPr>
              <w:t xml:space="preserve"> </w:t>
            </w:r>
          </w:p>
          <w:p w:rsidR="009F39DF" w:rsidRPr="009F39DF" w:rsidRDefault="009F39DF" w:rsidP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9F39DF" w:rsidRPr="009F39DF" w:rsidTr="00D848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:rsidR="009F39DF" w:rsidRPr="009F39DF" w:rsidRDefault="009F39DF" w:rsidP="00D84814">
            <w:pPr>
              <w:rPr>
                <w:color w:val="FF0000"/>
                <w:sz w:val="21"/>
                <w:szCs w:val="21"/>
              </w:rPr>
            </w:pPr>
            <w:r w:rsidRPr="009F39DF">
              <w:rPr>
                <w:rFonts w:hint="eastAsia"/>
                <w:color w:val="FF0000"/>
                <w:sz w:val="21"/>
                <w:szCs w:val="21"/>
              </w:rPr>
              <w:t>说明</w:t>
            </w:r>
          </w:p>
        </w:tc>
        <w:tc>
          <w:tcPr>
            <w:tcW w:w="6597" w:type="dxa"/>
          </w:tcPr>
          <w:p w:rsidR="009F39DF" w:rsidRPr="009F39DF" w:rsidRDefault="009F39DF" w:rsidP="00D84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9F39DF" w:rsidRPr="009F39DF" w:rsidTr="00D848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:rsidR="009F39DF" w:rsidRPr="009F39DF" w:rsidRDefault="009F39DF" w:rsidP="00D84814">
            <w:pPr>
              <w:rPr>
                <w:color w:val="FF0000"/>
                <w:sz w:val="21"/>
                <w:szCs w:val="21"/>
              </w:rPr>
            </w:pPr>
            <w:r w:rsidRPr="009F39DF">
              <w:rPr>
                <w:rFonts w:hint="eastAsia"/>
                <w:color w:val="FF0000"/>
                <w:sz w:val="21"/>
                <w:szCs w:val="21"/>
              </w:rPr>
              <w:t>数据流</w:t>
            </w:r>
          </w:p>
        </w:tc>
        <w:tc>
          <w:tcPr>
            <w:tcW w:w="6597" w:type="dxa"/>
          </w:tcPr>
          <w:p w:rsidR="009F39DF" w:rsidRPr="009F39DF" w:rsidRDefault="009F39DF" w:rsidP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</w:tbl>
    <w:p w:rsidR="009F39DF" w:rsidRDefault="009F39DF"/>
    <w:p w:rsidR="000222FA" w:rsidRPr="000222FA" w:rsidRDefault="000222FA" w:rsidP="000222FA">
      <w:pPr>
        <w:pStyle w:val="3"/>
        <w:rPr>
          <w:color w:val="FF0000"/>
        </w:rPr>
      </w:pPr>
      <w:r w:rsidRPr="000222FA">
        <w:rPr>
          <w:rFonts w:hint="eastAsia"/>
          <w:color w:val="FF0000"/>
        </w:rPr>
        <w:t>设置关注用户的备注名</w:t>
      </w:r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15"/>
        <w:gridCol w:w="6591"/>
      </w:tblGrid>
      <w:tr w:rsidR="000222FA" w:rsidRPr="000222FA" w:rsidTr="000222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0222FA" w:rsidRPr="000222FA" w:rsidRDefault="000222FA" w:rsidP="000222FA">
            <w:pPr>
              <w:rPr>
                <w:b w:val="0"/>
                <w:bCs w:val="0"/>
                <w:color w:val="FF0000"/>
              </w:rPr>
            </w:pPr>
            <w:r w:rsidRPr="000222FA">
              <w:rPr>
                <w:rFonts w:hint="eastAsia"/>
                <w:color w:val="FF0000"/>
              </w:rPr>
              <w:t>/</w:t>
            </w:r>
            <w:r w:rsidRPr="000222FA">
              <w:rPr>
                <w:color w:val="FF0000"/>
              </w:rPr>
              <w:t>NotePerson</w:t>
            </w:r>
          </w:p>
        </w:tc>
      </w:tr>
      <w:tr w:rsidR="000222FA" w:rsidRPr="000222FA" w:rsidTr="000222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" w:type="dxa"/>
          </w:tcPr>
          <w:p w:rsidR="000222FA" w:rsidRPr="000222FA" w:rsidRDefault="000222FA" w:rsidP="000222FA">
            <w:pPr>
              <w:rPr>
                <w:color w:val="FF0000"/>
                <w:sz w:val="21"/>
                <w:szCs w:val="21"/>
              </w:rPr>
            </w:pPr>
            <w:r w:rsidRPr="000222FA">
              <w:rPr>
                <w:rFonts w:hint="eastAsia"/>
                <w:color w:val="FF0000"/>
                <w:sz w:val="21"/>
                <w:szCs w:val="21"/>
              </w:rPr>
              <w:t>调用路径</w:t>
            </w:r>
          </w:p>
        </w:tc>
        <w:tc>
          <w:tcPr>
            <w:tcW w:w="6591" w:type="dxa"/>
          </w:tcPr>
          <w:p w:rsidR="000222FA" w:rsidRPr="000222FA" w:rsidRDefault="000222FA" w:rsidP="000222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0222FA">
              <w:rPr>
                <w:rFonts w:hint="eastAsia"/>
                <w:color w:val="FF0000"/>
                <w:sz w:val="21"/>
                <w:szCs w:val="21"/>
              </w:rPr>
              <w:t>://api.longhuapuxin.com/label/</w:t>
            </w:r>
            <w:r w:rsidRPr="000222FA">
              <w:rPr>
                <w:color w:val="FF0000"/>
              </w:rPr>
              <w:t>noteperson</w:t>
            </w:r>
          </w:p>
        </w:tc>
      </w:tr>
      <w:tr w:rsidR="000222FA" w:rsidRPr="000222FA" w:rsidTr="000222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" w:type="dxa"/>
          </w:tcPr>
          <w:p w:rsidR="000222FA" w:rsidRPr="000222FA" w:rsidRDefault="000222FA" w:rsidP="000222FA">
            <w:pPr>
              <w:rPr>
                <w:color w:val="FF0000"/>
                <w:sz w:val="21"/>
                <w:szCs w:val="21"/>
              </w:rPr>
            </w:pPr>
            <w:r w:rsidRPr="000222FA">
              <w:rPr>
                <w:rFonts w:hint="eastAsia"/>
                <w:color w:val="FF0000"/>
                <w:sz w:val="21"/>
                <w:szCs w:val="21"/>
              </w:rPr>
              <w:t>参数说明</w:t>
            </w:r>
          </w:p>
        </w:tc>
        <w:tc>
          <w:tcPr>
            <w:tcW w:w="6591" w:type="dxa"/>
          </w:tcPr>
          <w:p w:rsidR="000222FA" w:rsidRPr="000222FA" w:rsidRDefault="000222FA" w:rsidP="000222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</w:p>
        </w:tc>
      </w:tr>
      <w:tr w:rsidR="000222FA" w:rsidRPr="000222FA" w:rsidTr="000222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" w:type="dxa"/>
          </w:tcPr>
          <w:p w:rsidR="000222FA" w:rsidRPr="000222FA" w:rsidRDefault="000222FA" w:rsidP="000222FA">
            <w:pPr>
              <w:rPr>
                <w:color w:val="FF0000"/>
                <w:sz w:val="21"/>
                <w:szCs w:val="21"/>
              </w:rPr>
            </w:pPr>
            <w:r w:rsidRPr="000222FA">
              <w:rPr>
                <w:rFonts w:hint="eastAsia"/>
                <w:color w:val="FF0000"/>
                <w:sz w:val="21"/>
                <w:szCs w:val="21"/>
              </w:rPr>
              <w:t>Post</w:t>
            </w:r>
            <w:r w:rsidRPr="000222FA">
              <w:rPr>
                <w:rFonts w:hint="eastAsia"/>
                <w:color w:val="FF0000"/>
                <w:sz w:val="21"/>
                <w:szCs w:val="21"/>
              </w:rPr>
              <w:t>参数说明</w:t>
            </w:r>
          </w:p>
        </w:tc>
        <w:tc>
          <w:tcPr>
            <w:tcW w:w="6591" w:type="dxa"/>
          </w:tcPr>
          <w:p w:rsidR="000222FA" w:rsidRPr="000222FA" w:rsidRDefault="000222FA" w:rsidP="000222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0222FA">
              <w:rPr>
                <w:rFonts w:hint="eastAsia"/>
                <w:color w:val="FF0000"/>
                <w:sz w:val="21"/>
                <w:szCs w:val="21"/>
              </w:rPr>
              <w:t>Token:</w:t>
            </w:r>
            <w:r w:rsidRPr="000222FA">
              <w:rPr>
                <w:rFonts w:hint="eastAsia"/>
                <w:color w:val="FF0000"/>
                <w:sz w:val="21"/>
                <w:szCs w:val="21"/>
              </w:rPr>
              <w:t>用户令牌</w:t>
            </w:r>
          </w:p>
          <w:p w:rsidR="000222FA" w:rsidRPr="000222FA" w:rsidRDefault="000222FA" w:rsidP="000222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0222FA">
              <w:rPr>
                <w:rFonts w:hint="eastAsia"/>
                <w:color w:val="FF0000"/>
                <w:sz w:val="21"/>
                <w:szCs w:val="21"/>
              </w:rPr>
              <w:t>UserId:</w:t>
            </w:r>
            <w:r w:rsidRPr="000222FA">
              <w:rPr>
                <w:rFonts w:hint="eastAsia"/>
                <w:color w:val="FF0000"/>
                <w:sz w:val="21"/>
                <w:szCs w:val="21"/>
              </w:rPr>
              <w:t>用户</w:t>
            </w:r>
            <w:r w:rsidRPr="000222FA">
              <w:rPr>
                <w:rFonts w:hint="eastAsia"/>
                <w:color w:val="FF0000"/>
                <w:sz w:val="21"/>
                <w:szCs w:val="21"/>
              </w:rPr>
              <w:t>ID</w:t>
            </w:r>
          </w:p>
        </w:tc>
      </w:tr>
      <w:tr w:rsidR="000222FA" w:rsidRPr="000222FA" w:rsidTr="000222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" w:type="dxa"/>
          </w:tcPr>
          <w:p w:rsidR="000222FA" w:rsidRPr="000222FA" w:rsidRDefault="000222FA" w:rsidP="000222FA">
            <w:pPr>
              <w:rPr>
                <w:color w:val="FF0000"/>
                <w:sz w:val="21"/>
                <w:szCs w:val="21"/>
              </w:rPr>
            </w:pPr>
            <w:r w:rsidRPr="000222FA">
              <w:rPr>
                <w:rFonts w:hint="eastAsia"/>
                <w:color w:val="FF0000"/>
                <w:sz w:val="21"/>
                <w:szCs w:val="21"/>
              </w:rPr>
              <w:t>返回</w:t>
            </w:r>
          </w:p>
        </w:tc>
        <w:tc>
          <w:tcPr>
            <w:tcW w:w="6591" w:type="dxa"/>
          </w:tcPr>
          <w:p w:rsidR="000222FA" w:rsidRPr="000222FA" w:rsidRDefault="000222FA" w:rsidP="000222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0222FA">
              <w:rPr>
                <w:rFonts w:hint="eastAsia"/>
                <w:color w:val="FF0000"/>
                <w:sz w:val="21"/>
                <w:szCs w:val="21"/>
              </w:rPr>
              <w:t>标签分类信息</w:t>
            </w:r>
          </w:p>
        </w:tc>
      </w:tr>
      <w:tr w:rsidR="000222FA" w:rsidRPr="000222FA" w:rsidTr="000222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" w:type="dxa"/>
          </w:tcPr>
          <w:p w:rsidR="000222FA" w:rsidRPr="000222FA" w:rsidRDefault="000222FA" w:rsidP="000222FA">
            <w:pPr>
              <w:rPr>
                <w:color w:val="FF0000"/>
                <w:sz w:val="21"/>
                <w:szCs w:val="21"/>
              </w:rPr>
            </w:pPr>
            <w:r w:rsidRPr="000222FA">
              <w:rPr>
                <w:rFonts w:hint="eastAsia"/>
                <w:color w:val="FF0000"/>
                <w:sz w:val="21"/>
                <w:szCs w:val="21"/>
              </w:rPr>
              <w:t>返回示例</w:t>
            </w:r>
          </w:p>
        </w:tc>
        <w:tc>
          <w:tcPr>
            <w:tcW w:w="6591" w:type="dxa"/>
          </w:tcPr>
          <w:p w:rsidR="000222FA" w:rsidRPr="000222FA" w:rsidRDefault="000222FA" w:rsidP="000222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0222FA">
              <w:rPr>
                <w:color w:val="FF0000"/>
                <w:sz w:val="18"/>
                <w:szCs w:val="18"/>
              </w:rPr>
              <w:t>"Success": true,</w:t>
            </w:r>
          </w:p>
          <w:p w:rsidR="000222FA" w:rsidRPr="000222FA" w:rsidRDefault="000222FA" w:rsidP="000222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0222FA">
              <w:rPr>
                <w:color w:val="FF0000"/>
                <w:sz w:val="18"/>
                <w:szCs w:val="18"/>
              </w:rPr>
              <w:t xml:space="preserve">  "LabeCategories": [</w:t>
            </w:r>
          </w:p>
          <w:p w:rsidR="000222FA" w:rsidRPr="000222FA" w:rsidRDefault="000222FA" w:rsidP="000222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0222FA">
              <w:rPr>
                <w:color w:val="FF0000"/>
                <w:sz w:val="18"/>
                <w:szCs w:val="18"/>
              </w:rPr>
              <w:t xml:space="preserve">    { "Code": "0100",</w:t>
            </w:r>
            <w:r w:rsidRPr="000222FA">
              <w:rPr>
                <w:rFonts w:hint="eastAsia"/>
                <w:color w:val="FF0000"/>
                <w:sz w:val="18"/>
                <w:szCs w:val="18"/>
              </w:rPr>
              <w:t>"Name": "</w:t>
            </w:r>
            <w:r w:rsidRPr="000222FA">
              <w:rPr>
                <w:rFonts w:hint="eastAsia"/>
                <w:color w:val="FF0000"/>
                <w:sz w:val="18"/>
                <w:szCs w:val="18"/>
              </w:rPr>
              <w:t>生活服务</w:t>
            </w:r>
            <w:r w:rsidRPr="000222FA">
              <w:rPr>
                <w:rFonts w:hint="eastAsia"/>
                <w:color w:val="FF0000"/>
                <w:sz w:val="18"/>
                <w:szCs w:val="18"/>
              </w:rPr>
              <w:t>"</w:t>
            </w:r>
            <w:r w:rsidRPr="000222FA">
              <w:rPr>
                <w:color w:val="FF0000"/>
                <w:sz w:val="18"/>
                <w:szCs w:val="18"/>
              </w:rPr>
              <w:t>},</w:t>
            </w:r>
          </w:p>
          <w:p w:rsidR="000222FA" w:rsidRPr="000222FA" w:rsidRDefault="000222FA" w:rsidP="000222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0222FA">
              <w:rPr>
                <w:color w:val="FF0000"/>
                <w:sz w:val="18"/>
                <w:szCs w:val="18"/>
              </w:rPr>
              <w:t xml:space="preserve">    { "Code": "0200",</w:t>
            </w:r>
            <w:r w:rsidRPr="000222FA">
              <w:rPr>
                <w:rFonts w:hint="eastAsia"/>
                <w:color w:val="FF0000"/>
                <w:sz w:val="18"/>
                <w:szCs w:val="18"/>
              </w:rPr>
              <w:t xml:space="preserve"> "Name": "</w:t>
            </w:r>
            <w:r w:rsidRPr="000222FA">
              <w:rPr>
                <w:rFonts w:hint="eastAsia"/>
                <w:color w:val="FF0000"/>
                <w:sz w:val="18"/>
                <w:szCs w:val="18"/>
              </w:rPr>
              <w:t>健康与健美</w:t>
            </w:r>
            <w:r w:rsidRPr="000222FA">
              <w:rPr>
                <w:rFonts w:hint="eastAsia"/>
                <w:color w:val="FF0000"/>
                <w:sz w:val="18"/>
                <w:szCs w:val="18"/>
              </w:rPr>
              <w:t>"</w:t>
            </w:r>
            <w:r w:rsidRPr="000222FA">
              <w:rPr>
                <w:color w:val="FF0000"/>
                <w:sz w:val="18"/>
                <w:szCs w:val="18"/>
              </w:rPr>
              <w:t xml:space="preserve"> },</w:t>
            </w:r>
            <w:r w:rsidRPr="000222FA">
              <w:rPr>
                <w:rFonts w:hint="eastAsia"/>
                <w:color w:val="FF0000"/>
                <w:sz w:val="18"/>
                <w:szCs w:val="18"/>
              </w:rPr>
              <w:t>......</w:t>
            </w:r>
          </w:p>
        </w:tc>
      </w:tr>
      <w:tr w:rsidR="000222FA" w:rsidRPr="000222FA" w:rsidTr="000222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" w:type="dxa"/>
          </w:tcPr>
          <w:p w:rsidR="000222FA" w:rsidRPr="000222FA" w:rsidRDefault="000222FA" w:rsidP="000222FA">
            <w:pPr>
              <w:rPr>
                <w:color w:val="FF0000"/>
                <w:sz w:val="21"/>
                <w:szCs w:val="21"/>
              </w:rPr>
            </w:pPr>
            <w:r w:rsidRPr="000222FA">
              <w:rPr>
                <w:rFonts w:hint="eastAsia"/>
                <w:color w:val="FF0000"/>
                <w:sz w:val="21"/>
                <w:szCs w:val="21"/>
              </w:rPr>
              <w:t>说明</w:t>
            </w:r>
          </w:p>
        </w:tc>
        <w:tc>
          <w:tcPr>
            <w:tcW w:w="6591" w:type="dxa"/>
          </w:tcPr>
          <w:p w:rsidR="000222FA" w:rsidRPr="000222FA" w:rsidRDefault="000222FA" w:rsidP="000222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0222FA" w:rsidRPr="000222FA" w:rsidTr="000222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" w:type="dxa"/>
          </w:tcPr>
          <w:p w:rsidR="000222FA" w:rsidRPr="000222FA" w:rsidRDefault="000222FA" w:rsidP="000222FA">
            <w:pPr>
              <w:rPr>
                <w:color w:val="FF0000"/>
                <w:sz w:val="21"/>
                <w:szCs w:val="21"/>
              </w:rPr>
            </w:pPr>
            <w:r w:rsidRPr="000222FA">
              <w:rPr>
                <w:rFonts w:hint="eastAsia"/>
                <w:color w:val="FF0000"/>
                <w:sz w:val="21"/>
                <w:szCs w:val="21"/>
              </w:rPr>
              <w:t>数据流</w:t>
            </w:r>
          </w:p>
        </w:tc>
        <w:tc>
          <w:tcPr>
            <w:tcW w:w="6591" w:type="dxa"/>
          </w:tcPr>
          <w:p w:rsidR="000222FA" w:rsidRPr="000222FA" w:rsidRDefault="000222FA" w:rsidP="000222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</w:tbl>
    <w:p w:rsidR="000222FA" w:rsidRDefault="000222FA"/>
    <w:p w:rsidR="000222FA" w:rsidRPr="00B229D0" w:rsidRDefault="000222FA"/>
    <w:p w:rsidR="002D528F" w:rsidRPr="00B229D0" w:rsidRDefault="00B92BA1">
      <w:pPr>
        <w:pStyle w:val="3"/>
        <w:rPr>
          <w:color w:val="auto"/>
        </w:rPr>
      </w:pPr>
      <w:bookmarkStart w:id="134" w:name="_Toc443295382"/>
      <w:r w:rsidRPr="00B229D0">
        <w:rPr>
          <w:rFonts w:hint="eastAsia"/>
          <w:color w:val="auto"/>
        </w:rPr>
        <w:t>获取标签分类信息</w:t>
      </w:r>
      <w:bookmarkEnd w:id="134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15"/>
        <w:gridCol w:w="6591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/GetLabelCategory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91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://api.longhuapuxin.com/label/</w:t>
            </w:r>
            <w:r w:rsidRPr="00B229D0">
              <w:rPr>
                <w:rFonts w:hint="eastAsia"/>
                <w:color w:val="auto"/>
              </w:rPr>
              <w:t>getLabelCategory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91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91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91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标签分类信息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91" w:type="dxa"/>
          </w:tcPr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"Success": true,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"LabeCategories": [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{ "Code": "0100",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"Name": "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生活服务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"</w:t>
            </w:r>
            <w:r w:rsidRPr="00B229D0">
              <w:rPr>
                <w:color w:val="auto"/>
                <w:sz w:val="18"/>
                <w:szCs w:val="18"/>
              </w:rPr>
              <w:t>},</w:t>
            </w:r>
          </w:p>
          <w:p w:rsidR="002D528F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{ "Code": "0200",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"Name": "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健康与健美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"</w:t>
            </w:r>
            <w:r w:rsidRPr="00B229D0">
              <w:rPr>
                <w:color w:val="auto"/>
                <w:sz w:val="18"/>
                <w:szCs w:val="18"/>
              </w:rPr>
              <w:t xml:space="preserve"> },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......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591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数据流</w:t>
            </w:r>
          </w:p>
        </w:tc>
        <w:tc>
          <w:tcPr>
            <w:tcW w:w="6591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22" o:spid="_x0000_i1046" type="#_x0000_t75" style="width:246pt;height:108pt">
                  <v:imagedata r:id="rId32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135" w:name="_Toc443295383"/>
      <w:r w:rsidRPr="00B229D0">
        <w:rPr>
          <w:rFonts w:hint="eastAsia"/>
          <w:color w:val="auto"/>
        </w:rPr>
        <w:t>获取标签基础信息</w:t>
      </w:r>
      <w:bookmarkEnd w:id="135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08"/>
        <w:gridCol w:w="6598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/GetLabelList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98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://api.longhuapuxin.com/label/</w:t>
            </w:r>
            <w:r w:rsidRPr="00B229D0">
              <w:rPr>
                <w:rFonts w:hint="eastAsia"/>
                <w:color w:val="auto"/>
              </w:rPr>
              <w:t>getlabelList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98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98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98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标签分类信息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98" w:type="dxa"/>
          </w:tcPr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"Success": true,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"Labels": [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{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"Code": "0100000001",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     "Name": "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跑腿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"Description": "",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"CategoryCode": "0100",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"Photo": "1",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"IsKept": true</w:t>
            </w:r>
          </w:p>
          <w:p w:rsidR="002D528F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},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598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598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23" o:spid="_x0000_i1047" type="#_x0000_t75" style="width:258pt;height:102pt">
                  <v:imagedata r:id="rId33" o:title=""/>
                </v:shape>
              </w:pict>
            </w:r>
          </w:p>
        </w:tc>
      </w:tr>
    </w:tbl>
    <w:p w:rsidR="002D528F" w:rsidRPr="00B229D0" w:rsidRDefault="00B92BA1">
      <w:r w:rsidRPr="00B229D0">
        <w:rPr>
          <w:rFonts w:hint="eastAsia"/>
        </w:rPr>
        <w:t>只显示系统给的标签。</w:t>
      </w:r>
    </w:p>
    <w:p w:rsidR="002D528F" w:rsidRPr="00B229D0" w:rsidRDefault="00B92BA1">
      <w:pPr>
        <w:pStyle w:val="3"/>
        <w:rPr>
          <w:color w:val="auto"/>
        </w:rPr>
      </w:pPr>
      <w:bookmarkStart w:id="136" w:name="_Toc443295384"/>
      <w:r w:rsidRPr="00B229D0">
        <w:rPr>
          <w:rFonts w:hint="eastAsia"/>
          <w:color w:val="auto"/>
        </w:rPr>
        <w:lastRenderedPageBreak/>
        <w:t>购买标签额度</w:t>
      </w:r>
      <w:bookmarkEnd w:id="136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18"/>
        <w:gridCol w:w="6588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/buyLabelPlace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88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://api.longhuapuxin.com/label/</w:t>
            </w:r>
            <w:r w:rsidRPr="00B229D0">
              <w:rPr>
                <w:rFonts w:hint="eastAsia"/>
                <w:color w:val="auto"/>
              </w:rPr>
              <w:t>buyLabelplace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88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88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88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订单信息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88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Success:true,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LabelOrder:{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OrderId:1211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CurrentPlace:1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PurchaseQuantity:1,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Price:2.0,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Discount</w:t>
            </w:r>
            <w:proofErr w:type="gramStart"/>
            <w:r w:rsidRPr="00B229D0">
              <w:rPr>
                <w:rFonts w:hint="eastAsia"/>
                <w:color w:val="auto"/>
                <w:sz w:val="18"/>
                <w:szCs w:val="18"/>
              </w:rPr>
              <w:t>:0</w:t>
            </w:r>
            <w:proofErr w:type="gramEnd"/>
            <w:r w:rsidRPr="00B229D0">
              <w:rPr>
                <w:rFonts w:hint="eastAsia"/>
                <w:color w:val="auto"/>
                <w:sz w:val="18"/>
                <w:szCs w:val="18"/>
              </w:rPr>
              <w:t>,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Amount:2.0,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UserBalance:120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588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588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24" o:spid="_x0000_i1048" type="#_x0000_t75" style="width:246pt;height:114pt">
                  <v:imagedata r:id="rId34" o:title=""/>
                </v:shape>
              </w:pict>
            </w:r>
          </w:p>
        </w:tc>
      </w:tr>
    </w:tbl>
    <w:p w:rsidR="002D528F" w:rsidRPr="00B229D0" w:rsidRDefault="00B92BA1">
      <w:pPr>
        <w:pStyle w:val="3"/>
        <w:rPr>
          <w:color w:val="auto"/>
        </w:rPr>
      </w:pPr>
      <w:bookmarkStart w:id="137" w:name="_Toc443295385"/>
      <w:r w:rsidRPr="00B229D0">
        <w:rPr>
          <w:rFonts w:hint="eastAsia"/>
          <w:color w:val="auto"/>
        </w:rPr>
        <w:t>购买标签额度确认</w:t>
      </w:r>
      <w:r w:rsidRPr="00B229D0">
        <w:rPr>
          <w:rFonts w:hint="eastAsia"/>
          <w:color w:val="auto"/>
        </w:rPr>
        <w:t>/</w:t>
      </w:r>
      <w:r w:rsidRPr="00B229D0">
        <w:rPr>
          <w:rFonts w:hint="eastAsia"/>
          <w:color w:val="auto"/>
        </w:rPr>
        <w:t>放弃</w:t>
      </w:r>
      <w:bookmarkEnd w:id="137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18"/>
        <w:gridCol w:w="6588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/ConfirmLabelOrder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88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://api.longhuapuxin.com/label/</w:t>
            </w:r>
            <w:r w:rsidRPr="00B229D0">
              <w:rPr>
                <w:rFonts w:hint="eastAsia"/>
                <w:color w:val="auto"/>
              </w:rPr>
              <w:t>confirmlabelorder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88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88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OrderId: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购买标签额度的订单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Ticket: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支付凭证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Confirm:1 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确认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 0 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放弃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88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确认或者拒绝</w:t>
            </w:r>
            <w:proofErr w:type="gramStart"/>
            <w:r w:rsidRPr="00B229D0">
              <w:rPr>
                <w:rFonts w:hint="eastAsia"/>
                <w:color w:val="auto"/>
                <w:sz w:val="21"/>
                <w:szCs w:val="21"/>
              </w:rPr>
              <w:t>后当前</w:t>
            </w:r>
            <w:proofErr w:type="gramEnd"/>
            <w:r w:rsidRPr="00B229D0">
              <w:rPr>
                <w:rFonts w:hint="eastAsia"/>
                <w:color w:val="auto"/>
                <w:sz w:val="21"/>
                <w:szCs w:val="21"/>
              </w:rPr>
              <w:t>用户的标签额度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88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如果确认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Success:true,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LabelPlace:2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如果放弃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Success:false,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LabelPlace:1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588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588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25" o:spid="_x0000_i1049" type="#_x0000_t75" style="width:246pt;height:114pt">
                  <v:imagedata r:id="rId35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138" w:name="_Toc443295386"/>
      <w:r w:rsidRPr="00B229D0">
        <w:rPr>
          <w:rFonts w:hint="eastAsia"/>
          <w:color w:val="auto"/>
        </w:rPr>
        <w:t>设置标签</w:t>
      </w:r>
      <w:bookmarkEnd w:id="138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13"/>
        <w:gridCol w:w="6593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/MarkLabel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3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93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://api.longhuapuxin.com/label/</w:t>
            </w:r>
            <w:r w:rsidRPr="00B229D0">
              <w:rPr>
                <w:rFonts w:hint="eastAsia"/>
                <w:color w:val="auto"/>
              </w:rPr>
              <w:t>marklabel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3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93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3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93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Index: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设置在第几个空位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LabelCode: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标签代码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LabelName: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标签名称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LabelCategory: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标签类型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 xml:space="preserve">Note: </w:t>
            </w:r>
            <w:r w:rsidRPr="00B229D0">
              <w:rPr>
                <w:color w:val="auto"/>
                <w:sz w:val="21"/>
                <w:szCs w:val="21"/>
              </w:rPr>
              <w:t>标签描述，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Photos</w:t>
            </w:r>
            <w:r w:rsidRPr="00B229D0">
              <w:rPr>
                <w:color w:val="auto"/>
                <w:sz w:val="21"/>
                <w:szCs w:val="21"/>
              </w:rPr>
              <w:t>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设置标签对应的图片</w:t>
            </w:r>
          </w:p>
          <w:p w:rsidR="008716EF" w:rsidRPr="00B229D0" w:rsidRDefault="008716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GuidePrice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：</w:t>
            </w:r>
            <w:r w:rsidRPr="00B229D0">
              <w:rPr>
                <w:color w:val="auto"/>
                <w:sz w:val="21"/>
                <w:szCs w:val="21"/>
              </w:rPr>
              <w:t>指导价格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3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返回</w:t>
            </w:r>
          </w:p>
        </w:tc>
        <w:tc>
          <w:tcPr>
            <w:tcW w:w="6593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个人标签信息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3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93" w:type="dxa"/>
          </w:tcPr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"Success": true,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"Labels": [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{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"ID": 37,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"LabelCode": "1000000002",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"UserId": 1,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"IndustryCode": "1001",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"Index": 1,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"Experience": 0,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"LabelName": null,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"Active": false,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"Photos": null,</w:t>
            </w:r>
          </w:p>
          <w:p w:rsidR="002D528F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"Note": null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3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593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3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593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26" o:spid="_x0000_i1050" type="#_x0000_t75" style="width:252pt;height:210pt">
                  <v:imagedata r:id="rId36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139" w:name="_Toc443295387"/>
      <w:r w:rsidRPr="00B229D0">
        <w:rPr>
          <w:rFonts w:hint="eastAsia"/>
          <w:color w:val="auto"/>
        </w:rPr>
        <w:t>获取标签购买记录</w:t>
      </w:r>
      <w:bookmarkEnd w:id="139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15"/>
        <w:gridCol w:w="6591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/GetLabelOrderList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91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://api.longhuapuxin.com/label/</w:t>
            </w:r>
            <w:r w:rsidRPr="00B229D0">
              <w:rPr>
                <w:rFonts w:hint="eastAsia"/>
                <w:color w:val="auto"/>
              </w:rPr>
              <w:t>getlabelorderlist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91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91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91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个人标签信息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91" w:type="dxa"/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Success:true,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Orders:[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{MarkId:123,OrderTime:"2015-01-15 13:01:00",Quantity:1,Amount:2},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 MarkId:124,OrderTime:"2015-01-25 13:01:00",Quantity:1,Amount:2},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。。。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]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591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591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27" o:spid="_x0000_i1051" type="#_x0000_t75" style="width:246pt;height:114pt">
                  <v:imagedata r:id="rId37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140" w:name="_Toc443295388"/>
      <w:r w:rsidRPr="00B229D0">
        <w:rPr>
          <w:rFonts w:hint="eastAsia"/>
          <w:color w:val="auto"/>
        </w:rPr>
        <w:t>获取用户标签信息</w:t>
      </w:r>
      <w:bookmarkEnd w:id="140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08"/>
        <w:gridCol w:w="6598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/getMarkedLabels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调用路径</w:t>
            </w:r>
          </w:p>
        </w:tc>
        <w:tc>
          <w:tcPr>
            <w:tcW w:w="6598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://api.longhuapuxin.com/label/</w:t>
            </w:r>
            <w:r w:rsidRPr="00B229D0">
              <w:rPr>
                <w:rFonts w:hint="eastAsia"/>
                <w:color w:val="auto"/>
              </w:rPr>
              <w:t>getmarkedlabels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98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98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TargetUserId: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要获取谁的标签信息，传他的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UserId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98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个人标签信息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98" w:type="dxa"/>
          </w:tcPr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"Success": true,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"Labels": [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{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"ID": 37,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"LabelCode": "1000000002",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"UserId": 1,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"IndustryCode": "1001",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"Index": 1,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"Experience": 0,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"LabelName": null,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"Active": true,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"Photos": null,</w:t>
            </w:r>
          </w:p>
          <w:p w:rsidR="002D528F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"Note": null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598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598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28" o:spid="_x0000_i1052" type="#_x0000_t75" style="width:258pt;height:114pt">
                  <v:imagedata r:id="rId38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141" w:name="_Toc443295389"/>
      <w:r w:rsidRPr="00B229D0">
        <w:rPr>
          <w:rFonts w:hint="eastAsia"/>
          <w:color w:val="auto"/>
        </w:rPr>
        <w:t>获取标签成长记录</w:t>
      </w:r>
      <w:bookmarkEnd w:id="141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05"/>
        <w:gridCol w:w="6601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/getLabelExperience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601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://api.longhuapuxin.com/label/</w:t>
            </w:r>
            <w:r w:rsidRPr="00B229D0">
              <w:rPr>
                <w:rFonts w:hint="eastAsia"/>
                <w:color w:val="auto"/>
              </w:rPr>
              <w:t>getlabelexperience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01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01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MarkId: 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标签设置的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Page:1 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第几页数据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PageSize:20 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每页默认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20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条记录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601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标签成长记录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601" w:type="dxa"/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Success:true,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Total:201,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PageSize:20,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Page:1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Labels:[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{GetDate:"2015-01-14 13:21:22",Experience:50,Note:"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完成与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xxx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的交易，获得中评，得到经验值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50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。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",OrderId:231211},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... 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]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601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601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29" o:spid="_x0000_i1053" type="#_x0000_t75" style="width:258pt;height:114pt">
                  <v:imagedata r:id="rId39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B92BA1">
      <w:pPr>
        <w:pStyle w:val="2"/>
        <w:rPr>
          <w:color w:val="auto"/>
        </w:rPr>
      </w:pPr>
      <w:bookmarkStart w:id="142" w:name="_Toc443295390"/>
      <w:r w:rsidRPr="00B229D0">
        <w:rPr>
          <w:rFonts w:hint="eastAsia"/>
          <w:color w:val="auto"/>
        </w:rPr>
        <w:t>交易接口(Order)</w:t>
      </w:r>
      <w:bookmarkEnd w:id="142"/>
    </w:p>
    <w:p w:rsidR="002D528F" w:rsidRPr="00B229D0" w:rsidRDefault="00B92BA1">
      <w:pPr>
        <w:pStyle w:val="3"/>
        <w:rPr>
          <w:color w:val="auto"/>
        </w:rPr>
      </w:pPr>
      <w:bookmarkStart w:id="143" w:name="_Toc443295391"/>
      <w:r w:rsidRPr="00B229D0">
        <w:rPr>
          <w:rFonts w:hint="eastAsia"/>
          <w:color w:val="auto"/>
        </w:rPr>
        <w:t>查询个人交易记录</w:t>
      </w:r>
      <w:bookmarkEnd w:id="143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690"/>
        <w:gridCol w:w="6616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/getOrderList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0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616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://api.longhuapuxin.com/order/</w:t>
            </w:r>
            <w:r w:rsidRPr="00B229D0">
              <w:rPr>
                <w:rFonts w:hint="eastAsia"/>
                <w:color w:val="auto"/>
              </w:rPr>
              <w:t>getOrderList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0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参数说明</w:t>
            </w:r>
          </w:p>
        </w:tc>
        <w:tc>
          <w:tcPr>
            <w:tcW w:w="6616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0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16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UserId1: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买家用户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Id,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UserId2: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卖家用户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Id,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OrderStatus:1 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活动交易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 3 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已完成交易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PageIndex:1 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第几页数据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PageSize:20 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每页默认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20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条记录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0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616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标签成长记录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0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616" w:type="dxa"/>
          </w:tcPr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"Success": true,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"Total": 1,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"Orders": [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{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"Id": 36,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"UserId1": 1,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     "NickName1": "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我是真的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"OrderNote": null,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"OrderTime": "2015-11-20 14:31:14",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"Status": 2,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"UserId2": 11,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     "NickName2": "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郑</w:t>
            </w:r>
            <w:proofErr w:type="gramStart"/>
            <w:r w:rsidRPr="00B229D0">
              <w:rPr>
                <w:rFonts w:hint="eastAsia"/>
                <w:color w:val="auto"/>
                <w:sz w:val="18"/>
                <w:szCs w:val="18"/>
              </w:rPr>
              <w:t>浩</w:t>
            </w:r>
            <w:proofErr w:type="gramEnd"/>
            <w:r w:rsidRPr="00B229D0">
              <w:rPr>
                <w:rFonts w:hint="eastAsia"/>
                <w:color w:val="auto"/>
                <w:sz w:val="18"/>
                <w:szCs w:val="18"/>
              </w:rPr>
              <w:t>dashen",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"LabelCode": "1000000024",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"IndustryCode": "1004",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"ReceiveTime": "2015-11-20 14:34:29",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"Amount": 0.0,</w:t>
            </w:r>
          </w:p>
          <w:p w:rsidR="002D528F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"SessionId": null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0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616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0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数据流</w:t>
            </w:r>
          </w:p>
        </w:tc>
        <w:tc>
          <w:tcPr>
            <w:tcW w:w="6616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30" o:spid="_x0000_i1054" type="#_x0000_t75" style="width:276pt;height:132pt">
                  <v:imagedata r:id="rId40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144" w:name="_Toc443295392"/>
      <w:r w:rsidRPr="00B229D0">
        <w:rPr>
          <w:rFonts w:hint="eastAsia"/>
          <w:color w:val="auto"/>
        </w:rPr>
        <w:t>获取交易详情</w:t>
      </w:r>
      <w:bookmarkEnd w:id="144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690"/>
        <w:gridCol w:w="6616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/getOrder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0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616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://api.longhuapuxin.com/order/</w:t>
            </w:r>
            <w:r w:rsidRPr="00B229D0">
              <w:rPr>
                <w:rFonts w:hint="eastAsia"/>
                <w:color w:val="auto"/>
              </w:rPr>
              <w:t>getOrder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0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16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0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16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OrderId: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交易编号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0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616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交易详情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0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616" w:type="dxa"/>
          </w:tcPr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"Success": true,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"Order": {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"Id": 36,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"UserId1": 1,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   "NickName1": "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我是真的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"OrderNote": null,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"OrderTime": "2015-11-20 14:31:14",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"Status": 2,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"UserId2": 11,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   "NickName2": "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郑</w:t>
            </w:r>
            <w:proofErr w:type="gramStart"/>
            <w:r w:rsidRPr="00B229D0">
              <w:rPr>
                <w:rFonts w:hint="eastAsia"/>
                <w:color w:val="auto"/>
                <w:sz w:val="18"/>
                <w:szCs w:val="18"/>
              </w:rPr>
              <w:t>浩</w:t>
            </w:r>
            <w:proofErr w:type="gramEnd"/>
            <w:r w:rsidRPr="00B229D0">
              <w:rPr>
                <w:rFonts w:hint="eastAsia"/>
                <w:color w:val="auto"/>
                <w:sz w:val="18"/>
                <w:szCs w:val="18"/>
              </w:rPr>
              <w:t>dashen",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"LabelCode": "1000000024",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"IndustryCode": "1004",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"ReceiveTime": "2015-11-20 14:34:29",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"Amount": 0.0,</w:t>
            </w:r>
          </w:p>
          <w:p w:rsidR="002D528F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"SessionId": null 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0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说明</w:t>
            </w:r>
          </w:p>
        </w:tc>
        <w:tc>
          <w:tcPr>
            <w:tcW w:w="6616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0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616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31" o:spid="_x0000_i1055" type="#_x0000_t75" style="width:276pt;height:132pt">
                  <v:imagedata r:id="rId41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145" w:name="_Toc443295393"/>
      <w:r w:rsidRPr="00B229D0">
        <w:rPr>
          <w:rFonts w:hint="eastAsia"/>
          <w:color w:val="auto"/>
        </w:rPr>
        <w:t>发起交易</w:t>
      </w:r>
      <w:bookmarkEnd w:id="145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692"/>
        <w:gridCol w:w="6614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/newOrder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614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://api.longhuapuxin.com/order/</w:t>
            </w:r>
            <w:r w:rsidRPr="00B229D0">
              <w:rPr>
                <w:rFonts w:hint="eastAsia"/>
                <w:color w:val="auto"/>
              </w:rPr>
              <w:t>newOrder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14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14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NickName: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发起方的昵称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UserId2: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交易方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UserId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NickName2: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交易方昵称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SessionId: 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聊天的会话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Amount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：交易金额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Note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：交易概述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614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交易详情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614" w:type="dxa"/>
          </w:tcPr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"Success": true,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"Order": {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"Id": 36,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"UserId1": 1,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   "NickName1": "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我是真的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"OrderNote": null,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"OrderTime": "2015-11-20 14:31:14",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"Status": 1,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"UserId2": 11,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lastRenderedPageBreak/>
              <w:t xml:space="preserve">    "NickName2": "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郑</w:t>
            </w:r>
            <w:proofErr w:type="gramStart"/>
            <w:r w:rsidRPr="00B229D0">
              <w:rPr>
                <w:rFonts w:hint="eastAsia"/>
                <w:color w:val="auto"/>
                <w:sz w:val="18"/>
                <w:szCs w:val="18"/>
              </w:rPr>
              <w:t>浩</w:t>
            </w:r>
            <w:proofErr w:type="gramEnd"/>
            <w:r w:rsidRPr="00B229D0">
              <w:rPr>
                <w:rFonts w:hint="eastAsia"/>
                <w:color w:val="auto"/>
                <w:sz w:val="18"/>
                <w:szCs w:val="18"/>
              </w:rPr>
              <w:t>dashen",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"LabelCode": "1000000024",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"IndustryCode": "1004",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"ReceiveTime": "0001-01-01 00:00:00",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"Amount": 0.0,</w:t>
            </w:r>
          </w:p>
          <w:p w:rsidR="002D528F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"SessionId": null 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说明</w:t>
            </w:r>
          </w:p>
        </w:tc>
        <w:tc>
          <w:tcPr>
            <w:tcW w:w="6614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614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32" o:spid="_x0000_i1056" type="#_x0000_t75" style="width:276pt;height:2in">
                  <v:imagedata r:id="rId42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146" w:name="_Toc443295394"/>
      <w:r w:rsidRPr="00B229D0">
        <w:rPr>
          <w:rFonts w:hint="eastAsia"/>
          <w:color w:val="auto"/>
        </w:rPr>
        <w:t>接受</w:t>
      </w:r>
      <w:r w:rsidRPr="00B229D0">
        <w:rPr>
          <w:rFonts w:hint="eastAsia"/>
          <w:color w:val="auto"/>
        </w:rPr>
        <w:t>/</w:t>
      </w:r>
      <w:r w:rsidRPr="00B229D0">
        <w:rPr>
          <w:rFonts w:hint="eastAsia"/>
          <w:color w:val="auto"/>
        </w:rPr>
        <w:t>拒绝交易</w:t>
      </w:r>
      <w:bookmarkEnd w:id="146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692"/>
        <w:gridCol w:w="6614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/confirmOrder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614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://api.longhuapuxin.com/order/</w:t>
            </w:r>
            <w:r w:rsidRPr="00B229D0">
              <w:rPr>
                <w:rFonts w:hint="eastAsia"/>
                <w:color w:val="auto"/>
              </w:rPr>
              <w:t>confirmOrder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14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14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OrderId: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交易单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C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onfirm:1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接受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 2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拒绝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Note: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拒绝的时候可以填写备注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SessionId: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会话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614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无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614" w:type="dxa"/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Success:true,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说明</w:t>
            </w:r>
          </w:p>
        </w:tc>
        <w:tc>
          <w:tcPr>
            <w:tcW w:w="6614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614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33" o:spid="_x0000_i1057" type="#_x0000_t75" style="width:276pt;height:186pt">
                  <v:imagedata r:id="rId43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147" w:name="_Toc443295395"/>
      <w:r w:rsidRPr="00B229D0">
        <w:rPr>
          <w:rFonts w:hint="eastAsia"/>
          <w:color w:val="auto"/>
        </w:rPr>
        <w:t>放弃交易</w:t>
      </w:r>
      <w:bookmarkEnd w:id="147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692"/>
        <w:gridCol w:w="6614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/AbandonOrder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614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://api.longhuapuxin.com/order/</w:t>
            </w:r>
            <w:r w:rsidRPr="00B229D0">
              <w:rPr>
                <w:rFonts w:hint="eastAsia"/>
                <w:color w:val="auto"/>
              </w:rPr>
              <w:t>abandonOrder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14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14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OrderId: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交易单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Note: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拒绝的时候可以填写备注</w:t>
            </w:r>
          </w:p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614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无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614" w:type="dxa"/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Success:true,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614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数据流</w:t>
            </w:r>
          </w:p>
        </w:tc>
        <w:tc>
          <w:tcPr>
            <w:tcW w:w="6614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34" o:spid="_x0000_i1058" type="#_x0000_t75" style="width:276pt;height:186pt">
                  <v:imagedata r:id="rId44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148" w:name="_Toc443295396"/>
      <w:r w:rsidRPr="00B229D0">
        <w:rPr>
          <w:rFonts w:hint="eastAsia"/>
          <w:color w:val="auto"/>
        </w:rPr>
        <w:t>完成交易</w:t>
      </w:r>
      <w:bookmarkEnd w:id="148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692"/>
        <w:gridCol w:w="6614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/CompleteOrder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614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://api.longhuapuxin.com/order/</w:t>
            </w:r>
            <w:r w:rsidRPr="00B229D0">
              <w:rPr>
                <w:rFonts w:hint="eastAsia"/>
                <w:color w:val="auto"/>
              </w:rPr>
              <w:t>completeorder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14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14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OrderId: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交易单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Estimate:1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好评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 2</w:t>
            </w:r>
            <w:proofErr w:type="gramStart"/>
            <w:r w:rsidRPr="00B229D0">
              <w:rPr>
                <w:rFonts w:hint="eastAsia"/>
                <w:color w:val="auto"/>
                <w:sz w:val="21"/>
                <w:szCs w:val="21"/>
              </w:rPr>
              <w:t>中评</w:t>
            </w:r>
            <w:proofErr w:type="gramEnd"/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 3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差评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Note: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评论</w:t>
            </w:r>
          </w:p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614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无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614" w:type="dxa"/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Success:true,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614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数据流</w:t>
            </w:r>
          </w:p>
        </w:tc>
        <w:tc>
          <w:tcPr>
            <w:tcW w:w="6614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35" o:spid="_x0000_i1059" type="#_x0000_t75" style="width:276pt;height:186pt">
                  <v:imagedata r:id="rId45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B31878">
      <w:pPr>
        <w:pStyle w:val="2"/>
        <w:rPr>
          <w:color w:val="auto"/>
        </w:rPr>
      </w:pPr>
      <w:bookmarkStart w:id="149" w:name="_Toc443295397"/>
      <w:r w:rsidRPr="00B229D0">
        <w:rPr>
          <w:rFonts w:hint="eastAsia"/>
          <w:color w:val="auto"/>
        </w:rPr>
        <w:t>消费</w:t>
      </w:r>
      <w:r w:rsidR="00B92BA1" w:rsidRPr="00B229D0">
        <w:rPr>
          <w:rFonts w:hint="eastAsia"/>
          <w:color w:val="auto"/>
        </w:rPr>
        <w:t>接口(pay)</w:t>
      </w:r>
      <w:bookmarkEnd w:id="149"/>
    </w:p>
    <w:p w:rsidR="002D528F" w:rsidRPr="00B229D0" w:rsidRDefault="00B92BA1">
      <w:pPr>
        <w:pStyle w:val="3"/>
        <w:rPr>
          <w:color w:val="auto"/>
        </w:rPr>
      </w:pPr>
      <w:bookmarkStart w:id="150" w:name="_Toc443295398"/>
      <w:r w:rsidRPr="00B229D0">
        <w:rPr>
          <w:rFonts w:hint="eastAsia"/>
          <w:color w:val="auto"/>
        </w:rPr>
        <w:t>生成</w:t>
      </w:r>
      <w:r w:rsidR="00B31878" w:rsidRPr="00B229D0">
        <w:rPr>
          <w:rFonts w:hint="eastAsia"/>
          <w:color w:val="auto"/>
        </w:rPr>
        <w:t>消费</w:t>
      </w:r>
      <w:r w:rsidRPr="00B229D0">
        <w:rPr>
          <w:rFonts w:hint="eastAsia"/>
          <w:color w:val="auto"/>
        </w:rPr>
        <w:t>单</w:t>
      </w:r>
      <w:bookmarkEnd w:id="150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695"/>
        <w:gridCol w:w="6611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/NewPayment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611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</w:t>
            </w:r>
            <w:r w:rsidRPr="00B229D0">
              <w:rPr>
                <w:rFonts w:hint="eastAsia"/>
                <w:color w:val="auto"/>
              </w:rPr>
              <w:t>pay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/</w:t>
            </w:r>
            <w:r w:rsidRPr="00B229D0">
              <w:rPr>
                <w:rFonts w:hint="eastAsia"/>
                <w:color w:val="auto"/>
              </w:rPr>
              <w:t xml:space="preserve"> newpayment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11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11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ShopCode: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商家代码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ShopName: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商家名称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otal: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消费金额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CustomerId: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顾客的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UserId,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CouponCode: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顾客的折扣卷代码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CouponName: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顾客的折扣卷名称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Discount: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顾客的折扣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611" w:type="dxa"/>
          </w:tcPr>
          <w:p w:rsidR="002D528F" w:rsidRPr="00B229D0" w:rsidRDefault="00B318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消费</w:t>
            </w:r>
            <w:r w:rsidR="00B92BA1" w:rsidRPr="00B229D0">
              <w:rPr>
                <w:rFonts w:hint="eastAsia"/>
                <w:color w:val="auto"/>
                <w:sz w:val="21"/>
                <w:szCs w:val="21"/>
              </w:rPr>
              <w:t>行为数据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611" w:type="dxa"/>
          </w:tcPr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"Success": true,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"PaymentCode": "2015112460000100010002",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 "NickName": "</w:t>
            </w:r>
            <w:proofErr w:type="gramStart"/>
            <w:r w:rsidRPr="00B229D0">
              <w:rPr>
                <w:rFonts w:hint="eastAsia"/>
                <w:color w:val="auto"/>
                <w:sz w:val="18"/>
                <w:szCs w:val="18"/>
              </w:rPr>
              <w:t>段超</w:t>
            </w:r>
            <w:proofErr w:type="gramEnd"/>
            <w:r w:rsidRPr="00B229D0">
              <w:rPr>
                <w:rFonts w:hint="eastAsia"/>
                <w:color w:val="auto"/>
                <w:sz w:val="18"/>
                <w:szCs w:val="18"/>
              </w:rPr>
              <w:t>\n",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 "CouponName": "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十一月促销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"Discount": 10.0,</w:t>
            </w:r>
          </w:p>
          <w:p w:rsidR="002D528F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"Amount": 45.0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说明</w:t>
            </w:r>
          </w:p>
        </w:tc>
        <w:tc>
          <w:tcPr>
            <w:tcW w:w="6611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生成</w:t>
            </w:r>
            <w:r w:rsidR="00B31878" w:rsidRPr="00B229D0">
              <w:rPr>
                <w:rFonts w:hint="eastAsia"/>
                <w:color w:val="auto"/>
                <w:sz w:val="18"/>
                <w:szCs w:val="18"/>
              </w:rPr>
              <w:t>消费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单后，系统会推送一条通知到个人用户手机，内容如下：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MessageType:301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，详见</w:t>
            </w:r>
            <w:hyperlink w:anchor="_附录四：消息类型" w:history="1">
              <w:r w:rsidRPr="00B229D0">
                <w:rPr>
                  <w:rStyle w:val="ab"/>
                  <w:rFonts w:hint="eastAsia"/>
                  <w:color w:val="auto"/>
                  <w:sz w:val="18"/>
                  <w:szCs w:val="18"/>
                </w:rPr>
                <w:t>附录四：消息类型</w:t>
              </w:r>
            </w:hyperlink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PaymentId:</w:t>
            </w:r>
            <w:r w:rsidR="00B31878" w:rsidRPr="00B229D0">
              <w:rPr>
                <w:rFonts w:hint="eastAsia"/>
                <w:color w:val="auto"/>
                <w:sz w:val="18"/>
                <w:szCs w:val="18"/>
              </w:rPr>
              <w:t>消费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Id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ShopName: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商家名称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Total: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消费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U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豆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Discount: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折扣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Amount: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应付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U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豆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Balance: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当前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U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都余额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611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36" o:spid="_x0000_i1060" type="#_x0000_t75" style="width:276pt;height:120pt">
                  <v:imagedata r:id="rId46" o:title=""/>
                </v:shape>
              </w:pict>
            </w:r>
          </w:p>
        </w:tc>
      </w:tr>
    </w:tbl>
    <w:p w:rsidR="002D528F" w:rsidRPr="00B229D0" w:rsidRDefault="003E2FC1">
      <w:pPr>
        <w:pStyle w:val="3"/>
        <w:rPr>
          <w:strike/>
          <w:color w:val="auto"/>
        </w:rPr>
      </w:pPr>
      <w:bookmarkStart w:id="151" w:name="_Toc443295399"/>
      <w:r w:rsidRPr="00B229D0">
        <w:rPr>
          <w:rFonts w:hint="eastAsia"/>
          <w:strike/>
          <w:color w:val="auto"/>
        </w:rPr>
        <w:t>完成</w:t>
      </w:r>
      <w:r w:rsidR="00B31878" w:rsidRPr="00B229D0">
        <w:rPr>
          <w:rFonts w:hint="eastAsia"/>
          <w:strike/>
          <w:color w:val="auto"/>
        </w:rPr>
        <w:t>消费</w:t>
      </w:r>
      <w:bookmarkEnd w:id="151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621"/>
        <w:gridCol w:w="6685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strike/>
                <w:color w:val="auto"/>
              </w:rPr>
            </w:pPr>
            <w:r w:rsidRPr="00B229D0">
              <w:rPr>
                <w:rFonts w:hint="eastAsia"/>
                <w:strike/>
                <w:color w:val="auto"/>
              </w:rPr>
              <w:t>/confirmPayment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:rsidR="002D528F" w:rsidRPr="00B229D0" w:rsidRDefault="00B92BA1">
            <w:pPr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685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://api.longhuapuxin.com/</w:t>
            </w:r>
            <w:r w:rsidRPr="00B229D0">
              <w:rPr>
                <w:rFonts w:hint="eastAsia"/>
                <w:strike/>
                <w:color w:val="auto"/>
              </w:rPr>
              <w:t>pay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/</w:t>
            </w:r>
            <w:r w:rsidRPr="00B229D0">
              <w:rPr>
                <w:rFonts w:hint="eastAsia"/>
                <w:strike/>
                <w:color w:val="auto"/>
              </w:rPr>
              <w:t xml:space="preserve"> confirmpayment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:rsidR="002D528F" w:rsidRPr="00B229D0" w:rsidRDefault="00B92BA1">
            <w:pPr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85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:rsidR="002D528F" w:rsidRPr="00B229D0" w:rsidRDefault="00B92BA1">
            <w:pPr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85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ID</w:t>
            </w:r>
          </w:p>
          <w:p w:rsidR="002D528F" w:rsidRPr="00B229D0" w:rsidRDefault="009577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OrderId</w:t>
            </w:r>
            <w:r w:rsidR="00B92BA1" w:rsidRPr="00B229D0">
              <w:rPr>
                <w:rFonts w:hint="eastAsia"/>
                <w:strike/>
                <w:color w:val="auto"/>
                <w:sz w:val="21"/>
                <w:szCs w:val="21"/>
              </w:rPr>
              <w:t>:</w:t>
            </w:r>
            <w:r w:rsidR="00B92BA1" w:rsidRPr="00B229D0">
              <w:rPr>
                <w:rFonts w:hint="eastAsia"/>
                <w:strike/>
                <w:color w:val="auto"/>
                <w:sz w:val="21"/>
                <w:szCs w:val="21"/>
              </w:rPr>
              <w:t>支付流水号</w:t>
            </w:r>
          </w:p>
          <w:p w:rsidR="0095777E" w:rsidRPr="00B229D0" w:rsidRDefault="009577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OrderType:</w:t>
            </w:r>
            <w:r w:rsidR="003B2B8A" w:rsidRPr="00B229D0">
              <w:rPr>
                <w:strike/>
                <w:color w:val="auto"/>
                <w:sz w:val="18"/>
                <w:szCs w:val="18"/>
              </w:rPr>
              <w:t xml:space="preserve"> 1</w:t>
            </w:r>
            <w:r w:rsidR="003B2B8A" w:rsidRPr="00B229D0">
              <w:rPr>
                <w:strike/>
                <w:color w:val="auto"/>
                <w:sz w:val="18"/>
                <w:szCs w:val="18"/>
              </w:rPr>
              <w:t>、</w:t>
            </w:r>
            <w:r w:rsidR="003B2B8A" w:rsidRPr="00B229D0">
              <w:rPr>
                <w:rFonts w:hint="eastAsia"/>
                <w:strike/>
                <w:color w:val="auto"/>
                <w:sz w:val="18"/>
                <w:szCs w:val="18"/>
              </w:rPr>
              <w:t>交易</w:t>
            </w:r>
            <w:r w:rsidR="003B2B8A" w:rsidRPr="00B229D0">
              <w:rPr>
                <w:rFonts w:hint="eastAsia"/>
                <w:strike/>
                <w:color w:val="auto"/>
                <w:sz w:val="18"/>
                <w:szCs w:val="18"/>
              </w:rPr>
              <w:t xml:space="preserve"> 2</w:t>
            </w:r>
            <w:r w:rsidR="003B2B8A" w:rsidRPr="00B229D0">
              <w:rPr>
                <w:rFonts w:hint="eastAsia"/>
                <w:strike/>
                <w:color w:val="auto"/>
                <w:sz w:val="18"/>
                <w:szCs w:val="18"/>
              </w:rPr>
              <w:t>、消费</w:t>
            </w:r>
            <w:r w:rsidR="003B2B8A" w:rsidRPr="00B229D0">
              <w:rPr>
                <w:rFonts w:hint="eastAsia"/>
                <w:strike/>
                <w:color w:val="auto"/>
                <w:sz w:val="18"/>
                <w:szCs w:val="18"/>
              </w:rPr>
              <w:t xml:space="preserve"> 3</w:t>
            </w:r>
            <w:r w:rsidR="003B2B8A" w:rsidRPr="00B229D0">
              <w:rPr>
                <w:rFonts w:hint="eastAsia"/>
                <w:strike/>
                <w:color w:val="auto"/>
                <w:sz w:val="18"/>
                <w:szCs w:val="18"/>
              </w:rPr>
              <w:t>、充值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Amount: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应付金额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PaymentWay: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支付方式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1 U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豆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,2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支付</w:t>
            </w:r>
            <w:proofErr w:type="gramStart"/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宝支付</w:t>
            </w:r>
            <w:proofErr w:type="gramEnd"/>
            <w:r w:rsidR="003B2B8A" w:rsidRPr="00B229D0">
              <w:rPr>
                <w:rFonts w:hint="eastAsia"/>
                <w:strike/>
                <w:color w:val="auto"/>
                <w:sz w:val="21"/>
                <w:szCs w:val="21"/>
              </w:rPr>
              <w:t xml:space="preserve"> 3 </w:t>
            </w:r>
            <w:r w:rsidR="003B2B8A" w:rsidRPr="00B229D0">
              <w:rPr>
                <w:rFonts w:hint="eastAsia"/>
                <w:strike/>
                <w:color w:val="auto"/>
                <w:sz w:val="21"/>
                <w:szCs w:val="21"/>
              </w:rPr>
              <w:t>银联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Success: true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或者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false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:rsidR="002D528F" w:rsidRPr="00B229D0" w:rsidRDefault="00B92BA1">
            <w:pPr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685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当期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U</w:t>
            </w:r>
            <w:proofErr w:type="gramStart"/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豆数</w:t>
            </w:r>
            <w:proofErr w:type="gramEnd"/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:rsidR="002D528F" w:rsidRPr="00B229D0" w:rsidRDefault="00B92BA1">
            <w:pPr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685" w:type="dxa"/>
          </w:tcPr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auto"/>
                <w:sz w:val="18"/>
                <w:szCs w:val="18"/>
              </w:rPr>
            </w:pPr>
            <w:r w:rsidRPr="00B229D0">
              <w:rPr>
                <w:strike/>
                <w:color w:val="auto"/>
                <w:sz w:val="18"/>
                <w:szCs w:val="18"/>
              </w:rPr>
              <w:t xml:space="preserve">  "Success": true,</w:t>
            </w:r>
          </w:p>
          <w:p w:rsidR="002D528F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auto"/>
                <w:sz w:val="18"/>
                <w:szCs w:val="18"/>
              </w:rPr>
            </w:pPr>
            <w:r w:rsidRPr="00B229D0">
              <w:rPr>
                <w:strike/>
                <w:color w:val="auto"/>
                <w:sz w:val="18"/>
                <w:szCs w:val="18"/>
              </w:rPr>
              <w:t xml:space="preserve">  "Amount": 45.000 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:rsidR="002D528F" w:rsidRPr="00B229D0" w:rsidRDefault="00B92BA1">
            <w:pPr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685" w:type="dxa"/>
          </w:tcPr>
          <w:p w:rsidR="002D528F" w:rsidRPr="00B229D0" w:rsidRDefault="00B318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strike/>
                <w:color w:val="auto"/>
                <w:sz w:val="18"/>
                <w:szCs w:val="18"/>
              </w:rPr>
              <w:t>消费</w:t>
            </w:r>
            <w:r w:rsidR="00B92BA1" w:rsidRPr="00B229D0">
              <w:rPr>
                <w:rFonts w:hint="eastAsia"/>
                <w:strike/>
                <w:color w:val="auto"/>
                <w:sz w:val="18"/>
                <w:szCs w:val="18"/>
              </w:rPr>
              <w:t>后，系统会推送一条通知到商户平板，内容如下：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strike/>
                <w:color w:val="auto"/>
                <w:sz w:val="18"/>
                <w:szCs w:val="18"/>
              </w:rPr>
              <w:t>MessageType:301</w:t>
            </w:r>
            <w:r w:rsidRPr="00B229D0">
              <w:rPr>
                <w:rFonts w:hint="eastAsia"/>
                <w:strike/>
                <w:color w:val="auto"/>
                <w:sz w:val="18"/>
                <w:szCs w:val="18"/>
              </w:rPr>
              <w:t>，详见</w:t>
            </w:r>
            <w:hyperlink w:anchor="_附录四：消息类型" w:history="1">
              <w:r w:rsidRPr="00B229D0">
                <w:rPr>
                  <w:rStyle w:val="ab"/>
                  <w:rFonts w:hint="eastAsia"/>
                  <w:strike/>
                  <w:color w:val="auto"/>
                  <w:sz w:val="18"/>
                  <w:szCs w:val="18"/>
                </w:rPr>
                <w:t>附录四：消息类型</w:t>
              </w:r>
            </w:hyperlink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strike/>
                <w:color w:val="auto"/>
                <w:sz w:val="18"/>
                <w:szCs w:val="18"/>
              </w:rPr>
              <w:t xml:space="preserve">Confirm:1 </w:t>
            </w:r>
            <w:r w:rsidRPr="00B229D0">
              <w:rPr>
                <w:rFonts w:hint="eastAsia"/>
                <w:strike/>
                <w:color w:val="auto"/>
                <w:sz w:val="18"/>
                <w:szCs w:val="18"/>
              </w:rPr>
              <w:t>已经</w:t>
            </w:r>
            <w:r w:rsidR="00B31878" w:rsidRPr="00B229D0">
              <w:rPr>
                <w:rFonts w:hint="eastAsia"/>
                <w:strike/>
                <w:color w:val="auto"/>
                <w:sz w:val="18"/>
                <w:szCs w:val="18"/>
              </w:rPr>
              <w:t>消费</w:t>
            </w:r>
            <w:r w:rsidRPr="00B229D0">
              <w:rPr>
                <w:rFonts w:hint="eastAsia"/>
                <w:strike/>
                <w:color w:val="auto"/>
                <w:sz w:val="18"/>
                <w:szCs w:val="18"/>
              </w:rPr>
              <w:t xml:space="preserve"> 0 </w:t>
            </w:r>
            <w:r w:rsidRPr="00B229D0">
              <w:rPr>
                <w:rFonts w:hint="eastAsia"/>
                <w:strike/>
                <w:color w:val="auto"/>
                <w:sz w:val="18"/>
                <w:szCs w:val="18"/>
              </w:rPr>
              <w:t>放弃</w:t>
            </w:r>
            <w:r w:rsidR="00B31878" w:rsidRPr="00B229D0">
              <w:rPr>
                <w:rFonts w:hint="eastAsia"/>
                <w:strike/>
                <w:color w:val="auto"/>
                <w:sz w:val="18"/>
                <w:szCs w:val="18"/>
              </w:rPr>
              <w:t>消费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strike/>
                <w:color w:val="auto"/>
                <w:sz w:val="18"/>
                <w:szCs w:val="18"/>
              </w:rPr>
              <w:lastRenderedPageBreak/>
              <w:t>PaymentId:</w:t>
            </w:r>
            <w:r w:rsidR="00B31878" w:rsidRPr="00B229D0">
              <w:rPr>
                <w:rFonts w:hint="eastAsia"/>
                <w:strike/>
                <w:color w:val="auto"/>
                <w:sz w:val="18"/>
                <w:szCs w:val="18"/>
              </w:rPr>
              <w:t>消费</w:t>
            </w:r>
            <w:r w:rsidRPr="00B229D0">
              <w:rPr>
                <w:rFonts w:hint="eastAsia"/>
                <w:strike/>
                <w:color w:val="auto"/>
                <w:sz w:val="18"/>
                <w:szCs w:val="18"/>
              </w:rPr>
              <w:t>Id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strike/>
                <w:color w:val="auto"/>
                <w:sz w:val="18"/>
                <w:szCs w:val="18"/>
              </w:rPr>
              <w:t>Amount:</w:t>
            </w:r>
            <w:r w:rsidRPr="00B229D0">
              <w:rPr>
                <w:rFonts w:hint="eastAsia"/>
                <w:strike/>
                <w:color w:val="auto"/>
                <w:sz w:val="18"/>
                <w:szCs w:val="18"/>
              </w:rPr>
              <w:t>收到</w:t>
            </w:r>
            <w:r w:rsidRPr="00B229D0">
              <w:rPr>
                <w:rFonts w:hint="eastAsia"/>
                <w:strike/>
                <w:color w:val="auto"/>
                <w:sz w:val="18"/>
                <w:szCs w:val="18"/>
              </w:rPr>
              <w:t>U</w:t>
            </w:r>
            <w:r w:rsidRPr="00B229D0">
              <w:rPr>
                <w:rFonts w:hint="eastAsia"/>
                <w:strike/>
                <w:color w:val="auto"/>
                <w:sz w:val="18"/>
                <w:szCs w:val="18"/>
              </w:rPr>
              <w:t>豆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:rsidR="002D528F" w:rsidRPr="00B229D0" w:rsidRDefault="00B92BA1">
            <w:pPr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lastRenderedPageBreak/>
              <w:t>数据流</w:t>
            </w:r>
          </w:p>
        </w:tc>
        <w:tc>
          <w:tcPr>
            <w:tcW w:w="6685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auto"/>
                <w:sz w:val="18"/>
                <w:szCs w:val="18"/>
              </w:rPr>
            </w:pPr>
            <w:r>
              <w:rPr>
                <w:strike/>
                <w:color w:val="auto"/>
              </w:rPr>
              <w:pict>
                <v:shape id="Picture 37" o:spid="_x0000_i1061" type="#_x0000_t75" style="width:318pt;height:120pt">
                  <v:imagedata r:id="rId47" o:title=""/>
                </v:shape>
              </w:pict>
            </w:r>
          </w:p>
        </w:tc>
      </w:tr>
    </w:tbl>
    <w:p w:rsidR="002D528F" w:rsidRPr="00B229D0" w:rsidRDefault="002D528F">
      <w:pPr>
        <w:rPr>
          <w:strike/>
        </w:rPr>
      </w:pPr>
    </w:p>
    <w:p w:rsidR="002D528F" w:rsidRPr="00B229D0" w:rsidRDefault="00B92BA1">
      <w:pPr>
        <w:pStyle w:val="3"/>
        <w:rPr>
          <w:strike/>
          <w:color w:val="auto"/>
        </w:rPr>
      </w:pPr>
      <w:bookmarkStart w:id="152" w:name="_Toc443295400"/>
      <w:r w:rsidRPr="00B229D0">
        <w:rPr>
          <w:rFonts w:hint="eastAsia"/>
          <w:strike/>
          <w:color w:val="auto"/>
        </w:rPr>
        <w:t>查看现金支付结果</w:t>
      </w:r>
      <w:bookmarkEnd w:id="152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13"/>
        <w:gridCol w:w="6593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strike/>
                <w:color w:val="auto"/>
              </w:rPr>
            </w:pPr>
            <w:r w:rsidRPr="00B229D0">
              <w:rPr>
                <w:rFonts w:hint="eastAsia"/>
                <w:strike/>
                <w:color w:val="auto"/>
              </w:rPr>
              <w:t>/checkpayment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3" w:type="dxa"/>
          </w:tcPr>
          <w:p w:rsidR="002D528F" w:rsidRPr="00B229D0" w:rsidRDefault="00B92BA1">
            <w:pPr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93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://api.longhuapuxin.com/</w:t>
            </w:r>
            <w:r w:rsidRPr="00B229D0">
              <w:rPr>
                <w:rFonts w:hint="eastAsia"/>
                <w:strike/>
                <w:color w:val="auto"/>
              </w:rPr>
              <w:t>pay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/</w:t>
            </w:r>
            <w:r w:rsidRPr="00B229D0">
              <w:rPr>
                <w:rFonts w:hint="eastAsia"/>
                <w:strike/>
                <w:color w:val="auto"/>
              </w:rPr>
              <w:t>checkpayment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3" w:type="dxa"/>
          </w:tcPr>
          <w:p w:rsidR="002D528F" w:rsidRPr="00B229D0" w:rsidRDefault="00B92BA1">
            <w:pPr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93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3" w:type="dxa"/>
          </w:tcPr>
          <w:p w:rsidR="002D528F" w:rsidRPr="00B229D0" w:rsidRDefault="00B92BA1">
            <w:pPr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93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PaymentId: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支付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id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3" w:type="dxa"/>
          </w:tcPr>
          <w:p w:rsidR="002D528F" w:rsidRPr="00B229D0" w:rsidRDefault="00B92BA1">
            <w:pPr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93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支付结果和剩余</w:t>
            </w: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U</w:t>
            </w:r>
            <w:proofErr w:type="gramStart"/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豆数</w:t>
            </w:r>
            <w:proofErr w:type="gramEnd"/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3" w:type="dxa"/>
          </w:tcPr>
          <w:p w:rsidR="002D528F" w:rsidRPr="00B229D0" w:rsidRDefault="00B92BA1">
            <w:pPr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93" w:type="dxa"/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auto"/>
                <w:sz w:val="18"/>
                <w:szCs w:val="18"/>
              </w:rPr>
            </w:pP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strike/>
                <w:color w:val="auto"/>
                <w:sz w:val="18"/>
                <w:szCs w:val="18"/>
              </w:rPr>
              <w:t>{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strike/>
                <w:color w:val="auto"/>
                <w:sz w:val="18"/>
                <w:szCs w:val="18"/>
              </w:rPr>
              <w:t>Success:true,</w:t>
            </w:r>
          </w:p>
          <w:p w:rsidR="000E16FA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strike/>
                <w:color w:val="auto"/>
                <w:sz w:val="18"/>
                <w:szCs w:val="18"/>
              </w:rPr>
              <w:t xml:space="preserve">Status:0 </w:t>
            </w:r>
            <w:r w:rsidRPr="00B229D0">
              <w:rPr>
                <w:rFonts w:hint="eastAsia"/>
                <w:strike/>
                <w:color w:val="auto"/>
                <w:sz w:val="18"/>
                <w:szCs w:val="18"/>
              </w:rPr>
              <w:t>尚未支付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strike/>
                <w:color w:val="auto"/>
                <w:sz w:val="18"/>
                <w:szCs w:val="18"/>
              </w:rPr>
              <w:t xml:space="preserve">1 </w:t>
            </w:r>
            <w:r w:rsidRPr="00B229D0">
              <w:rPr>
                <w:rFonts w:hint="eastAsia"/>
                <w:strike/>
                <w:color w:val="auto"/>
                <w:sz w:val="18"/>
                <w:szCs w:val="18"/>
              </w:rPr>
              <w:t>已经支付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strike/>
                <w:color w:val="auto"/>
                <w:sz w:val="18"/>
                <w:szCs w:val="18"/>
              </w:rPr>
              <w:t>}</w:t>
            </w:r>
          </w:p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3" w:type="dxa"/>
          </w:tcPr>
          <w:p w:rsidR="002D528F" w:rsidRPr="00B229D0" w:rsidRDefault="00B92BA1">
            <w:pPr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593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3" w:type="dxa"/>
          </w:tcPr>
          <w:p w:rsidR="002D528F" w:rsidRPr="00B229D0" w:rsidRDefault="00B92BA1">
            <w:pPr>
              <w:rPr>
                <w:strike/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strike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593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auto"/>
                <w:sz w:val="18"/>
                <w:szCs w:val="18"/>
              </w:rPr>
            </w:pPr>
            <w:r>
              <w:rPr>
                <w:strike/>
                <w:color w:val="auto"/>
              </w:rPr>
              <w:pict>
                <v:shape id="Picture 38" o:spid="_x0000_i1062" type="#_x0000_t75" style="width:252pt;height:102pt">
                  <v:imagedata r:id="rId48" o:title=""/>
                </v:shape>
              </w:pict>
            </w:r>
          </w:p>
        </w:tc>
      </w:tr>
    </w:tbl>
    <w:p w:rsidR="002D528F" w:rsidRPr="00B229D0" w:rsidRDefault="00B92BA1">
      <w:pPr>
        <w:pStyle w:val="3"/>
        <w:rPr>
          <w:color w:val="auto"/>
        </w:rPr>
      </w:pPr>
      <w:bookmarkStart w:id="153" w:name="_Toc443295401"/>
      <w:r w:rsidRPr="00B229D0">
        <w:rPr>
          <w:rFonts w:hint="eastAsia"/>
          <w:color w:val="auto"/>
        </w:rPr>
        <w:lastRenderedPageBreak/>
        <w:t>查看支付密码</w:t>
      </w:r>
      <w:bookmarkEnd w:id="153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06"/>
        <w:gridCol w:w="6600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/CheckPayPass</w:t>
            </w:r>
            <w:r w:rsidRPr="00B229D0">
              <w:rPr>
                <w:color w:val="auto"/>
              </w:rPr>
              <w:t>word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600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</w:t>
            </w:r>
            <w:r w:rsidRPr="00B229D0">
              <w:rPr>
                <w:rFonts w:hint="eastAsia"/>
                <w:color w:val="auto"/>
              </w:rPr>
              <w:t>pay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/</w:t>
            </w:r>
            <w:r w:rsidRPr="00B229D0">
              <w:rPr>
                <w:rFonts w:hint="eastAsia"/>
                <w:color w:val="auto"/>
              </w:rPr>
              <w:t>checkpay</w:t>
            </w:r>
            <w:r w:rsidRPr="00B229D0">
              <w:rPr>
                <w:color w:val="auto"/>
              </w:rPr>
              <w:t>password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00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00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PayPasssword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支付</w:t>
            </w:r>
            <w:r w:rsidRPr="00B229D0">
              <w:rPr>
                <w:color w:val="auto"/>
                <w:sz w:val="21"/>
                <w:szCs w:val="21"/>
              </w:rPr>
              <w:t>密码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600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支付结果和剩余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U</w:t>
            </w:r>
            <w:proofErr w:type="gramStart"/>
            <w:r w:rsidRPr="00B229D0">
              <w:rPr>
                <w:rFonts w:hint="eastAsia"/>
                <w:color w:val="auto"/>
                <w:sz w:val="21"/>
                <w:szCs w:val="21"/>
              </w:rPr>
              <w:t>豆数</w:t>
            </w:r>
            <w:proofErr w:type="gramEnd"/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600" w:type="dxa"/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Success:true,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IsCorrect:true //</w:t>
            </w:r>
            <w:r w:rsidRPr="00B229D0">
              <w:rPr>
                <w:color w:val="auto"/>
                <w:sz w:val="18"/>
                <w:szCs w:val="18"/>
              </w:rPr>
              <w:t>支付密码是否正确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无支付密码返回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Success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：</w:t>
            </w:r>
            <w:r w:rsidRPr="00B229D0">
              <w:rPr>
                <w:color w:val="auto"/>
                <w:sz w:val="18"/>
                <w:szCs w:val="18"/>
              </w:rPr>
              <w:t>false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600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600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39" o:spid="_x0000_i1063" type="#_x0000_t75" style="width:258pt;height:102pt">
                  <v:imagedata r:id="rId49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154" w:name="_Toc443295402"/>
      <w:r w:rsidRPr="00B229D0">
        <w:rPr>
          <w:rFonts w:hint="eastAsia"/>
          <w:color w:val="auto"/>
        </w:rPr>
        <w:t>设置支付密码</w:t>
      </w:r>
      <w:bookmarkEnd w:id="154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10"/>
        <w:gridCol w:w="6596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/SetPayPass</w:t>
            </w:r>
            <w:r w:rsidRPr="00B229D0">
              <w:rPr>
                <w:color w:val="auto"/>
              </w:rPr>
              <w:t>word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96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</w:t>
            </w:r>
            <w:r w:rsidRPr="00B229D0">
              <w:rPr>
                <w:rFonts w:hint="eastAsia"/>
                <w:color w:val="auto"/>
              </w:rPr>
              <w:t>pay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/</w:t>
            </w:r>
            <w:r w:rsidRPr="00B229D0">
              <w:rPr>
                <w:color w:val="auto"/>
              </w:rPr>
              <w:t>Set</w:t>
            </w:r>
            <w:r w:rsidRPr="00B229D0">
              <w:rPr>
                <w:rFonts w:hint="eastAsia"/>
                <w:color w:val="auto"/>
              </w:rPr>
              <w:t>pay</w:t>
            </w:r>
            <w:r w:rsidRPr="00B229D0">
              <w:rPr>
                <w:color w:val="auto"/>
              </w:rPr>
              <w:t>password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96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96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lastRenderedPageBreak/>
              <w:t>PayPasssword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支付密码</w:t>
            </w:r>
          </w:p>
          <w:p w:rsidR="005F5CBA" w:rsidRPr="00B229D0" w:rsidRDefault="00C969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OldPayPassword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：</w:t>
            </w:r>
            <w:r w:rsidRPr="00B229D0">
              <w:rPr>
                <w:color w:val="auto"/>
                <w:sz w:val="21"/>
                <w:szCs w:val="21"/>
              </w:rPr>
              <w:t>原支付密码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返回</w:t>
            </w:r>
          </w:p>
        </w:tc>
        <w:tc>
          <w:tcPr>
            <w:tcW w:w="6596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支付结果和剩余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U</w:t>
            </w:r>
            <w:proofErr w:type="gramStart"/>
            <w:r w:rsidRPr="00B229D0">
              <w:rPr>
                <w:rFonts w:hint="eastAsia"/>
                <w:color w:val="auto"/>
                <w:sz w:val="21"/>
                <w:szCs w:val="21"/>
              </w:rPr>
              <w:t>豆数</w:t>
            </w:r>
            <w:proofErr w:type="gramEnd"/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96" w:type="dxa"/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Success:true,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596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596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40" o:spid="_x0000_i1064" type="#_x0000_t75" style="width:252pt;height:84pt">
                  <v:imagedata r:id="rId50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155" w:name="_Toc443295403"/>
      <w:r w:rsidRPr="00B229D0">
        <w:rPr>
          <w:rFonts w:hint="eastAsia"/>
          <w:color w:val="auto"/>
        </w:rPr>
        <w:t>查询个人</w:t>
      </w:r>
      <w:r w:rsidR="00B31878" w:rsidRPr="00B229D0">
        <w:rPr>
          <w:rFonts w:hint="eastAsia"/>
          <w:color w:val="auto"/>
        </w:rPr>
        <w:t>消费</w:t>
      </w:r>
      <w:r w:rsidRPr="00B229D0">
        <w:rPr>
          <w:rFonts w:hint="eastAsia"/>
          <w:color w:val="auto"/>
        </w:rPr>
        <w:t>记录</w:t>
      </w:r>
      <w:bookmarkEnd w:id="155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18"/>
        <w:gridCol w:w="6588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</w:t>
            </w:r>
            <w:r w:rsidRPr="00B229D0">
              <w:rPr>
                <w:color w:val="auto"/>
              </w:rPr>
              <w:t>GetConsumeList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88" w:type="dxa"/>
          </w:tcPr>
          <w:p w:rsidR="002D528F" w:rsidRPr="00B229D0" w:rsidRDefault="001E76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://api.longhuapuxin.com/pay</w:t>
            </w:r>
            <w:r w:rsidR="00B92BA1" w:rsidRPr="00B229D0">
              <w:rPr>
                <w:rFonts w:hint="eastAsia"/>
                <w:color w:val="auto"/>
                <w:sz w:val="21"/>
                <w:szCs w:val="21"/>
              </w:rPr>
              <w:t>/</w:t>
            </w:r>
            <w:r w:rsidR="00B92BA1" w:rsidRPr="00B229D0">
              <w:rPr>
                <w:color w:val="auto"/>
              </w:rPr>
              <w:t>GetConsumeList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88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88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Page:1 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第几页数据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PageSize:20 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每页默认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20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条记录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88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标签成长记录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88" w:type="dxa"/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Success:true,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ConsumeCount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：总数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Payments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:[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流水号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ab/>
              <w:t>Code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商家用户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ID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ab/>
              <w:t>ShopUserId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商家代码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ab/>
              <w:t>ShopCode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lastRenderedPageBreak/>
              <w:t>商家名称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ab/>
              <w:t>ShopName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是否有折扣卷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ab/>
              <w:t>HasCoupon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折扣卷代码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ab/>
              <w:t>CouponCode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折扣卷名称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ab/>
              <w:t>CouponName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消费金额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ab/>
              <w:t>Total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折扣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ab/>
              <w:t>Discount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支付金额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ab/>
              <w:t>Amount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发起时间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ab/>
              <w:t>InsertDate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用户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ab/>
              <w:t>UserId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用户名称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ab/>
              <w:t>NickName</w:t>
            </w:r>
          </w:p>
          <w:p w:rsidR="002D528F" w:rsidRPr="00B229D0" w:rsidRDefault="00B3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消费</w:t>
            </w:r>
            <w:r w:rsidR="00B92BA1" w:rsidRPr="00B229D0">
              <w:rPr>
                <w:rFonts w:hint="eastAsia"/>
                <w:color w:val="auto"/>
                <w:sz w:val="18"/>
                <w:szCs w:val="18"/>
              </w:rPr>
              <w:t>说明</w:t>
            </w:r>
            <w:r w:rsidR="00B92BA1" w:rsidRPr="00B229D0">
              <w:rPr>
                <w:rFonts w:hint="eastAsia"/>
                <w:color w:val="auto"/>
                <w:sz w:val="18"/>
                <w:szCs w:val="18"/>
              </w:rPr>
              <w:tab/>
              <w:t>PaymentNote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支付方式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ab/>
              <w:t>PaymentWay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支付完成时间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ab/>
              <w:t>PaymentTime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支付凭证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ab/>
              <w:t>Ticket</w:t>
            </w:r>
          </w:p>
          <w:p w:rsidR="003A44B3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折扣卷代码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ab/>
              <w:t>CouponCode</w:t>
            </w:r>
            <w:r w:rsidR="003A44B3">
              <w:rPr>
                <w:color w:val="auto"/>
                <w:sz w:val="18"/>
                <w:szCs w:val="18"/>
              </w:rPr>
              <w:t>,</w:t>
            </w:r>
          </w:p>
          <w:p w:rsidR="003A44B3" w:rsidRPr="003A44B3" w:rsidRDefault="003A44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3A44B3">
              <w:rPr>
                <w:color w:val="FF0000"/>
                <w:sz w:val="18"/>
                <w:szCs w:val="18"/>
              </w:rPr>
              <w:t>BounsId:</w:t>
            </w:r>
            <w:r w:rsidRPr="003A44B3">
              <w:rPr>
                <w:rFonts w:hint="eastAsia"/>
                <w:color w:val="FF0000"/>
                <w:sz w:val="18"/>
                <w:szCs w:val="18"/>
              </w:rPr>
              <w:t>随机红包</w:t>
            </w:r>
            <w:r w:rsidRPr="003A44B3">
              <w:rPr>
                <w:rFonts w:hint="eastAsia"/>
                <w:color w:val="FF0000"/>
                <w:sz w:val="18"/>
                <w:szCs w:val="18"/>
              </w:rPr>
              <w:t>id</w:t>
            </w:r>
            <w:r w:rsidRPr="003A44B3">
              <w:rPr>
                <w:rFonts w:hint="eastAsia"/>
                <w:color w:val="FF0000"/>
                <w:sz w:val="18"/>
                <w:szCs w:val="18"/>
              </w:rPr>
              <w:t>，</w:t>
            </w:r>
          </w:p>
          <w:p w:rsidR="003A44B3" w:rsidRPr="003A44B3" w:rsidRDefault="003A44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3A44B3">
              <w:rPr>
                <w:rFonts w:hint="eastAsia"/>
                <w:color w:val="FF0000"/>
                <w:sz w:val="18"/>
                <w:szCs w:val="18"/>
              </w:rPr>
              <w:t>BounsHasGot:</w:t>
            </w:r>
            <w:r w:rsidRPr="003A44B3">
              <w:rPr>
                <w:rFonts w:hint="eastAsia"/>
                <w:color w:val="FF0000"/>
                <w:sz w:val="18"/>
                <w:szCs w:val="18"/>
              </w:rPr>
              <w:t>是否领取</w:t>
            </w:r>
            <w:r w:rsidRPr="003A44B3">
              <w:rPr>
                <w:rFonts w:hint="eastAsia"/>
                <w:color w:val="FF0000"/>
                <w:sz w:val="18"/>
                <w:szCs w:val="18"/>
              </w:rPr>
              <w:t>,</w:t>
            </w:r>
          </w:p>
          <w:p w:rsidR="002D528F" w:rsidRPr="00B229D0" w:rsidRDefault="003A44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3A44B3">
              <w:rPr>
                <w:color w:val="FF0000"/>
                <w:sz w:val="18"/>
                <w:szCs w:val="18"/>
              </w:rPr>
              <w:t>B</w:t>
            </w:r>
            <w:r w:rsidRPr="003A44B3">
              <w:rPr>
                <w:rFonts w:hint="eastAsia"/>
                <w:color w:val="FF0000"/>
                <w:sz w:val="18"/>
                <w:szCs w:val="18"/>
              </w:rPr>
              <w:t>ouns</w:t>
            </w:r>
            <w:r w:rsidRPr="003A44B3">
              <w:rPr>
                <w:color w:val="FF0000"/>
                <w:sz w:val="18"/>
                <w:szCs w:val="18"/>
              </w:rPr>
              <w:t>Amount:</w:t>
            </w:r>
            <w:r w:rsidRPr="003A44B3">
              <w:rPr>
                <w:rFonts w:hint="eastAsia"/>
                <w:color w:val="FF0000"/>
                <w:sz w:val="18"/>
                <w:szCs w:val="18"/>
              </w:rPr>
              <w:t>红包金额</w:t>
            </w:r>
            <w:r w:rsidR="00B92BA1" w:rsidRPr="00B229D0">
              <w:rPr>
                <w:rFonts w:hint="eastAsia"/>
                <w:color w:val="auto"/>
                <w:sz w:val="18"/>
                <w:szCs w:val="18"/>
              </w:rPr>
              <w:t xml:space="preserve"> },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... 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]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说明</w:t>
            </w:r>
          </w:p>
        </w:tc>
        <w:tc>
          <w:tcPr>
            <w:tcW w:w="6588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588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41" o:spid="_x0000_i1065" type="#_x0000_t75" style="width:222pt;height:102pt">
                  <v:imagedata r:id="rId51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2D528F"/>
    <w:p w:rsidR="002D528F" w:rsidRPr="00B229D0" w:rsidRDefault="00B92BA1">
      <w:pPr>
        <w:pStyle w:val="2"/>
        <w:rPr>
          <w:color w:val="auto"/>
        </w:rPr>
      </w:pPr>
      <w:bookmarkStart w:id="156" w:name="_Toc443295404"/>
      <w:r w:rsidRPr="00B229D0">
        <w:rPr>
          <w:rFonts w:hint="eastAsia"/>
          <w:color w:val="auto"/>
        </w:rPr>
        <w:lastRenderedPageBreak/>
        <w:t>交流接口(IM)</w:t>
      </w:r>
      <w:bookmarkEnd w:id="156"/>
    </w:p>
    <w:p w:rsidR="002D528F" w:rsidRPr="00B229D0" w:rsidRDefault="00B92BA1">
      <w:pPr>
        <w:pStyle w:val="3"/>
        <w:rPr>
          <w:color w:val="auto"/>
        </w:rPr>
      </w:pPr>
      <w:bookmarkStart w:id="157" w:name="_Toc443295405"/>
      <w:r w:rsidRPr="00B229D0">
        <w:rPr>
          <w:rFonts w:hint="eastAsia"/>
          <w:color w:val="auto"/>
        </w:rPr>
        <w:t>获取系统通知列表</w:t>
      </w:r>
      <w:bookmarkEnd w:id="157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689"/>
        <w:gridCol w:w="6617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/GetNoticeList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617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://api.longhuapuxin.com/im/</w:t>
            </w:r>
            <w:r w:rsidRPr="00B229D0">
              <w:rPr>
                <w:rFonts w:hint="eastAsia"/>
                <w:color w:val="auto"/>
              </w:rPr>
              <w:t xml:space="preserve"> getnoticelist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17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17" w:type="dxa"/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617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通知列表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617" w:type="dxa"/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Success:true,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Noticelist:[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{id:1, Title:"xxx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的通知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"},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...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]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617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617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42" o:spid="_x0000_i1066" type="#_x0000_t75" style="width:276pt;height:120pt">
                  <v:imagedata r:id="rId52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158" w:name="_Toc443295406"/>
      <w:r w:rsidRPr="00B229D0">
        <w:rPr>
          <w:rFonts w:hint="eastAsia"/>
          <w:color w:val="auto"/>
        </w:rPr>
        <w:t>获取系统通知详情</w:t>
      </w:r>
      <w:bookmarkEnd w:id="158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689"/>
        <w:gridCol w:w="6617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/GetNotice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617" w:type="dxa"/>
          </w:tcPr>
          <w:p w:rsidR="002D528F" w:rsidRPr="00B229D0" w:rsidRDefault="00B92BA1" w:rsidP="00381A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://api.longhuapuxin.com/im/</w:t>
            </w:r>
            <w:r w:rsidRPr="00B229D0">
              <w:rPr>
                <w:rFonts w:hint="eastAsia"/>
                <w:color w:val="auto"/>
              </w:rPr>
              <w:t xml:space="preserve"> getnotice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17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{id}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通知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17" w:type="dxa"/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617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通知列表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617" w:type="dxa"/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lastRenderedPageBreak/>
              <w:t>{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Success:true,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Title:"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系统升级通知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"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Text:"xxxx",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NoticeDate:"2015-09-13 13:22:21"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说明</w:t>
            </w:r>
          </w:p>
        </w:tc>
        <w:tc>
          <w:tcPr>
            <w:tcW w:w="6617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617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43" o:spid="_x0000_i1067" type="#_x0000_t75" style="width:276pt;height:120pt">
                  <v:imagedata r:id="rId53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159" w:name="_Toc443295407"/>
      <w:r w:rsidRPr="00B229D0">
        <w:rPr>
          <w:rFonts w:hint="eastAsia"/>
          <w:color w:val="auto"/>
        </w:rPr>
        <w:t>获取最近会话列表</w:t>
      </w:r>
      <w:bookmarkEnd w:id="159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655"/>
        <w:gridCol w:w="6651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/GetRecentSession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651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://api.longhuapuxin.com/im/</w:t>
            </w:r>
            <w:r w:rsidRPr="00B229D0">
              <w:rPr>
                <w:rFonts w:hint="eastAsia"/>
                <w:color w:val="auto"/>
              </w:rPr>
              <w:t>getrecentsession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51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51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651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最近的会话记录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651" w:type="dxa"/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  <w:p w:rsidR="000E16FA" w:rsidRPr="00B229D0" w:rsidRDefault="00B92BA1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  <w:r w:rsidR="000E16FA" w:rsidRPr="00B229D0">
              <w:rPr>
                <w:color w:val="auto"/>
                <w:sz w:val="18"/>
                <w:szCs w:val="18"/>
              </w:rPr>
              <w:t>"Success": true,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"Sessions": [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{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"SessionId": "ff1c832c-31d3-4608-bec5-ad00c2176339",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"UnreadCount": 0,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"UserId1": 1,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"NickName1": "lishiyao",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"Portrait1": null,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"UserId2": 45,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lastRenderedPageBreak/>
              <w:t xml:space="preserve">      "NickName2": "</w:t>
            </w:r>
            <w:proofErr w:type="gramStart"/>
            <w:r w:rsidRPr="00B229D0">
              <w:rPr>
                <w:rFonts w:hint="eastAsia"/>
                <w:color w:val="auto"/>
                <w:sz w:val="18"/>
                <w:szCs w:val="18"/>
              </w:rPr>
              <w:t>段超</w:t>
            </w:r>
            <w:proofErr w:type="gramEnd"/>
            <w:r w:rsidRPr="00B229D0">
              <w:rPr>
                <w:rFonts w:hint="eastAsia"/>
                <w:color w:val="auto"/>
                <w:sz w:val="18"/>
                <w:szCs w:val="18"/>
              </w:rPr>
              <w:t>\n",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"Portrait2": null,</w:t>
            </w:r>
          </w:p>
          <w:p w:rsidR="002D528F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"Messages": []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说明</w:t>
            </w:r>
          </w:p>
        </w:tc>
        <w:tc>
          <w:tcPr>
            <w:tcW w:w="6651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651" w:type="dxa"/>
          </w:tcPr>
          <w:p w:rsidR="002D528F" w:rsidRPr="00B229D0" w:rsidRDefault="00D84814">
            <w:pPr>
              <w:ind w:firstLineChars="200"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44" o:spid="_x0000_i1068" type="#_x0000_t75" style="width:276pt;height:120pt">
                  <v:imagedata r:id="rId54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160" w:name="_Toc443295408"/>
      <w:r w:rsidRPr="00B229D0">
        <w:rPr>
          <w:rFonts w:hint="eastAsia"/>
          <w:color w:val="auto"/>
        </w:rPr>
        <w:t>获取聊天记录</w:t>
      </w:r>
      <w:bookmarkEnd w:id="160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28"/>
        <w:gridCol w:w="6578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/getchatmessages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78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://api.longhuapuxin.com/im/</w:t>
            </w:r>
            <w:r w:rsidRPr="00B229D0">
              <w:rPr>
                <w:rFonts w:hint="eastAsia"/>
                <w:color w:val="auto"/>
              </w:rPr>
              <w:t>getchatmessages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8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8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SessionId: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会话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78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指定会话的聊天记录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78" w:type="dxa"/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"Success": true,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"messages": [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{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"Id": 477,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"Sender": 45,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"SendTime": "2015-11-24 09:22:52",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"Text": "YYYYYYYYYYYY",</w:t>
            </w:r>
          </w:p>
          <w:p w:rsidR="002D528F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"HasRead": false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578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数据流</w:t>
            </w:r>
          </w:p>
        </w:tc>
        <w:tc>
          <w:tcPr>
            <w:tcW w:w="6578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45" o:spid="_x0000_i1069" type="#_x0000_t75" style="width:222pt;height:102pt">
                  <v:imagedata r:id="rId55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161" w:name="_Toc443295409"/>
      <w:r w:rsidRPr="00B229D0">
        <w:rPr>
          <w:rFonts w:hint="eastAsia"/>
          <w:color w:val="auto"/>
        </w:rPr>
        <w:t>保存聊天记录</w:t>
      </w:r>
      <w:bookmarkEnd w:id="161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32"/>
        <w:gridCol w:w="6574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/savechatmessage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74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://api.longhuapuxin.com/im/</w:t>
            </w:r>
            <w:r w:rsidRPr="00B229D0">
              <w:rPr>
                <w:rFonts w:hint="eastAsia"/>
                <w:color w:val="auto"/>
              </w:rPr>
              <w:t>savechatmessages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4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4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SessionID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：会话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74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无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74" w:type="dxa"/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574" w:type="dxa"/>
          </w:tcPr>
          <w:p w:rsidR="002D528F" w:rsidRPr="00B229D0" w:rsidRDefault="00D84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46" o:spid="_x0000_i1070" type="#_x0000_t75" style="width:3in;height:114pt">
                  <v:imagedata r:id="rId56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162" w:name="_回复留言"/>
      <w:bookmarkStart w:id="163" w:name="_Toc443295410"/>
      <w:bookmarkEnd w:id="162"/>
      <w:r w:rsidRPr="00B229D0">
        <w:rPr>
          <w:rFonts w:hint="eastAsia"/>
          <w:color w:val="auto"/>
        </w:rPr>
        <w:t>回复留言</w:t>
      </w:r>
      <w:bookmarkEnd w:id="163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32"/>
        <w:gridCol w:w="6574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/reply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74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://api.longhuapuxin.com/im/</w:t>
            </w:r>
            <w:r w:rsidRPr="00B229D0">
              <w:rPr>
                <w:rFonts w:hint="eastAsia"/>
                <w:color w:val="auto"/>
              </w:rPr>
              <w:t>reply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4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4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ShopCode: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商家编码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ReplyID: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要回复的留言的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id,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给商家留言不需要写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ReplyID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返回</w:t>
            </w:r>
          </w:p>
        </w:tc>
        <w:tc>
          <w:tcPr>
            <w:tcW w:w="6574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无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74" w:type="dxa"/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574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574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47" o:spid="_x0000_i1071" type="#_x0000_t75" style="width:3in;height:114pt">
                  <v:imagedata r:id="rId57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164" w:name="_Toc443295411"/>
      <w:r w:rsidRPr="00B229D0">
        <w:rPr>
          <w:rFonts w:hint="eastAsia"/>
          <w:color w:val="auto"/>
        </w:rPr>
        <w:t>设置消息接口</w:t>
      </w:r>
      <w:bookmarkEnd w:id="164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26"/>
        <w:gridCol w:w="6580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/binddevice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80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://api.longhuapuxin.com/im/</w:t>
            </w:r>
            <w:r w:rsidRPr="00B229D0">
              <w:rPr>
                <w:rFonts w:hint="eastAsia"/>
                <w:color w:val="auto"/>
              </w:rPr>
              <w:t>binddevice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80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80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PushChannel: 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通道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安卓是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{channelid}/{channeluserid}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ChannelDevice: 1 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安卓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 2 IOS 3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平板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80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无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80" w:type="dxa"/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580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数据流</w:t>
            </w:r>
          </w:p>
        </w:tc>
        <w:tc>
          <w:tcPr>
            <w:tcW w:w="6580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48" o:spid="_x0000_i1072" type="#_x0000_t75" style="width:228pt;height:114pt">
                  <v:imagedata r:id="rId58" o:title=""/>
                </v:shape>
              </w:pict>
            </w:r>
          </w:p>
        </w:tc>
      </w:tr>
    </w:tbl>
    <w:p w:rsidR="002D528F" w:rsidRPr="00B229D0" w:rsidRDefault="00B92BA1">
      <w:pPr>
        <w:pStyle w:val="3"/>
        <w:rPr>
          <w:color w:val="auto"/>
        </w:rPr>
      </w:pPr>
      <w:bookmarkStart w:id="165" w:name="_Toc443295412"/>
      <w:r w:rsidRPr="00B229D0">
        <w:rPr>
          <w:rFonts w:hint="eastAsia"/>
          <w:color w:val="auto"/>
        </w:rPr>
        <w:t>获取会话</w:t>
      </w:r>
      <w:r w:rsidRPr="00B229D0">
        <w:rPr>
          <w:rFonts w:hint="eastAsia"/>
          <w:color w:val="auto"/>
        </w:rPr>
        <w:t>ID</w:t>
      </w:r>
      <w:bookmarkEnd w:id="165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57"/>
        <w:gridCol w:w="6549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381AB2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</w:t>
            </w:r>
            <w:r w:rsidR="00B92BA1" w:rsidRPr="00B229D0">
              <w:rPr>
                <w:rFonts w:hint="eastAsia"/>
                <w:color w:val="auto"/>
              </w:rPr>
              <w:t>NewSession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7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49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://api.longhuapuxin.com/im/</w:t>
            </w:r>
            <w:r w:rsidRPr="00B229D0">
              <w:rPr>
                <w:rFonts w:hint="eastAsia"/>
                <w:color w:val="auto"/>
              </w:rPr>
              <w:t>newsession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7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49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7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49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TargetUserId: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聊天对象的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UserId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7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49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无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7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49" w:type="dxa"/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SessionId: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会话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id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7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549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7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549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49" o:spid="_x0000_i1073" type="#_x0000_t75" style="width:4in;height:132pt">
                  <v:imagedata r:id="rId59" o:title=""/>
                </v:shape>
              </w:pict>
            </w:r>
          </w:p>
        </w:tc>
      </w:tr>
    </w:tbl>
    <w:p w:rsidR="002D528F" w:rsidRPr="00B229D0" w:rsidRDefault="00B92BA1">
      <w:pPr>
        <w:pStyle w:val="3"/>
        <w:rPr>
          <w:color w:val="auto"/>
        </w:rPr>
      </w:pPr>
      <w:bookmarkStart w:id="166" w:name="_Toc443295413"/>
      <w:r w:rsidRPr="00B229D0">
        <w:rPr>
          <w:rFonts w:hint="eastAsia"/>
          <w:color w:val="auto"/>
        </w:rPr>
        <w:t>获取会话</w:t>
      </w:r>
      <w:bookmarkEnd w:id="166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24"/>
        <w:gridCol w:w="6582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</w:t>
            </w:r>
            <w:r w:rsidRPr="00B229D0">
              <w:rPr>
                <w:color w:val="auto"/>
              </w:rPr>
              <w:t>Get</w:t>
            </w:r>
            <w:r w:rsidRPr="00B229D0">
              <w:rPr>
                <w:rFonts w:hint="eastAsia"/>
                <w:color w:val="auto"/>
              </w:rPr>
              <w:t>Session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82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://api.longhuapuxin.com/im/</w:t>
            </w:r>
            <w:r w:rsidRPr="00B229D0">
              <w:rPr>
                <w:color w:val="auto"/>
              </w:rPr>
              <w:t>get</w:t>
            </w:r>
            <w:r w:rsidRPr="00B229D0">
              <w:rPr>
                <w:rFonts w:hint="eastAsia"/>
                <w:color w:val="auto"/>
              </w:rPr>
              <w:t>session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参数说明</w:t>
            </w:r>
          </w:p>
        </w:tc>
        <w:tc>
          <w:tcPr>
            <w:tcW w:w="6582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82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Sess</w:t>
            </w:r>
            <w:r w:rsidRPr="00B229D0">
              <w:rPr>
                <w:color w:val="auto"/>
                <w:sz w:val="21"/>
                <w:szCs w:val="21"/>
              </w:rPr>
              <w:t>ion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Id: 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会话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82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会话对象昂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82" w:type="dxa"/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Session</w:t>
            </w:r>
            <w:r w:rsidRPr="00B229D0">
              <w:rPr>
                <w:color w:val="auto"/>
                <w:sz w:val="18"/>
                <w:szCs w:val="18"/>
              </w:rPr>
              <w:t>:{}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582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582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50" o:spid="_x0000_i1074" type="#_x0000_t75" style="width:228pt;height:114pt">
                  <v:imagedata r:id="rId60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167" w:name="_Toc443295414"/>
      <w:r w:rsidRPr="00B229D0">
        <w:rPr>
          <w:rFonts w:hint="eastAsia"/>
          <w:color w:val="auto"/>
        </w:rPr>
        <w:t>发送消息</w:t>
      </w:r>
      <w:bookmarkEnd w:id="167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28"/>
        <w:gridCol w:w="6578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/talkto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78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://api.longhuapuxin.com/im/</w:t>
            </w:r>
            <w:r w:rsidRPr="00B229D0">
              <w:rPr>
                <w:rFonts w:hint="eastAsia"/>
                <w:color w:val="auto"/>
              </w:rPr>
              <w:t>talkto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8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8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TargetUserId: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聊天对象的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UserId</w:t>
            </w:r>
          </w:p>
          <w:p w:rsidR="00456B42" w:rsidRPr="00B229D0" w:rsidRDefault="00456B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Content: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消息内容，格式化。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SessionId: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会话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78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无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78" w:type="dxa"/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lastRenderedPageBreak/>
              <w:t>"Success": true,</w:t>
            </w:r>
          </w:p>
          <w:p w:rsidR="002D528F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"Time": "2015-11-24 09:22:53"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说明</w:t>
            </w:r>
          </w:p>
        </w:tc>
        <w:tc>
          <w:tcPr>
            <w:tcW w:w="6578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消息发送后，系统会推送一条信息到用户手机，内容如下：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  <w:u w:val="single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MessgaeCode:101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，详见</w:t>
            </w:r>
            <w:hyperlink w:anchor="_附录四：消息类型" w:history="1">
              <w:r w:rsidRPr="00B229D0">
                <w:rPr>
                  <w:rStyle w:val="ab"/>
                  <w:rFonts w:hint="eastAsia"/>
                  <w:color w:val="auto"/>
                  <w:sz w:val="18"/>
                  <w:szCs w:val="18"/>
                </w:rPr>
                <w:t>附录四：消息类型</w:t>
              </w:r>
            </w:hyperlink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MessageBody:</w:t>
            </w:r>
            <w:r w:rsidRPr="00B229D0">
              <w:rPr>
                <w:color w:val="auto"/>
                <w:sz w:val="18"/>
                <w:szCs w:val="18"/>
              </w:rPr>
              <w:t>消息内容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MessageSendTime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：</w:t>
            </w:r>
            <w:r w:rsidRPr="00B229D0">
              <w:rPr>
                <w:color w:val="auto"/>
                <w:sz w:val="18"/>
                <w:szCs w:val="18"/>
              </w:rPr>
              <w:t>消息发送时间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MessageUserId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：</w:t>
            </w:r>
            <w:r w:rsidRPr="00B229D0">
              <w:rPr>
                <w:color w:val="auto"/>
                <w:sz w:val="18"/>
                <w:szCs w:val="18"/>
              </w:rPr>
              <w:t>发送的用户</w:t>
            </w:r>
            <w:r w:rsidRPr="00B229D0">
              <w:rPr>
                <w:color w:val="auto"/>
                <w:sz w:val="18"/>
                <w:szCs w:val="18"/>
              </w:rPr>
              <w:t>Id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578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51" o:spid="_x0000_i1075" type="#_x0000_t75" style="width:222pt;height:108pt">
                  <v:imagedata r:id="rId61" o:title=""/>
                </v:shape>
              </w:pict>
            </w:r>
          </w:p>
        </w:tc>
      </w:tr>
    </w:tbl>
    <w:p w:rsidR="002D528F" w:rsidRPr="00B229D0" w:rsidRDefault="002D528F"/>
    <w:p w:rsidR="0092505D" w:rsidRPr="00B229D0" w:rsidRDefault="0092505D"/>
    <w:p w:rsidR="002D528F" w:rsidRPr="00B229D0" w:rsidRDefault="00B92BA1">
      <w:pPr>
        <w:pStyle w:val="3"/>
        <w:rPr>
          <w:color w:val="auto"/>
        </w:rPr>
      </w:pPr>
      <w:bookmarkStart w:id="168" w:name="_Toc443295415"/>
      <w:r w:rsidRPr="00B229D0">
        <w:rPr>
          <w:rFonts w:hint="eastAsia"/>
          <w:color w:val="auto"/>
        </w:rPr>
        <w:t>发表动态</w:t>
      </w:r>
      <w:bookmarkEnd w:id="168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28"/>
        <w:gridCol w:w="6578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/writefeeling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78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://api.longhuapuxin.com/im/writefeeling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8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8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Content: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消息内容，最多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500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个字符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PhotoIds: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图片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，多个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用逗号开始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OwnerType: 1 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个人动态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  2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商家动态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78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动态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78" w:type="dxa"/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FeelingId:123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578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数据流</w:t>
            </w:r>
          </w:p>
        </w:tc>
        <w:tc>
          <w:tcPr>
            <w:tcW w:w="6578" w:type="dxa"/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169" w:name="_Toc443295416"/>
      <w:r w:rsidRPr="00B229D0">
        <w:rPr>
          <w:rFonts w:hint="eastAsia"/>
          <w:color w:val="auto"/>
        </w:rPr>
        <w:t>回复动态</w:t>
      </w:r>
      <w:bookmarkEnd w:id="169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28"/>
        <w:gridCol w:w="6578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/replyfeeling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78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://api.longhuapuxin.com/im/replyfeeling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8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8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Content: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消息内容，最多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500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个字符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PhotoIds: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图片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，多个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用逗号开始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FeelingId: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动态编号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ReplyId: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要回复的</w:t>
            </w:r>
            <w:r w:rsidR="002D3BEE" w:rsidRPr="00B229D0">
              <w:rPr>
                <w:rFonts w:hint="eastAsia"/>
                <w:color w:val="auto"/>
                <w:sz w:val="21"/>
                <w:szCs w:val="21"/>
              </w:rPr>
              <w:t>评论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的编号，对动态本身回复的时候为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0</w:t>
            </w:r>
          </w:p>
          <w:p w:rsidR="00AE21C2" w:rsidRPr="00B229D0" w:rsidRDefault="00AE2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OwnerType: 1 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个人动态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  2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商家动态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78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回复的编号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78" w:type="dxa"/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ReplyId:123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578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用户既可以评论别人的动态，也可以对别人的评论进行评论，区别就是调用接口的时候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ReplyId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是否为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0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578" w:type="dxa"/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170" w:name="_Toc443295417"/>
      <w:r w:rsidRPr="00B229D0">
        <w:rPr>
          <w:rFonts w:hint="eastAsia"/>
          <w:color w:val="auto"/>
        </w:rPr>
        <w:t>动态点赞</w:t>
      </w:r>
      <w:bookmarkEnd w:id="170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28"/>
        <w:gridCol w:w="6578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/Agreefeeling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78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://api.longhuapuxin.com/im/agreefeeling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8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8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FeelingId: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动态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5D3782" w:rsidRPr="00B229D0" w:rsidRDefault="005D37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 xml:space="preserve">OwnerType: 1 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个人动态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  2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商家动态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返回</w:t>
            </w:r>
          </w:p>
        </w:tc>
        <w:tc>
          <w:tcPr>
            <w:tcW w:w="6578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78" w:type="dxa"/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578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578" w:type="dxa"/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</w:tbl>
    <w:p w:rsidR="002D528F" w:rsidRPr="00B229D0" w:rsidRDefault="002D528F"/>
    <w:p w:rsidR="002D528F" w:rsidRPr="00B229D0" w:rsidRDefault="002D3BEE" w:rsidP="002D3BEE">
      <w:pPr>
        <w:pStyle w:val="3"/>
        <w:rPr>
          <w:color w:val="auto"/>
        </w:rPr>
      </w:pPr>
      <w:bookmarkStart w:id="171" w:name="_Toc443295418"/>
      <w:r w:rsidRPr="00B229D0">
        <w:rPr>
          <w:color w:val="auto"/>
        </w:rPr>
        <w:t>获取动态列表</w:t>
      </w:r>
      <w:bookmarkEnd w:id="171"/>
    </w:p>
    <w:p w:rsidR="002D3BEE" w:rsidRPr="00B229D0" w:rsidRDefault="002D3BEE" w:rsidP="002D3BEE"/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28"/>
        <w:gridCol w:w="6578"/>
      </w:tblGrid>
      <w:tr w:rsidR="002D3BEE" w:rsidRPr="00B229D0" w:rsidTr="00446A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3BEE" w:rsidRPr="00B229D0" w:rsidRDefault="002D3BEE" w:rsidP="002D3BEE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</w:t>
            </w:r>
            <w:r w:rsidRPr="00B229D0">
              <w:rPr>
                <w:color w:val="auto"/>
              </w:rPr>
              <w:t>Get</w:t>
            </w:r>
            <w:r w:rsidRPr="00B229D0">
              <w:rPr>
                <w:rFonts w:hint="eastAsia"/>
                <w:color w:val="auto"/>
              </w:rPr>
              <w:t>feeling</w:t>
            </w:r>
            <w:r w:rsidRPr="00B229D0">
              <w:rPr>
                <w:color w:val="auto"/>
              </w:rPr>
              <w:t>List</w:t>
            </w:r>
          </w:p>
        </w:tc>
      </w:tr>
      <w:tr w:rsidR="002D3BEE" w:rsidRPr="00B229D0" w:rsidTr="00446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2D3BEE" w:rsidRPr="00B229D0" w:rsidRDefault="002D3BEE" w:rsidP="00446AC6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78" w:type="dxa"/>
          </w:tcPr>
          <w:p w:rsidR="002D3BEE" w:rsidRPr="00B229D0" w:rsidRDefault="002D3BEE" w:rsidP="00446A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://api.longhuapuxin.com/im/</w:t>
            </w:r>
            <w:r w:rsidRPr="00B229D0">
              <w:rPr>
                <w:color w:val="auto"/>
                <w:sz w:val="21"/>
                <w:szCs w:val="21"/>
              </w:rPr>
              <w:t>GetfeelingList</w:t>
            </w:r>
          </w:p>
        </w:tc>
      </w:tr>
      <w:tr w:rsidR="002D3BEE" w:rsidRPr="00B229D0" w:rsidTr="00446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2D3BEE" w:rsidRPr="00B229D0" w:rsidRDefault="002D3BEE" w:rsidP="00446AC6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8" w:type="dxa"/>
          </w:tcPr>
          <w:p w:rsidR="002D3BEE" w:rsidRPr="00B229D0" w:rsidRDefault="002D3BEE" w:rsidP="00446A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3BEE" w:rsidRPr="00B229D0" w:rsidTr="00446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2D3BEE" w:rsidRPr="00B229D0" w:rsidRDefault="002D3BEE" w:rsidP="00446AC6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8" w:type="dxa"/>
          </w:tcPr>
          <w:p w:rsidR="002D3BEE" w:rsidRPr="00B229D0" w:rsidRDefault="002D3BEE" w:rsidP="00446A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3BEE" w:rsidRPr="00B229D0" w:rsidRDefault="002D3BEE" w:rsidP="00446A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3BEE" w:rsidRPr="00B229D0" w:rsidRDefault="002D3BEE" w:rsidP="00446A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OwnerType: 1 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个人动态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  2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商家动态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 3 </w:t>
            </w:r>
            <w:r w:rsidR="00F152EC" w:rsidRPr="00B229D0">
              <w:rPr>
                <w:rFonts w:hint="eastAsia"/>
                <w:color w:val="auto"/>
                <w:sz w:val="21"/>
                <w:szCs w:val="21"/>
              </w:rPr>
              <w:t>我的动态</w:t>
            </w:r>
            <w:r w:rsidR="00F152EC" w:rsidRPr="00B229D0">
              <w:rPr>
                <w:rFonts w:hint="eastAsia"/>
                <w:color w:val="auto"/>
                <w:sz w:val="21"/>
                <w:szCs w:val="21"/>
              </w:rPr>
              <w:t xml:space="preserve"> 4 </w:t>
            </w:r>
            <w:r w:rsidR="00F152EC" w:rsidRPr="00B229D0">
              <w:rPr>
                <w:rFonts w:hint="eastAsia"/>
                <w:color w:val="auto"/>
                <w:sz w:val="21"/>
                <w:szCs w:val="21"/>
              </w:rPr>
              <w:t>与我相关</w:t>
            </w:r>
          </w:p>
          <w:p w:rsidR="00246A96" w:rsidRPr="00B229D0" w:rsidRDefault="00246A96" w:rsidP="00246A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PageIndex: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第几页</w:t>
            </w:r>
          </w:p>
          <w:p w:rsidR="00246A96" w:rsidRPr="00B229D0" w:rsidRDefault="00246A96" w:rsidP="00246A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PageSize: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每页多少条</w:t>
            </w:r>
          </w:p>
        </w:tc>
      </w:tr>
      <w:tr w:rsidR="002D3BEE" w:rsidRPr="00B229D0" w:rsidTr="00446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2D3BEE" w:rsidRPr="00B229D0" w:rsidRDefault="002D3BEE" w:rsidP="00446AC6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78" w:type="dxa"/>
          </w:tcPr>
          <w:p w:rsidR="002D3BEE" w:rsidRPr="00B229D0" w:rsidRDefault="002D3BEE" w:rsidP="00446A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3BEE" w:rsidRPr="00B229D0" w:rsidTr="00446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2D3BEE" w:rsidRPr="00B229D0" w:rsidRDefault="002D3BEE" w:rsidP="00446AC6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78" w:type="dxa"/>
          </w:tcPr>
          <w:p w:rsidR="002D3BEE" w:rsidRPr="00B229D0" w:rsidRDefault="002D3BEE" w:rsidP="00446A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  <w:p w:rsidR="002D3BEE" w:rsidRPr="00B229D0" w:rsidRDefault="002D3BEE" w:rsidP="00446A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2D3BEE" w:rsidRPr="00B229D0" w:rsidRDefault="002D3BEE" w:rsidP="00446A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</w:t>
            </w:r>
          </w:p>
          <w:p w:rsidR="002D3BEE" w:rsidRPr="00B229D0" w:rsidRDefault="002D3BEE" w:rsidP="00446A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2D3BEE" w:rsidRPr="00B229D0" w:rsidTr="00446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2D3BEE" w:rsidRPr="00B229D0" w:rsidRDefault="002D3BEE" w:rsidP="00446AC6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578" w:type="dxa"/>
          </w:tcPr>
          <w:p w:rsidR="002D3BEE" w:rsidRPr="00B229D0" w:rsidRDefault="002D3BEE" w:rsidP="00446A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3BEE" w:rsidRPr="00B229D0" w:rsidTr="00446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2D3BEE" w:rsidRPr="00B229D0" w:rsidRDefault="002D3BEE" w:rsidP="00446AC6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578" w:type="dxa"/>
          </w:tcPr>
          <w:p w:rsidR="002D3BEE" w:rsidRPr="00B229D0" w:rsidRDefault="002D3BEE" w:rsidP="00446A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</w:tbl>
    <w:p w:rsidR="002D528F" w:rsidRPr="00B229D0" w:rsidRDefault="002D528F"/>
    <w:p w:rsidR="002D528F" w:rsidRPr="00B229D0" w:rsidRDefault="00812FE5" w:rsidP="00812FE5">
      <w:pPr>
        <w:pStyle w:val="3"/>
        <w:rPr>
          <w:color w:val="auto"/>
        </w:rPr>
      </w:pPr>
      <w:bookmarkStart w:id="172" w:name="_Toc443295419"/>
      <w:r w:rsidRPr="00B229D0">
        <w:rPr>
          <w:color w:val="auto"/>
        </w:rPr>
        <w:t>获取动态</w:t>
      </w:r>
      <w:bookmarkEnd w:id="172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28"/>
        <w:gridCol w:w="6578"/>
      </w:tblGrid>
      <w:tr w:rsidR="00812FE5" w:rsidRPr="00B229D0" w:rsidTr="00ED43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812FE5" w:rsidRPr="00B229D0" w:rsidRDefault="00812FE5" w:rsidP="00ED430B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</w:t>
            </w:r>
            <w:r w:rsidRPr="00B229D0">
              <w:rPr>
                <w:color w:val="auto"/>
              </w:rPr>
              <w:t>Get</w:t>
            </w:r>
            <w:r w:rsidRPr="00B229D0">
              <w:rPr>
                <w:rFonts w:hint="eastAsia"/>
                <w:color w:val="auto"/>
              </w:rPr>
              <w:t>feeling</w:t>
            </w:r>
          </w:p>
        </w:tc>
      </w:tr>
      <w:tr w:rsidR="00812FE5" w:rsidRPr="00B229D0" w:rsidTr="00ED43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812FE5" w:rsidRPr="00B229D0" w:rsidRDefault="00812FE5" w:rsidP="00ED430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78" w:type="dxa"/>
          </w:tcPr>
          <w:p w:rsidR="00812FE5" w:rsidRPr="00B229D0" w:rsidRDefault="00812FE5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://api.longhuapuxin.com/im/</w:t>
            </w:r>
            <w:r w:rsidRPr="00B229D0">
              <w:rPr>
                <w:color w:val="auto"/>
                <w:sz w:val="21"/>
                <w:szCs w:val="21"/>
              </w:rPr>
              <w:t>GetfeelingList</w:t>
            </w:r>
          </w:p>
        </w:tc>
      </w:tr>
      <w:tr w:rsidR="00812FE5" w:rsidRPr="00B229D0" w:rsidTr="00ED43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812FE5" w:rsidRPr="00B229D0" w:rsidRDefault="00812FE5" w:rsidP="00ED430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参数说明</w:t>
            </w:r>
          </w:p>
        </w:tc>
        <w:tc>
          <w:tcPr>
            <w:tcW w:w="6578" w:type="dxa"/>
          </w:tcPr>
          <w:p w:rsidR="00812FE5" w:rsidRPr="00B229D0" w:rsidRDefault="00812FE5" w:rsidP="00ED4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812FE5" w:rsidRPr="00B229D0" w:rsidTr="00ED43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812FE5" w:rsidRPr="00B229D0" w:rsidRDefault="00812FE5" w:rsidP="00ED430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8" w:type="dxa"/>
          </w:tcPr>
          <w:p w:rsidR="00812FE5" w:rsidRPr="00B229D0" w:rsidRDefault="00812FE5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812FE5" w:rsidRPr="00B229D0" w:rsidRDefault="00812FE5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812FE5" w:rsidRPr="00B229D0" w:rsidRDefault="00812FE5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FeelingID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：动态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</w:tc>
      </w:tr>
      <w:tr w:rsidR="00812FE5" w:rsidRPr="00B229D0" w:rsidTr="00ED43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812FE5" w:rsidRPr="00B229D0" w:rsidRDefault="00812FE5" w:rsidP="00ED430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78" w:type="dxa"/>
          </w:tcPr>
          <w:p w:rsidR="00812FE5" w:rsidRPr="00B229D0" w:rsidRDefault="00812FE5" w:rsidP="00ED4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812FE5" w:rsidRPr="00B229D0" w:rsidTr="00ED43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812FE5" w:rsidRPr="00B229D0" w:rsidRDefault="00812FE5" w:rsidP="00ED430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78" w:type="dxa"/>
          </w:tcPr>
          <w:p w:rsidR="00812FE5" w:rsidRPr="00B229D0" w:rsidRDefault="00812FE5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  <w:p w:rsidR="00812FE5" w:rsidRPr="00B229D0" w:rsidRDefault="00812FE5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812FE5" w:rsidRPr="00B229D0" w:rsidRDefault="00812FE5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</w:t>
            </w:r>
          </w:p>
          <w:p w:rsidR="00812FE5" w:rsidRPr="00B229D0" w:rsidRDefault="00812FE5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812FE5" w:rsidRPr="00B229D0" w:rsidTr="00ED43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812FE5" w:rsidRPr="00B229D0" w:rsidRDefault="00812FE5" w:rsidP="00ED430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578" w:type="dxa"/>
          </w:tcPr>
          <w:p w:rsidR="00812FE5" w:rsidRPr="00B229D0" w:rsidRDefault="00812FE5" w:rsidP="00ED4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812FE5" w:rsidRPr="00B229D0" w:rsidTr="00ED43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812FE5" w:rsidRPr="00B229D0" w:rsidRDefault="00812FE5" w:rsidP="00ED430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578" w:type="dxa"/>
          </w:tcPr>
          <w:p w:rsidR="00812FE5" w:rsidRPr="00B229D0" w:rsidRDefault="00812FE5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</w:tbl>
    <w:p w:rsidR="002D528F" w:rsidRPr="00B229D0" w:rsidRDefault="002D528F"/>
    <w:p w:rsidR="002D528F" w:rsidRPr="00B229D0" w:rsidRDefault="00B21395" w:rsidP="00B21395">
      <w:pPr>
        <w:pStyle w:val="3"/>
        <w:rPr>
          <w:color w:val="auto"/>
        </w:rPr>
      </w:pPr>
      <w:bookmarkStart w:id="173" w:name="_Toc443295420"/>
      <w:r w:rsidRPr="00B229D0">
        <w:rPr>
          <w:color w:val="auto"/>
        </w:rPr>
        <w:t>删除动态</w:t>
      </w:r>
      <w:bookmarkEnd w:id="173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28"/>
        <w:gridCol w:w="6578"/>
      </w:tblGrid>
      <w:tr w:rsidR="00B21395" w:rsidRPr="00B229D0" w:rsidTr="00ED43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B21395" w:rsidRPr="00B229D0" w:rsidRDefault="00B21395" w:rsidP="00ED430B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</w:t>
            </w:r>
            <w:r w:rsidRPr="00B229D0">
              <w:rPr>
                <w:color w:val="auto"/>
              </w:rPr>
              <w:t>Del</w:t>
            </w:r>
            <w:r w:rsidRPr="00B229D0">
              <w:rPr>
                <w:rFonts w:hint="eastAsia"/>
                <w:color w:val="auto"/>
              </w:rPr>
              <w:t>feeling</w:t>
            </w:r>
          </w:p>
        </w:tc>
      </w:tr>
      <w:tr w:rsidR="00B21395" w:rsidRPr="00B229D0" w:rsidTr="00ED43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B21395" w:rsidRPr="00B229D0" w:rsidRDefault="00B21395" w:rsidP="00ED430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78" w:type="dxa"/>
          </w:tcPr>
          <w:p w:rsidR="00B21395" w:rsidRPr="00B229D0" w:rsidRDefault="00B21395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://api.longhuapuxin.com/im/</w:t>
            </w:r>
            <w:r w:rsidRPr="00B229D0">
              <w:rPr>
                <w:color w:val="auto"/>
                <w:sz w:val="21"/>
                <w:szCs w:val="21"/>
              </w:rPr>
              <w:t>GetfeelingList</w:t>
            </w:r>
          </w:p>
        </w:tc>
      </w:tr>
      <w:tr w:rsidR="00B21395" w:rsidRPr="00B229D0" w:rsidTr="00ED43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B21395" w:rsidRPr="00B229D0" w:rsidRDefault="00B21395" w:rsidP="00ED430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8" w:type="dxa"/>
          </w:tcPr>
          <w:p w:rsidR="00B21395" w:rsidRPr="00B229D0" w:rsidRDefault="00B21395" w:rsidP="00ED4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B21395" w:rsidRPr="00B229D0" w:rsidTr="00ED43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B21395" w:rsidRPr="00B229D0" w:rsidRDefault="00B21395" w:rsidP="00ED430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8" w:type="dxa"/>
          </w:tcPr>
          <w:p w:rsidR="00B21395" w:rsidRPr="00B229D0" w:rsidRDefault="00B21395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B21395" w:rsidRPr="00B229D0" w:rsidRDefault="00B21395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B21395" w:rsidRPr="00B229D0" w:rsidRDefault="00B21395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FeelingID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：动态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B21395" w:rsidRPr="00B229D0" w:rsidRDefault="00B21395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ReplyID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：</w:t>
            </w:r>
            <w:r w:rsidRPr="00B229D0">
              <w:rPr>
                <w:color w:val="auto"/>
                <w:sz w:val="21"/>
                <w:szCs w:val="21"/>
              </w:rPr>
              <w:t>回复</w:t>
            </w:r>
            <w:r w:rsidRPr="00B229D0">
              <w:rPr>
                <w:color w:val="auto"/>
                <w:sz w:val="21"/>
                <w:szCs w:val="21"/>
              </w:rPr>
              <w:t>ID</w:t>
            </w:r>
          </w:p>
        </w:tc>
      </w:tr>
      <w:tr w:rsidR="00B21395" w:rsidRPr="00B229D0" w:rsidTr="00ED43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B21395" w:rsidRPr="00B229D0" w:rsidRDefault="00B21395" w:rsidP="00ED430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78" w:type="dxa"/>
          </w:tcPr>
          <w:p w:rsidR="00B21395" w:rsidRPr="00B229D0" w:rsidRDefault="00B21395" w:rsidP="00ED4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B21395" w:rsidRPr="00B229D0" w:rsidTr="00ED43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B21395" w:rsidRPr="00B229D0" w:rsidRDefault="00B21395" w:rsidP="00ED430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78" w:type="dxa"/>
          </w:tcPr>
          <w:p w:rsidR="00B21395" w:rsidRPr="00B229D0" w:rsidRDefault="00B21395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  <w:p w:rsidR="00B21395" w:rsidRPr="00B229D0" w:rsidRDefault="00B21395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B21395" w:rsidRPr="00B229D0" w:rsidRDefault="00B21395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</w:t>
            </w:r>
          </w:p>
          <w:p w:rsidR="00B21395" w:rsidRPr="00B229D0" w:rsidRDefault="00B21395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B21395" w:rsidRPr="00B229D0" w:rsidTr="00ED43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B21395" w:rsidRPr="00B229D0" w:rsidRDefault="00B21395" w:rsidP="00ED430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578" w:type="dxa"/>
          </w:tcPr>
          <w:p w:rsidR="00B21395" w:rsidRPr="00B229D0" w:rsidRDefault="00B21395" w:rsidP="00ED4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B21395" w:rsidRPr="00B229D0" w:rsidTr="00ED43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B21395" w:rsidRPr="00B229D0" w:rsidRDefault="00B21395" w:rsidP="00ED430B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578" w:type="dxa"/>
          </w:tcPr>
          <w:p w:rsidR="00B21395" w:rsidRPr="00B229D0" w:rsidRDefault="00B21395" w:rsidP="00ED4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</w:tbl>
    <w:p w:rsidR="002D528F" w:rsidRPr="00B229D0" w:rsidRDefault="002D528F"/>
    <w:p w:rsidR="00C2109D" w:rsidRPr="00B229D0" w:rsidRDefault="00C2109D" w:rsidP="00A258DA">
      <w:pPr>
        <w:pStyle w:val="3"/>
        <w:rPr>
          <w:color w:val="auto"/>
        </w:rPr>
      </w:pPr>
      <w:bookmarkStart w:id="174" w:name="_Toc443295421"/>
      <w:r w:rsidRPr="00B229D0">
        <w:rPr>
          <w:color w:val="auto"/>
        </w:rPr>
        <w:t>创建群</w:t>
      </w:r>
      <w:bookmarkEnd w:id="174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28"/>
        <w:gridCol w:w="6578"/>
      </w:tblGrid>
      <w:tr w:rsidR="00A826B2" w:rsidRPr="00B229D0" w:rsidTr="00E71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A826B2" w:rsidRPr="00B229D0" w:rsidRDefault="00A826B2" w:rsidP="00E71244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</w:t>
            </w:r>
            <w:r w:rsidRPr="00B229D0">
              <w:rPr>
                <w:color w:val="auto"/>
              </w:rPr>
              <w:t>createCi</w:t>
            </w:r>
            <w:r w:rsidR="009B5CA1" w:rsidRPr="00B229D0">
              <w:rPr>
                <w:color w:val="auto"/>
              </w:rPr>
              <w:t>r</w:t>
            </w:r>
            <w:r w:rsidRPr="00B229D0">
              <w:rPr>
                <w:color w:val="auto"/>
              </w:rPr>
              <w:t>cle</w:t>
            </w:r>
          </w:p>
        </w:tc>
      </w:tr>
      <w:tr w:rsidR="00A826B2" w:rsidRPr="00B229D0" w:rsidTr="00E71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A826B2" w:rsidRPr="00B229D0" w:rsidRDefault="00A826B2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调用路径</w:t>
            </w:r>
          </w:p>
        </w:tc>
        <w:tc>
          <w:tcPr>
            <w:tcW w:w="6578" w:type="dxa"/>
          </w:tcPr>
          <w:p w:rsidR="00A826B2" w:rsidRPr="00B229D0" w:rsidRDefault="00A826B2" w:rsidP="00A82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://api.longhuapuxin.com/im/</w:t>
            </w:r>
            <w:r w:rsidRPr="00B229D0">
              <w:rPr>
                <w:color w:val="auto"/>
                <w:sz w:val="21"/>
                <w:szCs w:val="21"/>
              </w:rPr>
              <w:t>createCi</w:t>
            </w:r>
            <w:r w:rsidR="009B5CA1" w:rsidRPr="00B229D0">
              <w:rPr>
                <w:color w:val="auto"/>
                <w:sz w:val="21"/>
                <w:szCs w:val="21"/>
              </w:rPr>
              <w:t>r</w:t>
            </w:r>
            <w:r w:rsidRPr="00B229D0">
              <w:rPr>
                <w:color w:val="auto"/>
                <w:sz w:val="21"/>
                <w:szCs w:val="21"/>
              </w:rPr>
              <w:t>cle</w:t>
            </w:r>
          </w:p>
        </w:tc>
      </w:tr>
      <w:tr w:rsidR="00A826B2" w:rsidRPr="00B229D0" w:rsidTr="00E71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A826B2" w:rsidRPr="00B229D0" w:rsidRDefault="00A826B2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8" w:type="dxa"/>
          </w:tcPr>
          <w:p w:rsidR="00A826B2" w:rsidRPr="00B229D0" w:rsidRDefault="00A826B2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A826B2" w:rsidRPr="00B229D0" w:rsidTr="00E71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A826B2" w:rsidRPr="00B229D0" w:rsidRDefault="00A826B2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8" w:type="dxa"/>
          </w:tcPr>
          <w:p w:rsidR="00A826B2" w:rsidRPr="00B229D0" w:rsidRDefault="00A826B2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A826B2" w:rsidRPr="00B229D0" w:rsidRDefault="00A826B2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A826B2" w:rsidRPr="00B229D0" w:rsidRDefault="00A826B2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Name:</w:t>
            </w:r>
            <w:r w:rsidRPr="00B229D0">
              <w:rPr>
                <w:color w:val="auto"/>
                <w:sz w:val="21"/>
                <w:szCs w:val="21"/>
              </w:rPr>
              <w:t>群名字</w:t>
            </w:r>
          </w:p>
          <w:p w:rsidR="00A826B2" w:rsidRPr="00B229D0" w:rsidRDefault="00A826B2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Note:</w:t>
            </w:r>
            <w:r w:rsidRPr="00B229D0">
              <w:rPr>
                <w:color w:val="auto"/>
                <w:sz w:val="21"/>
                <w:szCs w:val="21"/>
              </w:rPr>
              <w:t>群说明</w:t>
            </w:r>
          </w:p>
          <w:p w:rsidR="00A826B2" w:rsidRPr="00B229D0" w:rsidRDefault="00A826B2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UserIds:</w:t>
            </w:r>
            <w:proofErr w:type="gramStart"/>
            <w:r w:rsidRPr="00B229D0">
              <w:rPr>
                <w:rFonts w:hint="eastAsia"/>
                <w:color w:val="auto"/>
                <w:sz w:val="21"/>
                <w:szCs w:val="21"/>
              </w:rPr>
              <w:t>群用户</w:t>
            </w:r>
            <w:proofErr w:type="gramEnd"/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，多个用逗号隔开</w:t>
            </w:r>
          </w:p>
        </w:tc>
      </w:tr>
      <w:tr w:rsidR="00A826B2" w:rsidRPr="00B229D0" w:rsidTr="00E71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A826B2" w:rsidRPr="00B229D0" w:rsidRDefault="00A826B2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78" w:type="dxa"/>
          </w:tcPr>
          <w:p w:rsidR="00A826B2" w:rsidRPr="00B229D0" w:rsidRDefault="00CA0D28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Id</w:t>
            </w:r>
          </w:p>
        </w:tc>
      </w:tr>
      <w:tr w:rsidR="00A826B2" w:rsidRPr="00B229D0" w:rsidTr="00E71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A826B2" w:rsidRPr="00B229D0" w:rsidRDefault="00A826B2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78" w:type="dxa"/>
          </w:tcPr>
          <w:p w:rsidR="00A826B2" w:rsidRPr="00B229D0" w:rsidRDefault="000658BF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建群成功</w:t>
            </w:r>
          </w:p>
          <w:p w:rsidR="000658BF" w:rsidRPr="00B229D0" w:rsidRDefault="000658BF" w:rsidP="000658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"Success": true,</w:t>
            </w:r>
          </w:p>
          <w:p w:rsidR="000658BF" w:rsidRPr="00B229D0" w:rsidRDefault="000658BF" w:rsidP="000658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"ErrorCode": "",</w:t>
            </w:r>
          </w:p>
          <w:p w:rsidR="000658BF" w:rsidRPr="00B229D0" w:rsidRDefault="000658BF" w:rsidP="000658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"ErrorMessage": "",</w:t>
            </w:r>
          </w:p>
          <w:p w:rsidR="000658BF" w:rsidRPr="00B229D0" w:rsidRDefault="000658BF" w:rsidP="000658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"Id": 2</w:t>
            </w:r>
            <w:r w:rsidRPr="00B229D0">
              <w:rPr>
                <w:color w:val="auto"/>
                <w:sz w:val="18"/>
                <w:szCs w:val="18"/>
              </w:rPr>
              <w:cr/>
            </w:r>
          </w:p>
          <w:p w:rsidR="000658BF" w:rsidRPr="00B229D0" w:rsidRDefault="000658BF" w:rsidP="000658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建群失败</w:t>
            </w:r>
          </w:p>
          <w:p w:rsidR="000658BF" w:rsidRPr="00B229D0" w:rsidRDefault="000658BF" w:rsidP="000658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"Success": false,</w:t>
            </w:r>
          </w:p>
          <w:p w:rsidR="000658BF" w:rsidRPr="00B229D0" w:rsidRDefault="000658BF" w:rsidP="000658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"ErrorCode": "",</w:t>
            </w:r>
          </w:p>
          <w:p w:rsidR="000658BF" w:rsidRPr="00B229D0" w:rsidRDefault="000658BF" w:rsidP="000658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 "ErrorMessage": "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已经存在同名的群了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",</w:t>
            </w:r>
          </w:p>
          <w:p w:rsidR="000658BF" w:rsidRPr="00B229D0" w:rsidRDefault="000658BF" w:rsidP="000658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"Id": 0</w:t>
            </w:r>
          </w:p>
        </w:tc>
      </w:tr>
      <w:tr w:rsidR="00A826B2" w:rsidRPr="00B229D0" w:rsidTr="00E71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A826B2" w:rsidRPr="00B229D0" w:rsidRDefault="00A826B2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578" w:type="dxa"/>
          </w:tcPr>
          <w:p w:rsidR="00A826B2" w:rsidRPr="00B229D0" w:rsidRDefault="00A826B2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A826B2" w:rsidRPr="00B229D0" w:rsidTr="00E71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A826B2" w:rsidRPr="00B229D0" w:rsidRDefault="00A826B2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578" w:type="dxa"/>
          </w:tcPr>
          <w:p w:rsidR="00A826B2" w:rsidRPr="00B229D0" w:rsidRDefault="00A826B2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</w:tbl>
    <w:p w:rsidR="00A258DA" w:rsidRPr="00B229D0" w:rsidRDefault="00A258DA" w:rsidP="00A258DA"/>
    <w:p w:rsidR="00C2109D" w:rsidRPr="00B229D0" w:rsidRDefault="00C2109D" w:rsidP="00A258DA">
      <w:pPr>
        <w:pStyle w:val="3"/>
        <w:rPr>
          <w:color w:val="auto"/>
        </w:rPr>
      </w:pPr>
      <w:bookmarkStart w:id="175" w:name="_Toc443295422"/>
      <w:r w:rsidRPr="00B229D0">
        <w:rPr>
          <w:color w:val="auto"/>
        </w:rPr>
        <w:t>查看群列表</w:t>
      </w:r>
      <w:bookmarkEnd w:id="175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28"/>
        <w:gridCol w:w="6578"/>
      </w:tblGrid>
      <w:tr w:rsidR="00804CA2" w:rsidRPr="00B229D0" w:rsidTr="00E71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804CA2" w:rsidRPr="00B229D0" w:rsidRDefault="00804CA2" w:rsidP="00804CA2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</w:t>
            </w:r>
            <w:r w:rsidRPr="00B229D0">
              <w:rPr>
                <w:color w:val="auto"/>
              </w:rPr>
              <w:t>getmyCi</w:t>
            </w:r>
            <w:r w:rsidR="009B5CA1" w:rsidRPr="00B229D0">
              <w:rPr>
                <w:color w:val="auto"/>
              </w:rPr>
              <w:t>r</w:t>
            </w:r>
            <w:r w:rsidRPr="00B229D0">
              <w:rPr>
                <w:color w:val="auto"/>
              </w:rPr>
              <w:t>cles</w:t>
            </w:r>
          </w:p>
        </w:tc>
      </w:tr>
      <w:tr w:rsidR="00804CA2" w:rsidRPr="00B229D0" w:rsidTr="00E71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804CA2" w:rsidRPr="00B229D0" w:rsidRDefault="00804CA2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78" w:type="dxa"/>
          </w:tcPr>
          <w:p w:rsidR="00804CA2" w:rsidRPr="00B229D0" w:rsidRDefault="00804CA2" w:rsidP="00804C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://api.longhuapuxin.com/im/</w:t>
            </w:r>
            <w:r w:rsidRPr="00B229D0">
              <w:rPr>
                <w:color w:val="auto"/>
                <w:sz w:val="21"/>
                <w:szCs w:val="21"/>
              </w:rPr>
              <w:t>getmyci</w:t>
            </w:r>
            <w:r w:rsidR="009B5CA1" w:rsidRPr="00B229D0">
              <w:rPr>
                <w:color w:val="auto"/>
                <w:sz w:val="21"/>
                <w:szCs w:val="21"/>
              </w:rPr>
              <w:t>r</w:t>
            </w:r>
            <w:r w:rsidRPr="00B229D0">
              <w:rPr>
                <w:color w:val="auto"/>
                <w:sz w:val="21"/>
                <w:szCs w:val="21"/>
              </w:rPr>
              <w:t>cles</w:t>
            </w:r>
          </w:p>
        </w:tc>
      </w:tr>
      <w:tr w:rsidR="00804CA2" w:rsidRPr="00B229D0" w:rsidTr="00E71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804CA2" w:rsidRPr="00B229D0" w:rsidRDefault="00804CA2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8" w:type="dxa"/>
          </w:tcPr>
          <w:p w:rsidR="00804CA2" w:rsidRPr="00B229D0" w:rsidRDefault="00804CA2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804CA2" w:rsidRPr="00B229D0" w:rsidTr="00E71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804CA2" w:rsidRPr="00B229D0" w:rsidRDefault="00804CA2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8" w:type="dxa"/>
          </w:tcPr>
          <w:p w:rsidR="00804CA2" w:rsidRPr="00B229D0" w:rsidRDefault="00804CA2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804CA2" w:rsidRPr="00B229D0" w:rsidRDefault="00804CA2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804CA2" w:rsidRPr="00B229D0" w:rsidRDefault="00804CA2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804CA2" w:rsidRPr="00B229D0" w:rsidTr="00E71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804CA2" w:rsidRPr="00B229D0" w:rsidRDefault="00804CA2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78" w:type="dxa"/>
          </w:tcPr>
          <w:p w:rsidR="00804CA2" w:rsidRPr="00B229D0" w:rsidRDefault="00804CA2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当前用户</w:t>
            </w:r>
            <w:proofErr w:type="gramStart"/>
            <w:r w:rsidRPr="00B229D0">
              <w:rPr>
                <w:color w:val="auto"/>
                <w:sz w:val="21"/>
                <w:szCs w:val="21"/>
              </w:rPr>
              <w:t>所有群</w:t>
            </w:r>
            <w:proofErr w:type="gramEnd"/>
          </w:p>
        </w:tc>
      </w:tr>
      <w:tr w:rsidR="00804CA2" w:rsidRPr="00B229D0" w:rsidTr="00E71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804CA2" w:rsidRPr="00B229D0" w:rsidRDefault="00804CA2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78" w:type="dxa"/>
          </w:tcPr>
          <w:p w:rsidR="00804CA2" w:rsidRPr="00B229D0" w:rsidRDefault="00804CA2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  <w:p w:rsidR="000658BF" w:rsidRPr="00B229D0" w:rsidRDefault="000658BF" w:rsidP="000658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lastRenderedPageBreak/>
              <w:t>"Success": true,</w:t>
            </w:r>
          </w:p>
          <w:p w:rsidR="000658BF" w:rsidRPr="00B229D0" w:rsidRDefault="000658BF" w:rsidP="000658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"ErrorCode": null,</w:t>
            </w:r>
          </w:p>
          <w:p w:rsidR="000658BF" w:rsidRPr="00B229D0" w:rsidRDefault="000658BF" w:rsidP="000658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"ErrorMessage": null,</w:t>
            </w:r>
          </w:p>
          <w:p w:rsidR="000658BF" w:rsidRPr="00B229D0" w:rsidRDefault="000658BF" w:rsidP="000658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"Total": 1,</w:t>
            </w:r>
          </w:p>
          <w:p w:rsidR="000658BF" w:rsidRPr="00B229D0" w:rsidRDefault="000658BF" w:rsidP="000658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"Circles": [</w:t>
            </w:r>
          </w:p>
          <w:p w:rsidR="000658BF" w:rsidRPr="00B229D0" w:rsidRDefault="000658BF" w:rsidP="000658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{"Id": 2,"OwnerId": 45,"Name": "testcreateCircle","Note": "111111"  }</w:t>
            </w:r>
          </w:p>
          <w:p w:rsidR="00804CA2" w:rsidRPr="00B229D0" w:rsidRDefault="000658BF" w:rsidP="000658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]</w:t>
            </w:r>
          </w:p>
        </w:tc>
      </w:tr>
      <w:tr w:rsidR="00804CA2" w:rsidRPr="00B229D0" w:rsidTr="00E71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804CA2" w:rsidRPr="00B229D0" w:rsidRDefault="00804CA2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说明</w:t>
            </w:r>
          </w:p>
        </w:tc>
        <w:tc>
          <w:tcPr>
            <w:tcW w:w="6578" w:type="dxa"/>
          </w:tcPr>
          <w:p w:rsidR="00804CA2" w:rsidRPr="00B229D0" w:rsidRDefault="00804CA2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804CA2" w:rsidRPr="00B229D0" w:rsidTr="00E71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804CA2" w:rsidRPr="00B229D0" w:rsidRDefault="00804CA2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578" w:type="dxa"/>
          </w:tcPr>
          <w:p w:rsidR="00804CA2" w:rsidRPr="00B229D0" w:rsidRDefault="00804CA2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</w:tbl>
    <w:p w:rsidR="00804CA2" w:rsidRPr="00B229D0" w:rsidRDefault="00804CA2" w:rsidP="00804CA2"/>
    <w:p w:rsidR="008E2209" w:rsidRPr="00B229D0" w:rsidRDefault="008E2209" w:rsidP="008E2209">
      <w:pPr>
        <w:pStyle w:val="3"/>
        <w:rPr>
          <w:color w:val="auto"/>
        </w:rPr>
      </w:pPr>
      <w:bookmarkStart w:id="176" w:name="_Toc443295423"/>
      <w:r w:rsidRPr="00B229D0">
        <w:rPr>
          <w:rFonts w:hint="eastAsia"/>
          <w:color w:val="auto"/>
        </w:rPr>
        <w:t>查看群信息</w:t>
      </w:r>
      <w:bookmarkEnd w:id="176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28"/>
        <w:gridCol w:w="6578"/>
      </w:tblGrid>
      <w:tr w:rsidR="008E2209" w:rsidRPr="00B229D0" w:rsidTr="000B34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8E2209" w:rsidRPr="00B229D0" w:rsidRDefault="008E2209" w:rsidP="008E2209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</w:t>
            </w:r>
            <w:r w:rsidRPr="00B229D0">
              <w:rPr>
                <w:color w:val="auto"/>
              </w:rPr>
              <w:t>getCircle</w:t>
            </w:r>
          </w:p>
        </w:tc>
      </w:tr>
      <w:tr w:rsidR="008E2209" w:rsidRPr="00B229D0" w:rsidTr="000B34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8E2209" w:rsidRPr="00B229D0" w:rsidRDefault="008E2209" w:rsidP="000B34A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78" w:type="dxa"/>
          </w:tcPr>
          <w:p w:rsidR="008E2209" w:rsidRPr="00B229D0" w:rsidRDefault="008E2209" w:rsidP="000B34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://api.longhuapuxin.com/im/</w:t>
            </w:r>
            <w:r w:rsidRPr="00B229D0">
              <w:rPr>
                <w:color w:val="auto"/>
                <w:sz w:val="21"/>
                <w:szCs w:val="21"/>
              </w:rPr>
              <w:t>getcircle</w:t>
            </w:r>
          </w:p>
        </w:tc>
      </w:tr>
      <w:tr w:rsidR="008E2209" w:rsidRPr="00B229D0" w:rsidTr="000B34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8E2209" w:rsidRPr="00B229D0" w:rsidRDefault="008E2209" w:rsidP="000B34A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8" w:type="dxa"/>
          </w:tcPr>
          <w:p w:rsidR="008E2209" w:rsidRPr="00B229D0" w:rsidRDefault="008E2209" w:rsidP="000B34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8E2209" w:rsidRPr="00B229D0" w:rsidTr="000B34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8E2209" w:rsidRPr="00B229D0" w:rsidRDefault="008E2209" w:rsidP="000B34A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8" w:type="dxa"/>
          </w:tcPr>
          <w:p w:rsidR="008E2209" w:rsidRPr="00B229D0" w:rsidRDefault="008E2209" w:rsidP="000B34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8E2209" w:rsidRPr="00B229D0" w:rsidRDefault="008E2209" w:rsidP="000B34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8E2209" w:rsidRPr="00B229D0" w:rsidRDefault="008E2209" w:rsidP="000B34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CircleId: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群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</w:tc>
      </w:tr>
      <w:tr w:rsidR="008E2209" w:rsidRPr="00B229D0" w:rsidTr="000B34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8E2209" w:rsidRPr="00B229D0" w:rsidRDefault="008E2209" w:rsidP="000B34A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78" w:type="dxa"/>
          </w:tcPr>
          <w:p w:rsidR="008E2209" w:rsidRPr="00B229D0" w:rsidRDefault="008E2209" w:rsidP="000B34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proofErr w:type="gramStart"/>
            <w:r w:rsidRPr="00B229D0">
              <w:rPr>
                <w:rFonts w:hint="eastAsia"/>
                <w:color w:val="auto"/>
                <w:sz w:val="21"/>
                <w:szCs w:val="21"/>
              </w:rPr>
              <w:t>群信息</w:t>
            </w:r>
            <w:proofErr w:type="gramEnd"/>
          </w:p>
        </w:tc>
      </w:tr>
      <w:tr w:rsidR="008E2209" w:rsidRPr="00B229D0" w:rsidTr="000B34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8E2209" w:rsidRPr="00B229D0" w:rsidRDefault="008E2209" w:rsidP="000B34A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78" w:type="dxa"/>
          </w:tcPr>
          <w:p w:rsidR="00A57C04" w:rsidRPr="00B229D0" w:rsidRDefault="00A57C04" w:rsidP="00A57C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"Success": true,</w:t>
            </w:r>
          </w:p>
          <w:p w:rsidR="00A57C04" w:rsidRPr="00B229D0" w:rsidRDefault="00A57C04" w:rsidP="00A57C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"ErrorCode": null,</w:t>
            </w:r>
          </w:p>
          <w:p w:rsidR="00A57C04" w:rsidRPr="00B229D0" w:rsidRDefault="00A57C04" w:rsidP="00A57C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"ErrorMessage": null,</w:t>
            </w:r>
          </w:p>
          <w:p w:rsidR="00A57C04" w:rsidRPr="00B229D0" w:rsidRDefault="00A57C04" w:rsidP="00A57C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"Circle": {</w:t>
            </w:r>
          </w:p>
          <w:p w:rsidR="00A57C04" w:rsidRPr="00B229D0" w:rsidRDefault="00A57C04" w:rsidP="00A57C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"Id": 3,</w:t>
            </w:r>
          </w:p>
          <w:p w:rsidR="00A57C04" w:rsidRPr="00B229D0" w:rsidRDefault="00A57C04" w:rsidP="00A57C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"OwnerId": 45,</w:t>
            </w:r>
          </w:p>
          <w:p w:rsidR="00A57C04" w:rsidRPr="00B229D0" w:rsidRDefault="00A57C04" w:rsidP="00A57C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"Name": "test3",</w:t>
            </w:r>
          </w:p>
          <w:p w:rsidR="00A57C04" w:rsidRPr="00B229D0" w:rsidRDefault="00A57C04" w:rsidP="00A57C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"Note": "3"</w:t>
            </w:r>
          </w:p>
          <w:p w:rsidR="008E2209" w:rsidRPr="00B229D0" w:rsidRDefault="00A57C04" w:rsidP="00A57C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}</w:t>
            </w:r>
          </w:p>
        </w:tc>
      </w:tr>
      <w:tr w:rsidR="008E2209" w:rsidRPr="00B229D0" w:rsidTr="000B34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8E2209" w:rsidRPr="00B229D0" w:rsidRDefault="008E2209" w:rsidP="000B34A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578" w:type="dxa"/>
          </w:tcPr>
          <w:p w:rsidR="008E2209" w:rsidRPr="00B229D0" w:rsidRDefault="008E2209" w:rsidP="000B34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8E2209" w:rsidRPr="00B229D0" w:rsidTr="000B34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8E2209" w:rsidRPr="00B229D0" w:rsidRDefault="008E2209" w:rsidP="000B34A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578" w:type="dxa"/>
          </w:tcPr>
          <w:p w:rsidR="008E2209" w:rsidRPr="00B229D0" w:rsidRDefault="008E2209" w:rsidP="000B34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</w:tbl>
    <w:p w:rsidR="008E2209" w:rsidRPr="00B229D0" w:rsidRDefault="008E2209" w:rsidP="00804CA2"/>
    <w:p w:rsidR="008E2209" w:rsidRPr="00B229D0" w:rsidRDefault="008E2209" w:rsidP="00804CA2"/>
    <w:p w:rsidR="00C2109D" w:rsidRPr="00B229D0" w:rsidRDefault="00C2109D" w:rsidP="00A258DA">
      <w:pPr>
        <w:pStyle w:val="3"/>
        <w:rPr>
          <w:color w:val="auto"/>
        </w:rPr>
      </w:pPr>
      <w:bookmarkStart w:id="177" w:name="_Toc443295424"/>
      <w:r w:rsidRPr="00B229D0">
        <w:rPr>
          <w:color w:val="auto"/>
        </w:rPr>
        <w:lastRenderedPageBreak/>
        <w:t>查看群成员</w:t>
      </w:r>
      <w:bookmarkEnd w:id="177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28"/>
        <w:gridCol w:w="6578"/>
      </w:tblGrid>
      <w:tr w:rsidR="000D1B32" w:rsidRPr="00B229D0" w:rsidTr="00E71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0D1B32" w:rsidRPr="00B229D0" w:rsidRDefault="000D1B32" w:rsidP="000D1B32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</w:t>
            </w:r>
            <w:r w:rsidRPr="00B229D0">
              <w:rPr>
                <w:color w:val="auto"/>
              </w:rPr>
              <w:t>getci</w:t>
            </w:r>
            <w:r w:rsidR="009B5CA1" w:rsidRPr="00B229D0">
              <w:rPr>
                <w:color w:val="auto"/>
              </w:rPr>
              <w:t>r</w:t>
            </w:r>
            <w:r w:rsidRPr="00B229D0">
              <w:rPr>
                <w:color w:val="auto"/>
              </w:rPr>
              <w:t>clemember</w:t>
            </w:r>
          </w:p>
        </w:tc>
      </w:tr>
      <w:tr w:rsidR="000D1B32" w:rsidRPr="00B229D0" w:rsidTr="00E71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0D1B32" w:rsidRPr="00B229D0" w:rsidRDefault="000D1B32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78" w:type="dxa"/>
          </w:tcPr>
          <w:p w:rsidR="000D1B32" w:rsidRPr="00B229D0" w:rsidRDefault="000D1B32" w:rsidP="000D1B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://api.longhuapuxin.com/im/</w:t>
            </w:r>
            <w:r w:rsidRPr="00B229D0">
              <w:rPr>
                <w:color w:val="auto"/>
                <w:sz w:val="21"/>
                <w:szCs w:val="21"/>
              </w:rPr>
              <w:t>getci</w:t>
            </w:r>
            <w:r w:rsidR="009B5CA1" w:rsidRPr="00B229D0">
              <w:rPr>
                <w:color w:val="auto"/>
                <w:sz w:val="21"/>
                <w:szCs w:val="21"/>
              </w:rPr>
              <w:t>r</w:t>
            </w:r>
            <w:r w:rsidR="00C96B88" w:rsidRPr="00B229D0">
              <w:rPr>
                <w:color w:val="auto"/>
                <w:sz w:val="21"/>
                <w:szCs w:val="21"/>
              </w:rPr>
              <w:t>clemem</w:t>
            </w:r>
            <w:r w:rsidRPr="00B229D0">
              <w:rPr>
                <w:color w:val="auto"/>
                <w:sz w:val="21"/>
                <w:szCs w:val="21"/>
              </w:rPr>
              <w:t>ber</w:t>
            </w:r>
            <w:r w:rsidR="000B6955" w:rsidRPr="00B229D0">
              <w:rPr>
                <w:color w:val="auto"/>
                <w:sz w:val="21"/>
                <w:szCs w:val="21"/>
              </w:rPr>
              <w:t>s</w:t>
            </w:r>
          </w:p>
        </w:tc>
      </w:tr>
      <w:tr w:rsidR="000D1B32" w:rsidRPr="00B229D0" w:rsidTr="00E71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0D1B32" w:rsidRPr="00B229D0" w:rsidRDefault="000D1B32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8" w:type="dxa"/>
          </w:tcPr>
          <w:p w:rsidR="000D1B32" w:rsidRPr="00B229D0" w:rsidRDefault="000D1B32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0D1B32" w:rsidRPr="00B229D0" w:rsidTr="00E71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0D1B32" w:rsidRPr="00B229D0" w:rsidRDefault="000D1B32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8" w:type="dxa"/>
          </w:tcPr>
          <w:p w:rsidR="000D1B32" w:rsidRPr="00B229D0" w:rsidRDefault="000D1B32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0D1B32" w:rsidRPr="00B229D0" w:rsidRDefault="000D1B32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0D1B32" w:rsidRPr="00B229D0" w:rsidRDefault="000D1B32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Ci</w:t>
            </w:r>
            <w:r w:rsidR="000658BF" w:rsidRPr="00B229D0">
              <w:rPr>
                <w:rFonts w:hint="eastAsia"/>
                <w:color w:val="auto"/>
                <w:sz w:val="21"/>
                <w:szCs w:val="21"/>
              </w:rPr>
              <w:t>r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cleId: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群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</w:tc>
      </w:tr>
      <w:tr w:rsidR="000D1B32" w:rsidRPr="00B229D0" w:rsidTr="00E71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0D1B32" w:rsidRPr="00B229D0" w:rsidRDefault="000D1B32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78" w:type="dxa"/>
          </w:tcPr>
          <w:p w:rsidR="000D1B32" w:rsidRPr="00B229D0" w:rsidRDefault="000D1B32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当前群的用户</w:t>
            </w:r>
          </w:p>
        </w:tc>
      </w:tr>
      <w:tr w:rsidR="000D1B32" w:rsidRPr="00B229D0" w:rsidTr="00E71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0D1B32" w:rsidRPr="00B229D0" w:rsidRDefault="000D1B32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78" w:type="dxa"/>
          </w:tcPr>
          <w:p w:rsidR="000D1B32" w:rsidRPr="00B229D0" w:rsidRDefault="000D1B32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  <w:p w:rsidR="009151B1" w:rsidRPr="00B229D0" w:rsidRDefault="009151B1" w:rsidP="009151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"Success": true,</w:t>
            </w:r>
          </w:p>
          <w:p w:rsidR="009151B1" w:rsidRPr="00B229D0" w:rsidRDefault="009151B1" w:rsidP="009151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"ErrorCode": null,</w:t>
            </w:r>
          </w:p>
          <w:p w:rsidR="009151B1" w:rsidRPr="00B229D0" w:rsidRDefault="009151B1" w:rsidP="009151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"ErrorMessage": null,</w:t>
            </w:r>
          </w:p>
          <w:p w:rsidR="009151B1" w:rsidRPr="00B229D0" w:rsidRDefault="009151B1" w:rsidP="009151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"Total": 7,</w:t>
            </w:r>
          </w:p>
          <w:p w:rsidR="009151B1" w:rsidRPr="00B229D0" w:rsidRDefault="009151B1" w:rsidP="009151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"Members": [</w:t>
            </w:r>
          </w:p>
          <w:p w:rsidR="009151B1" w:rsidRPr="00B229D0" w:rsidRDefault="009151B1" w:rsidP="009151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{"UserId": 15, "NickName": "222****2223", "Gender": 0,"Portrait": ""</w:t>
            </w:r>
            <w:r w:rsidR="000D1B32"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  <w:p w:rsidR="009151B1" w:rsidRPr="00B229D0" w:rsidRDefault="009151B1" w:rsidP="009151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{"UserId": 25,"NickName": ".","Gender": 1,"Portrait": "271</w:t>
            </w:r>
            <w:proofErr w:type="gramStart"/>
            <w:r w:rsidRPr="00B229D0">
              <w:rPr>
                <w:color w:val="auto"/>
                <w:sz w:val="18"/>
                <w:szCs w:val="18"/>
              </w:rPr>
              <w:t>" }</w:t>
            </w:r>
            <w:proofErr w:type="gramEnd"/>
            <w:r w:rsidRPr="00B229D0">
              <w:rPr>
                <w:color w:val="auto"/>
                <w:sz w:val="18"/>
                <w:szCs w:val="18"/>
              </w:rPr>
              <w:t>,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......</w:t>
            </w:r>
          </w:p>
          <w:p w:rsidR="000D1B32" w:rsidRPr="00B229D0" w:rsidRDefault="000D1B32" w:rsidP="009151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0D1B32" w:rsidRPr="00B229D0" w:rsidTr="00E71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0D1B32" w:rsidRPr="00B229D0" w:rsidRDefault="000D1B32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578" w:type="dxa"/>
          </w:tcPr>
          <w:p w:rsidR="000D1B32" w:rsidRPr="00B229D0" w:rsidRDefault="000D1B32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0D1B32" w:rsidRPr="00B229D0" w:rsidTr="00E71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0D1B32" w:rsidRPr="00B229D0" w:rsidRDefault="000D1B32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578" w:type="dxa"/>
          </w:tcPr>
          <w:p w:rsidR="000D1B32" w:rsidRPr="00B229D0" w:rsidRDefault="000D1B32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</w:tbl>
    <w:p w:rsidR="000D1B32" w:rsidRPr="00B229D0" w:rsidRDefault="000D1B32" w:rsidP="000D1B32"/>
    <w:p w:rsidR="0050583A" w:rsidRPr="00B229D0" w:rsidRDefault="0050583A" w:rsidP="0050583A">
      <w:pPr>
        <w:pStyle w:val="3"/>
        <w:rPr>
          <w:color w:val="auto"/>
        </w:rPr>
      </w:pPr>
      <w:bookmarkStart w:id="178" w:name="_Toc443295425"/>
      <w:r w:rsidRPr="00B229D0">
        <w:rPr>
          <w:color w:val="auto"/>
        </w:rPr>
        <w:t>添加成员</w:t>
      </w:r>
      <w:bookmarkEnd w:id="178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28"/>
        <w:gridCol w:w="6578"/>
      </w:tblGrid>
      <w:tr w:rsidR="009B5CA1" w:rsidRPr="00B229D0" w:rsidTr="00E71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9B5CA1" w:rsidRPr="00B229D0" w:rsidRDefault="009B5CA1" w:rsidP="009B5C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</w:t>
            </w:r>
            <w:r w:rsidRPr="00B229D0">
              <w:rPr>
                <w:color w:val="auto"/>
              </w:rPr>
              <w:t>addcirclemember</w:t>
            </w:r>
          </w:p>
        </w:tc>
      </w:tr>
      <w:tr w:rsidR="009B5CA1" w:rsidRPr="00B229D0" w:rsidTr="00E71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9B5CA1" w:rsidRPr="00B229D0" w:rsidRDefault="009B5CA1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78" w:type="dxa"/>
          </w:tcPr>
          <w:p w:rsidR="009B5CA1" w:rsidRPr="00B229D0" w:rsidRDefault="009B5CA1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://api.longhuapuxin.com/im/</w:t>
            </w:r>
            <w:r w:rsidRPr="00B229D0">
              <w:rPr>
                <w:color w:val="auto"/>
              </w:rPr>
              <w:t xml:space="preserve"> addcirclemember</w:t>
            </w:r>
          </w:p>
        </w:tc>
      </w:tr>
      <w:tr w:rsidR="009B5CA1" w:rsidRPr="00B229D0" w:rsidTr="00E71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9B5CA1" w:rsidRPr="00B229D0" w:rsidRDefault="009B5CA1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8" w:type="dxa"/>
          </w:tcPr>
          <w:p w:rsidR="009B5CA1" w:rsidRPr="00B229D0" w:rsidRDefault="009B5CA1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9B5CA1" w:rsidRPr="00B229D0" w:rsidTr="00E71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9B5CA1" w:rsidRPr="00B229D0" w:rsidRDefault="009B5CA1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8" w:type="dxa"/>
          </w:tcPr>
          <w:p w:rsidR="009B5CA1" w:rsidRPr="00B229D0" w:rsidRDefault="009B5CA1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9B5CA1" w:rsidRPr="00B229D0" w:rsidRDefault="009B5CA1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9B5CA1" w:rsidRPr="00B229D0" w:rsidRDefault="009151B1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CircleId</w:t>
            </w:r>
            <w:r w:rsidR="009B5CA1" w:rsidRPr="00B229D0">
              <w:rPr>
                <w:rFonts w:hint="eastAsia"/>
                <w:color w:val="auto"/>
                <w:sz w:val="21"/>
                <w:szCs w:val="21"/>
              </w:rPr>
              <w:t>:</w:t>
            </w:r>
            <w:r w:rsidR="009B5CA1" w:rsidRPr="00B229D0">
              <w:rPr>
                <w:rFonts w:hint="eastAsia"/>
                <w:color w:val="auto"/>
                <w:sz w:val="21"/>
                <w:szCs w:val="21"/>
              </w:rPr>
              <w:t>群</w:t>
            </w:r>
            <w:r w:rsidR="009B5CA1"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9B5CA1" w:rsidRPr="00B229D0" w:rsidRDefault="009B5CA1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Member</w:t>
            </w:r>
            <w:r w:rsidR="007A211A" w:rsidRPr="00B229D0">
              <w:rPr>
                <w:rFonts w:hint="eastAsia"/>
                <w:color w:val="auto"/>
                <w:sz w:val="21"/>
                <w:szCs w:val="21"/>
              </w:rPr>
              <w:t>s</w:t>
            </w:r>
            <w:r w:rsidR="007A211A" w:rsidRPr="00B229D0">
              <w:rPr>
                <w:color w:val="auto"/>
                <w:sz w:val="21"/>
                <w:szCs w:val="21"/>
              </w:rPr>
              <w:t>:</w:t>
            </w:r>
            <w:r w:rsidR="007A211A" w:rsidRPr="00B229D0">
              <w:rPr>
                <w:rFonts w:hint="eastAsia"/>
                <w:color w:val="auto"/>
                <w:sz w:val="21"/>
                <w:szCs w:val="21"/>
              </w:rPr>
              <w:t>多个</w:t>
            </w:r>
            <w:r w:rsidR="007A211A"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  <w:r w:rsidR="007A211A" w:rsidRPr="00B229D0">
              <w:rPr>
                <w:rFonts w:hint="eastAsia"/>
                <w:color w:val="auto"/>
                <w:sz w:val="21"/>
                <w:szCs w:val="21"/>
              </w:rPr>
              <w:t>用逗号链接</w:t>
            </w:r>
          </w:p>
        </w:tc>
      </w:tr>
      <w:tr w:rsidR="009B5CA1" w:rsidRPr="00B229D0" w:rsidTr="00E71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9B5CA1" w:rsidRPr="00B229D0" w:rsidRDefault="009B5CA1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78" w:type="dxa"/>
          </w:tcPr>
          <w:p w:rsidR="009B5CA1" w:rsidRPr="00B229D0" w:rsidRDefault="009B5CA1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s</w:t>
            </w:r>
            <w:r w:rsidRPr="00B229D0">
              <w:rPr>
                <w:color w:val="auto"/>
                <w:sz w:val="21"/>
                <w:szCs w:val="21"/>
              </w:rPr>
              <w:t>uccess</w:t>
            </w:r>
          </w:p>
        </w:tc>
      </w:tr>
      <w:tr w:rsidR="009B5CA1" w:rsidRPr="00B229D0" w:rsidTr="00E71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9B5CA1" w:rsidRPr="00B229D0" w:rsidRDefault="009B5CA1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78" w:type="dxa"/>
          </w:tcPr>
          <w:p w:rsidR="009B5CA1" w:rsidRPr="00B229D0" w:rsidRDefault="009B5CA1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  <w:p w:rsidR="009B5CA1" w:rsidRPr="00B229D0" w:rsidRDefault="009B5CA1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lastRenderedPageBreak/>
              <w:t>{</w:t>
            </w:r>
          </w:p>
          <w:p w:rsidR="009B5CA1" w:rsidRPr="00B229D0" w:rsidRDefault="009B5CA1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Success:true</w:t>
            </w:r>
          </w:p>
          <w:p w:rsidR="009B5CA1" w:rsidRPr="00B229D0" w:rsidRDefault="009B5CA1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9B5CA1" w:rsidRPr="00B229D0" w:rsidTr="00E71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9B5CA1" w:rsidRPr="00B229D0" w:rsidRDefault="009B5CA1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说明</w:t>
            </w:r>
          </w:p>
        </w:tc>
        <w:tc>
          <w:tcPr>
            <w:tcW w:w="6578" w:type="dxa"/>
          </w:tcPr>
          <w:p w:rsidR="009B5CA1" w:rsidRPr="00B229D0" w:rsidRDefault="009B5CA1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9B5CA1" w:rsidRPr="00B229D0" w:rsidTr="00E71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9B5CA1" w:rsidRPr="00B229D0" w:rsidRDefault="009B5CA1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578" w:type="dxa"/>
          </w:tcPr>
          <w:p w:rsidR="009B5CA1" w:rsidRPr="00B229D0" w:rsidRDefault="009B5CA1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</w:tbl>
    <w:p w:rsidR="009B5CA1" w:rsidRPr="00B229D0" w:rsidRDefault="009B5CA1" w:rsidP="009B5CA1"/>
    <w:p w:rsidR="00C2109D" w:rsidRPr="00B229D0" w:rsidRDefault="00C2109D" w:rsidP="00A258DA">
      <w:pPr>
        <w:pStyle w:val="3"/>
        <w:rPr>
          <w:color w:val="auto"/>
        </w:rPr>
      </w:pPr>
      <w:bookmarkStart w:id="179" w:name="_Toc443295426"/>
      <w:r w:rsidRPr="00B229D0">
        <w:rPr>
          <w:color w:val="auto"/>
        </w:rPr>
        <w:t>修改群信息</w:t>
      </w:r>
      <w:bookmarkEnd w:id="179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28"/>
        <w:gridCol w:w="6578"/>
      </w:tblGrid>
      <w:tr w:rsidR="009B5CA1" w:rsidRPr="00B229D0" w:rsidTr="00E71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9B5CA1" w:rsidRPr="00B229D0" w:rsidRDefault="009B5CA1" w:rsidP="008F43EF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</w:t>
            </w:r>
            <w:r w:rsidR="008F43EF" w:rsidRPr="00B229D0">
              <w:rPr>
                <w:color w:val="auto"/>
              </w:rPr>
              <w:t>Edit</w:t>
            </w:r>
            <w:r w:rsidRPr="00B229D0">
              <w:rPr>
                <w:color w:val="auto"/>
              </w:rPr>
              <w:t>Circle</w:t>
            </w:r>
          </w:p>
        </w:tc>
      </w:tr>
      <w:tr w:rsidR="009B5CA1" w:rsidRPr="00B229D0" w:rsidTr="00E71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9B5CA1" w:rsidRPr="00B229D0" w:rsidRDefault="009B5CA1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78" w:type="dxa"/>
          </w:tcPr>
          <w:p w:rsidR="009B5CA1" w:rsidRPr="00B229D0" w:rsidRDefault="009B5CA1" w:rsidP="00C453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://api.longhuapuxin.com/im/</w:t>
            </w:r>
            <w:r w:rsidR="00C4532D" w:rsidRPr="00B229D0">
              <w:rPr>
                <w:color w:val="auto"/>
                <w:sz w:val="21"/>
                <w:szCs w:val="21"/>
              </w:rPr>
              <w:t>Update</w:t>
            </w:r>
            <w:r w:rsidRPr="00B229D0">
              <w:rPr>
                <w:color w:val="auto"/>
                <w:sz w:val="21"/>
                <w:szCs w:val="21"/>
              </w:rPr>
              <w:t>Circle</w:t>
            </w:r>
          </w:p>
        </w:tc>
      </w:tr>
      <w:tr w:rsidR="009B5CA1" w:rsidRPr="00B229D0" w:rsidTr="00E71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9B5CA1" w:rsidRPr="00B229D0" w:rsidRDefault="009B5CA1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8" w:type="dxa"/>
          </w:tcPr>
          <w:p w:rsidR="009B5CA1" w:rsidRPr="00B229D0" w:rsidRDefault="009B5CA1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9B5CA1" w:rsidRPr="00B229D0" w:rsidTr="00E71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9B5CA1" w:rsidRPr="00B229D0" w:rsidRDefault="009B5CA1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8" w:type="dxa"/>
          </w:tcPr>
          <w:p w:rsidR="009B5CA1" w:rsidRPr="00B229D0" w:rsidRDefault="009B5CA1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9B5CA1" w:rsidRPr="00B229D0" w:rsidRDefault="009B5CA1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8F43EF" w:rsidRPr="00B229D0" w:rsidRDefault="008F43EF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CircleId: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群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9B5CA1" w:rsidRPr="00B229D0" w:rsidRDefault="009B5CA1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Name:</w:t>
            </w:r>
            <w:r w:rsidRPr="00B229D0">
              <w:rPr>
                <w:color w:val="auto"/>
                <w:sz w:val="21"/>
                <w:szCs w:val="21"/>
              </w:rPr>
              <w:t>群名字</w:t>
            </w:r>
          </w:p>
          <w:p w:rsidR="009B5CA1" w:rsidRPr="00B229D0" w:rsidRDefault="009B5CA1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Note:</w:t>
            </w:r>
            <w:r w:rsidRPr="00B229D0">
              <w:rPr>
                <w:color w:val="auto"/>
                <w:sz w:val="21"/>
                <w:szCs w:val="21"/>
              </w:rPr>
              <w:t>群说明</w:t>
            </w:r>
          </w:p>
          <w:p w:rsidR="009B5CA1" w:rsidRPr="00B229D0" w:rsidRDefault="009B5CA1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9B5CA1" w:rsidRPr="00B229D0" w:rsidTr="00E71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9B5CA1" w:rsidRPr="00B229D0" w:rsidRDefault="009B5CA1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78" w:type="dxa"/>
          </w:tcPr>
          <w:p w:rsidR="009B5CA1" w:rsidRPr="00B229D0" w:rsidRDefault="009B5CA1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9B5CA1" w:rsidRPr="00B229D0" w:rsidTr="00E71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9B5CA1" w:rsidRPr="00B229D0" w:rsidRDefault="009B5CA1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78" w:type="dxa"/>
          </w:tcPr>
          <w:p w:rsidR="009B5CA1" w:rsidRPr="00B229D0" w:rsidRDefault="000658BF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9B5CA1" w:rsidRPr="00B229D0" w:rsidRDefault="009B5CA1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</w:t>
            </w:r>
          </w:p>
          <w:p w:rsidR="009B5CA1" w:rsidRPr="00B229D0" w:rsidRDefault="009B5CA1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9B5CA1" w:rsidRPr="00B229D0" w:rsidTr="00E71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9B5CA1" w:rsidRPr="00B229D0" w:rsidRDefault="009B5CA1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578" w:type="dxa"/>
          </w:tcPr>
          <w:p w:rsidR="009B5CA1" w:rsidRPr="00B229D0" w:rsidRDefault="009B5CA1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9B5CA1" w:rsidRPr="00B229D0" w:rsidTr="00E71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9B5CA1" w:rsidRPr="00B229D0" w:rsidRDefault="009B5CA1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578" w:type="dxa"/>
          </w:tcPr>
          <w:p w:rsidR="009B5CA1" w:rsidRPr="00B229D0" w:rsidRDefault="009B5CA1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</w:tbl>
    <w:p w:rsidR="009B5CA1" w:rsidRPr="00B229D0" w:rsidRDefault="009B5CA1" w:rsidP="009B5CA1"/>
    <w:p w:rsidR="00C2109D" w:rsidRPr="00B229D0" w:rsidRDefault="00C2109D" w:rsidP="00A258DA">
      <w:pPr>
        <w:pStyle w:val="3"/>
        <w:rPr>
          <w:color w:val="auto"/>
        </w:rPr>
      </w:pPr>
      <w:bookmarkStart w:id="180" w:name="_Toc443295427"/>
      <w:r w:rsidRPr="00B229D0">
        <w:rPr>
          <w:color w:val="auto"/>
        </w:rPr>
        <w:t>退出群</w:t>
      </w:r>
      <w:bookmarkEnd w:id="180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28"/>
        <w:gridCol w:w="6578"/>
      </w:tblGrid>
      <w:tr w:rsidR="008F43EF" w:rsidRPr="00B229D0" w:rsidTr="00E71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8F43EF" w:rsidRPr="00B229D0" w:rsidRDefault="008F43EF" w:rsidP="008F43EF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</w:t>
            </w:r>
            <w:r w:rsidRPr="00B229D0">
              <w:rPr>
                <w:color w:val="auto"/>
              </w:rPr>
              <w:t>QuitCircle</w:t>
            </w:r>
          </w:p>
        </w:tc>
      </w:tr>
      <w:tr w:rsidR="008F43EF" w:rsidRPr="00B229D0" w:rsidTr="00E71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8F43EF" w:rsidRPr="00B229D0" w:rsidRDefault="008F43EF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78" w:type="dxa"/>
          </w:tcPr>
          <w:p w:rsidR="008F43EF" w:rsidRPr="00B229D0" w:rsidRDefault="008F43EF" w:rsidP="008F43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://api.longhuapuxin.com/im/</w:t>
            </w:r>
            <w:r w:rsidRPr="00B229D0">
              <w:rPr>
                <w:color w:val="auto"/>
                <w:sz w:val="21"/>
                <w:szCs w:val="21"/>
              </w:rPr>
              <w:t>quitCircle</w:t>
            </w:r>
          </w:p>
        </w:tc>
      </w:tr>
      <w:tr w:rsidR="008F43EF" w:rsidRPr="00B229D0" w:rsidTr="00E71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8F43EF" w:rsidRPr="00B229D0" w:rsidRDefault="008F43EF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8" w:type="dxa"/>
          </w:tcPr>
          <w:p w:rsidR="008F43EF" w:rsidRPr="00B229D0" w:rsidRDefault="008F43EF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8F43EF" w:rsidRPr="00B229D0" w:rsidTr="00E71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8F43EF" w:rsidRPr="00B229D0" w:rsidRDefault="008F43EF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8" w:type="dxa"/>
          </w:tcPr>
          <w:p w:rsidR="008F43EF" w:rsidRPr="00B229D0" w:rsidRDefault="008F43EF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8F43EF" w:rsidRPr="00B229D0" w:rsidRDefault="008F43EF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8F43EF" w:rsidRPr="00B229D0" w:rsidRDefault="008F43EF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CircleId: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群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8F43EF" w:rsidRPr="00B229D0" w:rsidRDefault="008F43EF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  <w:p w:rsidR="008F43EF" w:rsidRPr="00B229D0" w:rsidRDefault="008F43EF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8F43EF" w:rsidRPr="00B229D0" w:rsidTr="00E71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8F43EF" w:rsidRPr="00B229D0" w:rsidRDefault="008F43EF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返回</w:t>
            </w:r>
          </w:p>
        </w:tc>
        <w:tc>
          <w:tcPr>
            <w:tcW w:w="6578" w:type="dxa"/>
          </w:tcPr>
          <w:p w:rsidR="008F43EF" w:rsidRPr="00B229D0" w:rsidRDefault="008F43EF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8F43EF" w:rsidRPr="00B229D0" w:rsidTr="00E71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8F43EF" w:rsidRPr="00B229D0" w:rsidRDefault="008F43EF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78" w:type="dxa"/>
          </w:tcPr>
          <w:p w:rsidR="008F43EF" w:rsidRPr="00B229D0" w:rsidRDefault="008F43EF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  <w:p w:rsidR="008F43EF" w:rsidRPr="00B229D0" w:rsidRDefault="008F43EF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8F43EF" w:rsidRPr="00B229D0" w:rsidRDefault="008F43EF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</w:t>
            </w:r>
          </w:p>
          <w:p w:rsidR="008F43EF" w:rsidRPr="00B229D0" w:rsidRDefault="008F43EF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8F43EF" w:rsidRPr="00B229D0" w:rsidTr="00E71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8F43EF" w:rsidRPr="00B229D0" w:rsidRDefault="008F43EF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578" w:type="dxa"/>
          </w:tcPr>
          <w:p w:rsidR="008F43EF" w:rsidRPr="00B229D0" w:rsidRDefault="008F43EF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8F43EF" w:rsidRPr="00B229D0" w:rsidTr="00E71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8F43EF" w:rsidRPr="00B229D0" w:rsidRDefault="008F43EF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578" w:type="dxa"/>
          </w:tcPr>
          <w:p w:rsidR="008F43EF" w:rsidRPr="00B229D0" w:rsidRDefault="008F43EF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</w:tbl>
    <w:p w:rsidR="00C2109D" w:rsidRPr="00B229D0" w:rsidRDefault="00C2109D"/>
    <w:p w:rsidR="002D528F" w:rsidRPr="00B229D0" w:rsidRDefault="0092505D" w:rsidP="00442AAA">
      <w:pPr>
        <w:pStyle w:val="3"/>
        <w:rPr>
          <w:color w:val="auto"/>
        </w:rPr>
      </w:pPr>
      <w:bookmarkStart w:id="181" w:name="_Toc443295428"/>
      <w:r w:rsidRPr="00B229D0">
        <w:rPr>
          <w:rFonts w:hint="eastAsia"/>
          <w:color w:val="auto"/>
        </w:rPr>
        <w:t>群聊</w:t>
      </w:r>
      <w:bookmarkEnd w:id="181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28"/>
        <w:gridCol w:w="6578"/>
      </w:tblGrid>
      <w:tr w:rsidR="00442AAA" w:rsidRPr="00B229D0" w:rsidTr="00E71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92505D" w:rsidRPr="00B229D0" w:rsidRDefault="0092505D" w:rsidP="00E71244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/talktocircle</w:t>
            </w:r>
          </w:p>
        </w:tc>
      </w:tr>
      <w:tr w:rsidR="00442AAA" w:rsidRPr="00B229D0" w:rsidTr="00E71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92505D" w:rsidRPr="00B229D0" w:rsidRDefault="0092505D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78" w:type="dxa"/>
          </w:tcPr>
          <w:p w:rsidR="0092505D" w:rsidRPr="00B229D0" w:rsidRDefault="0092505D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://api.longhuapuxin.com/im/</w:t>
            </w:r>
            <w:r w:rsidRPr="00B229D0">
              <w:rPr>
                <w:rFonts w:hint="eastAsia"/>
                <w:color w:val="auto"/>
              </w:rPr>
              <w:t>talkto</w:t>
            </w:r>
            <w:r w:rsidR="00775958" w:rsidRPr="00B229D0">
              <w:rPr>
                <w:color w:val="auto"/>
              </w:rPr>
              <w:t>circle</w:t>
            </w:r>
          </w:p>
        </w:tc>
      </w:tr>
      <w:tr w:rsidR="00442AAA" w:rsidRPr="00B229D0" w:rsidTr="00E71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92505D" w:rsidRPr="00B229D0" w:rsidRDefault="0092505D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8" w:type="dxa"/>
          </w:tcPr>
          <w:p w:rsidR="0092505D" w:rsidRPr="00B229D0" w:rsidRDefault="0092505D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442AAA" w:rsidRPr="00B229D0" w:rsidTr="00E71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92505D" w:rsidRPr="00B229D0" w:rsidRDefault="0092505D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8" w:type="dxa"/>
          </w:tcPr>
          <w:p w:rsidR="0092505D" w:rsidRPr="00B229D0" w:rsidRDefault="0092505D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92505D" w:rsidRPr="00B229D0" w:rsidRDefault="0092505D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92505D" w:rsidRPr="00B229D0" w:rsidRDefault="0092505D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CircleId</w:t>
            </w:r>
            <w:r w:rsidR="005A0662" w:rsidRPr="00B229D0">
              <w:rPr>
                <w:rFonts w:hint="eastAsia"/>
                <w:color w:val="auto"/>
                <w:sz w:val="21"/>
                <w:szCs w:val="21"/>
              </w:rPr>
              <w:t>:</w:t>
            </w:r>
            <w:r w:rsidR="005A0662" w:rsidRPr="00B229D0">
              <w:rPr>
                <w:rFonts w:hint="eastAsia"/>
                <w:color w:val="auto"/>
                <w:sz w:val="21"/>
                <w:szCs w:val="21"/>
              </w:rPr>
              <w:t>群</w:t>
            </w:r>
            <w:r w:rsidR="005A0662"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92505D" w:rsidRPr="00B229D0" w:rsidRDefault="0092505D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Content: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消息内容，格式化。</w:t>
            </w:r>
          </w:p>
          <w:p w:rsidR="0092505D" w:rsidRPr="00B229D0" w:rsidRDefault="0092505D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442AAA" w:rsidRPr="00B229D0" w:rsidTr="00E71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92505D" w:rsidRPr="00B229D0" w:rsidRDefault="0092505D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78" w:type="dxa"/>
          </w:tcPr>
          <w:p w:rsidR="0092505D" w:rsidRPr="00B229D0" w:rsidRDefault="0092505D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无</w:t>
            </w:r>
          </w:p>
        </w:tc>
      </w:tr>
      <w:tr w:rsidR="00442AAA" w:rsidRPr="00B229D0" w:rsidTr="00E71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92505D" w:rsidRPr="00B229D0" w:rsidRDefault="0092505D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78" w:type="dxa"/>
          </w:tcPr>
          <w:p w:rsidR="0092505D" w:rsidRPr="00B229D0" w:rsidRDefault="0092505D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  <w:p w:rsidR="0092505D" w:rsidRPr="00B229D0" w:rsidRDefault="0092505D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"Success": true,</w:t>
            </w:r>
          </w:p>
          <w:p w:rsidR="0092505D" w:rsidRPr="00B229D0" w:rsidRDefault="0092505D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"Time": "2015-11-24 09:22:53"</w:t>
            </w:r>
          </w:p>
        </w:tc>
      </w:tr>
      <w:tr w:rsidR="00442AAA" w:rsidRPr="00B229D0" w:rsidTr="00E71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92505D" w:rsidRPr="00B229D0" w:rsidRDefault="0092505D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578" w:type="dxa"/>
          </w:tcPr>
          <w:p w:rsidR="0092505D" w:rsidRPr="00B229D0" w:rsidRDefault="0092505D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消息发送后，系统会推送一条信息到用户手机，内容如下：</w:t>
            </w:r>
          </w:p>
          <w:p w:rsidR="0092505D" w:rsidRPr="00B229D0" w:rsidRDefault="0092505D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  <w:u w:val="single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MessgaeCode:10</w:t>
            </w:r>
            <w:r w:rsidR="005A274A" w:rsidRPr="00B229D0">
              <w:rPr>
                <w:rFonts w:hint="eastAsia"/>
                <w:color w:val="auto"/>
                <w:sz w:val="18"/>
                <w:szCs w:val="18"/>
              </w:rPr>
              <w:t>2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，详见</w:t>
            </w:r>
            <w:hyperlink w:anchor="_附录四：消息类型" w:history="1">
              <w:r w:rsidRPr="00B229D0">
                <w:rPr>
                  <w:rStyle w:val="ab"/>
                  <w:rFonts w:hint="eastAsia"/>
                  <w:color w:val="auto"/>
                  <w:sz w:val="18"/>
                  <w:szCs w:val="18"/>
                </w:rPr>
                <w:t>附录四：消息类型</w:t>
              </w:r>
            </w:hyperlink>
          </w:p>
          <w:p w:rsidR="005A274A" w:rsidRPr="00B229D0" w:rsidRDefault="0092505D" w:rsidP="00061A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MessageBody:</w:t>
            </w:r>
            <w:r w:rsidRPr="00B229D0">
              <w:rPr>
                <w:color w:val="auto"/>
                <w:sz w:val="18"/>
                <w:szCs w:val="18"/>
              </w:rPr>
              <w:t>消息内容</w:t>
            </w:r>
            <w:r w:rsidR="00061A0D" w:rsidRPr="00B229D0">
              <w:rPr>
                <w:color w:val="auto"/>
                <w:sz w:val="18"/>
                <w:szCs w:val="18"/>
              </w:rPr>
              <w:t>：</w:t>
            </w:r>
          </w:p>
          <w:p w:rsidR="00061A0D" w:rsidRPr="00B229D0" w:rsidRDefault="000658BF" w:rsidP="00E71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"Success": true</w:t>
            </w:r>
          </w:p>
        </w:tc>
      </w:tr>
      <w:tr w:rsidR="00442AAA" w:rsidRPr="00B229D0" w:rsidTr="00E71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92505D" w:rsidRPr="00B229D0" w:rsidRDefault="0092505D" w:rsidP="00E7124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578" w:type="dxa"/>
          </w:tcPr>
          <w:p w:rsidR="0092505D" w:rsidRPr="00B229D0" w:rsidRDefault="0092505D" w:rsidP="00E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</w:tbl>
    <w:p w:rsidR="0092505D" w:rsidRPr="00B229D0" w:rsidRDefault="0092505D"/>
    <w:p w:rsidR="00E601C5" w:rsidRPr="00B229D0" w:rsidRDefault="00E601C5" w:rsidP="00E601C5">
      <w:pPr>
        <w:pStyle w:val="3"/>
        <w:rPr>
          <w:color w:val="auto"/>
        </w:rPr>
      </w:pPr>
      <w:bookmarkStart w:id="182" w:name="_Toc443295429"/>
      <w:r w:rsidRPr="00B229D0">
        <w:rPr>
          <w:rFonts w:hint="eastAsia"/>
          <w:color w:val="auto"/>
        </w:rPr>
        <w:lastRenderedPageBreak/>
        <w:t>发红包</w:t>
      </w:r>
      <w:bookmarkEnd w:id="182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28"/>
        <w:gridCol w:w="6578"/>
      </w:tblGrid>
      <w:tr w:rsidR="00E601C5" w:rsidRPr="00B229D0" w:rsidTr="006601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E601C5" w:rsidRPr="00B229D0" w:rsidRDefault="00E601C5" w:rsidP="00660110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 new</w:t>
            </w:r>
            <w:r w:rsidRPr="00B229D0">
              <w:rPr>
                <w:color w:val="auto"/>
              </w:rPr>
              <w:t>MoneyEnvelope</w:t>
            </w:r>
          </w:p>
        </w:tc>
      </w:tr>
      <w:tr w:rsidR="00E601C5" w:rsidRPr="00B229D0" w:rsidTr="006601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E601C5" w:rsidRPr="00B229D0" w:rsidRDefault="00E601C5" w:rsidP="00660110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78" w:type="dxa"/>
          </w:tcPr>
          <w:p w:rsidR="00E601C5" w:rsidRPr="00B229D0" w:rsidRDefault="00E601C5" w:rsidP="006601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://api.longhuapuxin.com/im/</w:t>
            </w:r>
            <w:r w:rsidRPr="00B229D0">
              <w:rPr>
                <w:rFonts w:hint="eastAsia"/>
                <w:color w:val="auto"/>
              </w:rPr>
              <w:t>new</w:t>
            </w:r>
            <w:r w:rsidRPr="00B229D0">
              <w:rPr>
                <w:color w:val="auto"/>
              </w:rPr>
              <w:t>MoneyEnvelope</w:t>
            </w:r>
          </w:p>
        </w:tc>
      </w:tr>
      <w:tr w:rsidR="00E601C5" w:rsidRPr="00B229D0" w:rsidTr="006601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E601C5" w:rsidRPr="00B229D0" w:rsidRDefault="00E601C5" w:rsidP="00660110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8" w:type="dxa"/>
          </w:tcPr>
          <w:p w:rsidR="00E601C5" w:rsidRPr="00B229D0" w:rsidRDefault="00E601C5" w:rsidP="006601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E601C5" w:rsidRPr="00B229D0" w:rsidTr="006601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E601C5" w:rsidRPr="00B229D0" w:rsidRDefault="00E601C5" w:rsidP="00660110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8" w:type="dxa"/>
          </w:tcPr>
          <w:p w:rsidR="00E601C5" w:rsidRPr="00B229D0" w:rsidRDefault="00E601C5" w:rsidP="006601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E601C5" w:rsidRPr="00B229D0" w:rsidRDefault="00E601C5" w:rsidP="006601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E601C5" w:rsidRPr="00B229D0" w:rsidRDefault="00E601C5" w:rsidP="006601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CircleId: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群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E601C5" w:rsidRPr="00B229D0" w:rsidRDefault="00E601C5" w:rsidP="006601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SessionId: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聊天回话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，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SessionId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和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CircleId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最多只有一个</w:t>
            </w:r>
          </w:p>
          <w:p w:rsidR="00E601C5" w:rsidRPr="00B229D0" w:rsidRDefault="00E601C5" w:rsidP="006601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Target</w:t>
            </w:r>
            <w:r w:rsidRPr="00B229D0">
              <w:rPr>
                <w:color w:val="auto"/>
                <w:sz w:val="21"/>
                <w:szCs w:val="21"/>
              </w:rPr>
              <w:t>Use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r</w:t>
            </w:r>
            <w:r w:rsidRPr="00B229D0">
              <w:rPr>
                <w:color w:val="auto"/>
                <w:sz w:val="21"/>
                <w:szCs w:val="21"/>
              </w:rPr>
              <w:t>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聊天对象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User</w:t>
            </w:r>
            <w:r w:rsidRPr="00B229D0">
              <w:rPr>
                <w:color w:val="auto"/>
                <w:sz w:val="21"/>
                <w:szCs w:val="21"/>
              </w:rPr>
              <w:t>ID</w:t>
            </w:r>
            <w:r w:rsidRPr="00B229D0">
              <w:rPr>
                <w:color w:val="auto"/>
                <w:sz w:val="21"/>
                <w:szCs w:val="21"/>
              </w:rPr>
              <w:t>，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仅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CircleId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和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SessionId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都为空的时候需要，后他会先建立一个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session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并用新的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session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的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作为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sessionid</w:t>
            </w:r>
          </w:p>
          <w:p w:rsidR="00E601C5" w:rsidRPr="00B229D0" w:rsidRDefault="00E601C5" w:rsidP="006601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A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mount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：钱数</w:t>
            </w:r>
          </w:p>
          <w:p w:rsidR="00E601C5" w:rsidRPr="00B229D0" w:rsidRDefault="007B692B" w:rsidP="006601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Person</w:t>
            </w:r>
            <w:r w:rsidRPr="00B229D0">
              <w:rPr>
                <w:color w:val="auto"/>
                <w:sz w:val="21"/>
                <w:szCs w:val="21"/>
              </w:rPr>
              <w:t>Limit: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几人领取钱包，个人会话传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1</w:t>
            </w:r>
          </w:p>
          <w:p w:rsidR="007B692B" w:rsidRPr="00B229D0" w:rsidRDefault="007B692B" w:rsidP="006601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N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ote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：红包说明，例如恭喜发财</w:t>
            </w:r>
          </w:p>
        </w:tc>
      </w:tr>
      <w:tr w:rsidR="00E601C5" w:rsidRPr="00B229D0" w:rsidTr="006601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E601C5" w:rsidRPr="00B229D0" w:rsidRDefault="00E601C5" w:rsidP="00660110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78" w:type="dxa"/>
          </w:tcPr>
          <w:p w:rsidR="00E601C5" w:rsidRPr="00B229D0" w:rsidRDefault="007B692B" w:rsidP="006601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</w:tc>
      </w:tr>
      <w:tr w:rsidR="00E601C5" w:rsidRPr="00B229D0" w:rsidTr="006601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E601C5" w:rsidRPr="00B229D0" w:rsidRDefault="00E601C5" w:rsidP="00660110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78" w:type="dxa"/>
          </w:tcPr>
          <w:p w:rsidR="00E601C5" w:rsidRPr="00B229D0" w:rsidRDefault="00E601C5" w:rsidP="006601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  <w:p w:rsidR="007B692B" w:rsidRPr="00B229D0" w:rsidRDefault="007B692B" w:rsidP="007B6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{</w:t>
            </w:r>
          </w:p>
          <w:p w:rsidR="007B692B" w:rsidRPr="00B229D0" w:rsidRDefault="007B692B" w:rsidP="007B6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Success:true,</w:t>
            </w:r>
          </w:p>
          <w:p w:rsidR="007B692B" w:rsidRPr="00B229D0" w:rsidRDefault="007B692B" w:rsidP="007B6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Id:1</w:t>
            </w:r>
          </w:p>
          <w:p w:rsidR="007B692B" w:rsidRPr="00B229D0" w:rsidRDefault="007B692B" w:rsidP="007B6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}</w:t>
            </w:r>
          </w:p>
          <w:p w:rsidR="00E601C5" w:rsidRPr="00B229D0" w:rsidRDefault="00E601C5" w:rsidP="006601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E601C5" w:rsidRPr="00B229D0" w:rsidTr="006601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E601C5" w:rsidRPr="00B229D0" w:rsidRDefault="00E601C5" w:rsidP="00660110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578" w:type="dxa"/>
          </w:tcPr>
          <w:p w:rsidR="0080318E" w:rsidRPr="00B229D0" w:rsidRDefault="0080318E" w:rsidP="006601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生成红包后需要用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Order</w:t>
            </w:r>
            <w:r w:rsidRPr="00B229D0">
              <w:rPr>
                <w:color w:val="auto"/>
                <w:sz w:val="18"/>
                <w:szCs w:val="18"/>
              </w:rPr>
              <w:t>Type=6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加这个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Id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作为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OrderId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调用支付页面，</w:t>
            </w:r>
            <w:proofErr w:type="gramStart"/>
            <w:r w:rsidRPr="00B229D0">
              <w:rPr>
                <w:rFonts w:hint="eastAsia"/>
                <w:color w:val="auto"/>
                <w:sz w:val="18"/>
                <w:szCs w:val="18"/>
              </w:rPr>
              <w:t>支付支付</w:t>
            </w:r>
            <w:proofErr w:type="gramEnd"/>
            <w:r w:rsidRPr="00B229D0">
              <w:rPr>
                <w:rFonts w:hint="eastAsia"/>
                <w:color w:val="auto"/>
                <w:sz w:val="18"/>
                <w:szCs w:val="18"/>
              </w:rPr>
              <w:t>成功后红包才正式生效，系统会正式发送消息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10</w:t>
            </w:r>
            <w:r w:rsidR="00660110" w:rsidRPr="00B229D0">
              <w:rPr>
                <w:rFonts w:hint="eastAsia"/>
                <w:color w:val="auto"/>
                <w:sz w:val="18"/>
                <w:szCs w:val="18"/>
              </w:rPr>
              <w:t>3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或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10</w:t>
            </w:r>
            <w:r w:rsidR="00660110" w:rsidRPr="00B229D0">
              <w:rPr>
                <w:rFonts w:hint="eastAsia"/>
                <w:color w:val="auto"/>
                <w:sz w:val="18"/>
                <w:szCs w:val="18"/>
              </w:rPr>
              <w:t>4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到聊天对象或者群</w:t>
            </w:r>
            <w:r w:rsidRPr="00B229D0">
              <w:rPr>
                <w:color w:val="auto"/>
                <w:sz w:val="18"/>
                <w:szCs w:val="18"/>
              </w:rPr>
              <w:t>，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消息题（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Message</w:t>
            </w:r>
            <w:r w:rsidRPr="00B229D0">
              <w:rPr>
                <w:color w:val="auto"/>
                <w:sz w:val="18"/>
                <w:szCs w:val="18"/>
              </w:rPr>
              <w:t>Body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）示例</w:t>
            </w:r>
          </w:p>
          <w:p w:rsidR="0080318E" w:rsidRPr="00B229D0" w:rsidRDefault="0080318E" w:rsidP="006601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80318E" w:rsidRPr="00B229D0" w:rsidRDefault="0080318E" w:rsidP="006601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CircleId:1,</w:t>
            </w:r>
          </w:p>
          <w:p w:rsidR="0080318E" w:rsidRPr="00B229D0" w:rsidRDefault="0080318E" w:rsidP="006601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Session</w:t>
            </w:r>
            <w:r w:rsidRPr="00B229D0">
              <w:rPr>
                <w:color w:val="auto"/>
                <w:sz w:val="18"/>
                <w:szCs w:val="18"/>
              </w:rPr>
              <w:t>Id</w:t>
            </w:r>
            <w:proofErr w:type="gramStart"/>
            <w:r w:rsidRPr="00B229D0">
              <w:rPr>
                <w:color w:val="auto"/>
                <w:sz w:val="18"/>
                <w:szCs w:val="18"/>
              </w:rPr>
              <w:t>:0</w:t>
            </w:r>
            <w:proofErr w:type="gramEnd"/>
          </w:p>
          <w:p w:rsidR="0080318E" w:rsidRPr="00B229D0" w:rsidRDefault="0080318E" w:rsidP="006601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MoneyEnvelopeId:2</w:t>
            </w:r>
          </w:p>
          <w:p w:rsidR="0080318E" w:rsidRPr="00B229D0" w:rsidRDefault="0080318E" w:rsidP="006601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Note:”xxx”</w:t>
            </w:r>
            <w:r w:rsidR="007C7A5A" w:rsidRPr="00B229D0">
              <w:rPr>
                <w:color w:val="auto"/>
                <w:sz w:val="18"/>
                <w:szCs w:val="18"/>
              </w:rPr>
              <w:t>,</w:t>
            </w:r>
          </w:p>
          <w:p w:rsidR="007C7A5A" w:rsidRPr="00B229D0" w:rsidRDefault="007C7A5A" w:rsidP="006601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SenderId:16</w:t>
            </w:r>
          </w:p>
          <w:p w:rsidR="0080318E" w:rsidRPr="00B229D0" w:rsidRDefault="0080318E" w:rsidP="006601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  <w:p w:rsidR="0080318E" w:rsidRPr="00B229D0" w:rsidRDefault="0080318E" w:rsidP="006601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在收到上述消息后，需要将红包显示在聊天内容中</w:t>
            </w:r>
          </w:p>
          <w:p w:rsidR="00E601C5" w:rsidRPr="00B229D0" w:rsidRDefault="00E601C5" w:rsidP="006601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E601C5" w:rsidRPr="00B229D0" w:rsidTr="006601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E601C5" w:rsidRPr="00B229D0" w:rsidRDefault="00E601C5" w:rsidP="00660110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数据流</w:t>
            </w:r>
          </w:p>
        </w:tc>
        <w:tc>
          <w:tcPr>
            <w:tcW w:w="6578" w:type="dxa"/>
          </w:tcPr>
          <w:p w:rsidR="00E601C5" w:rsidRPr="00B229D0" w:rsidRDefault="00E601C5" w:rsidP="006601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</w:tbl>
    <w:p w:rsidR="00E601C5" w:rsidRPr="00B229D0" w:rsidRDefault="00E601C5"/>
    <w:p w:rsidR="00E601C5" w:rsidRPr="00B229D0" w:rsidRDefault="00E601C5"/>
    <w:p w:rsidR="00E601C5" w:rsidRPr="00B229D0" w:rsidRDefault="00E601C5" w:rsidP="00E601C5">
      <w:pPr>
        <w:pStyle w:val="3"/>
        <w:rPr>
          <w:color w:val="auto"/>
        </w:rPr>
      </w:pPr>
      <w:bookmarkStart w:id="183" w:name="_Toc443295430"/>
      <w:r w:rsidRPr="00B229D0">
        <w:rPr>
          <w:rFonts w:hint="eastAsia"/>
          <w:color w:val="auto"/>
        </w:rPr>
        <w:t>查看红包</w:t>
      </w:r>
      <w:bookmarkEnd w:id="183"/>
    </w:p>
    <w:p w:rsidR="00E601C5" w:rsidRPr="00B229D0" w:rsidRDefault="00E601C5"/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28"/>
        <w:gridCol w:w="6578"/>
      </w:tblGrid>
      <w:tr w:rsidR="0080318E" w:rsidRPr="00B229D0" w:rsidTr="006601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80318E" w:rsidRPr="00B229D0" w:rsidRDefault="0080318E" w:rsidP="00660110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 view</w:t>
            </w:r>
            <w:r w:rsidRPr="00B229D0">
              <w:rPr>
                <w:color w:val="auto"/>
              </w:rPr>
              <w:t>MoneyEnvelope</w:t>
            </w:r>
          </w:p>
        </w:tc>
      </w:tr>
      <w:tr w:rsidR="0080318E" w:rsidRPr="00B229D0" w:rsidTr="006601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80318E" w:rsidRPr="00B229D0" w:rsidRDefault="0080318E" w:rsidP="00660110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78" w:type="dxa"/>
          </w:tcPr>
          <w:p w:rsidR="0080318E" w:rsidRPr="00B229D0" w:rsidRDefault="0080318E" w:rsidP="006601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://api.longhuapuxin.com/im/</w:t>
            </w:r>
            <w:r w:rsidRPr="00B229D0">
              <w:rPr>
                <w:rFonts w:hint="eastAsia"/>
                <w:color w:val="auto"/>
              </w:rPr>
              <w:t>view</w:t>
            </w:r>
            <w:r w:rsidRPr="00B229D0">
              <w:rPr>
                <w:color w:val="auto"/>
              </w:rPr>
              <w:t>MoneyEnvelope</w:t>
            </w:r>
          </w:p>
        </w:tc>
      </w:tr>
      <w:tr w:rsidR="0080318E" w:rsidRPr="00B229D0" w:rsidTr="006601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80318E" w:rsidRPr="00B229D0" w:rsidRDefault="0080318E" w:rsidP="00660110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8" w:type="dxa"/>
          </w:tcPr>
          <w:p w:rsidR="0080318E" w:rsidRPr="00B229D0" w:rsidRDefault="0080318E" w:rsidP="006601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80318E" w:rsidRPr="00B229D0" w:rsidTr="006601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80318E" w:rsidRPr="00B229D0" w:rsidRDefault="0080318E" w:rsidP="00660110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8" w:type="dxa"/>
          </w:tcPr>
          <w:p w:rsidR="0080318E" w:rsidRPr="00B229D0" w:rsidRDefault="0080318E" w:rsidP="006601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80318E" w:rsidRPr="00B229D0" w:rsidRDefault="0080318E" w:rsidP="006601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80318E" w:rsidRPr="00B229D0" w:rsidRDefault="0080318E" w:rsidP="006601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MoneyEnvelopeId: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红包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80318E" w:rsidRPr="00B229D0" w:rsidRDefault="0080318E" w:rsidP="006601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80318E" w:rsidRPr="00B229D0" w:rsidTr="006601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80318E" w:rsidRPr="00B229D0" w:rsidRDefault="0080318E" w:rsidP="00660110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78" w:type="dxa"/>
          </w:tcPr>
          <w:p w:rsidR="0080318E" w:rsidRPr="00B229D0" w:rsidRDefault="0080318E" w:rsidP="006601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领取的钱数和红包内容</w:t>
            </w:r>
          </w:p>
        </w:tc>
      </w:tr>
      <w:tr w:rsidR="0080318E" w:rsidRPr="00B229D0" w:rsidTr="006601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80318E" w:rsidRPr="00B229D0" w:rsidRDefault="0080318E" w:rsidP="00660110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78" w:type="dxa"/>
          </w:tcPr>
          <w:p w:rsidR="0080318E" w:rsidRPr="00B229D0" w:rsidRDefault="0080318E" w:rsidP="006601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  <w:p w:rsidR="0080318E" w:rsidRPr="00B229D0" w:rsidRDefault="0080318E" w:rsidP="006601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{</w:t>
            </w:r>
          </w:p>
          <w:p w:rsidR="0080318E" w:rsidRPr="00B229D0" w:rsidRDefault="0080318E" w:rsidP="006601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Success:true,</w:t>
            </w:r>
          </w:p>
          <w:p w:rsidR="0080318E" w:rsidRPr="00B229D0" w:rsidRDefault="0080318E" w:rsidP="006601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Money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：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20//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领取到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20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块</w:t>
            </w:r>
          </w:p>
          <w:p w:rsidR="0080318E" w:rsidRPr="00B229D0" w:rsidRDefault="0080318E" w:rsidP="006601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Money</w:t>
            </w:r>
            <w:r w:rsidRPr="00B229D0">
              <w:rPr>
                <w:color w:val="auto"/>
                <w:sz w:val="18"/>
                <w:szCs w:val="18"/>
              </w:rPr>
              <w:t>Envelope:{  }//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参见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2.9.10</w:t>
            </w:r>
          </w:p>
          <w:p w:rsidR="0080318E" w:rsidRPr="00B229D0" w:rsidRDefault="0080318E" w:rsidP="006601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}</w:t>
            </w:r>
          </w:p>
          <w:p w:rsidR="0080318E" w:rsidRPr="00B229D0" w:rsidRDefault="0080318E" w:rsidP="006601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80318E" w:rsidRPr="00B229D0" w:rsidTr="006601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80318E" w:rsidRPr="00B229D0" w:rsidRDefault="0080318E" w:rsidP="00660110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578" w:type="dxa"/>
          </w:tcPr>
          <w:p w:rsidR="0080318E" w:rsidRPr="00B229D0" w:rsidRDefault="0080318E" w:rsidP="006601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如果当前用户可以领这个红包，则领取红包并显示红包内容，如果不能领取则只显示红包内容</w:t>
            </w:r>
          </w:p>
          <w:p w:rsidR="0080318E" w:rsidRPr="00B229D0" w:rsidRDefault="0080318E" w:rsidP="006601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80318E" w:rsidRPr="00B229D0" w:rsidTr="006601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80318E" w:rsidRPr="00B229D0" w:rsidRDefault="0080318E" w:rsidP="00660110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578" w:type="dxa"/>
          </w:tcPr>
          <w:p w:rsidR="0080318E" w:rsidRPr="00B229D0" w:rsidRDefault="0080318E" w:rsidP="006601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</w:tbl>
    <w:p w:rsidR="00E601C5" w:rsidRPr="00B229D0" w:rsidRDefault="00E601C5"/>
    <w:p w:rsidR="00E601C5" w:rsidRPr="00B229D0" w:rsidRDefault="009D3D72" w:rsidP="009D3D72">
      <w:pPr>
        <w:pStyle w:val="3"/>
        <w:rPr>
          <w:color w:val="auto"/>
        </w:rPr>
      </w:pPr>
      <w:bookmarkStart w:id="184" w:name="_Toc443295431"/>
      <w:r w:rsidRPr="00B229D0">
        <w:rPr>
          <w:color w:val="auto"/>
        </w:rPr>
        <w:t>导入通信录</w:t>
      </w:r>
      <w:bookmarkEnd w:id="184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28"/>
        <w:gridCol w:w="6578"/>
      </w:tblGrid>
      <w:tr w:rsidR="009D3D72" w:rsidRPr="00B229D0" w:rsidTr="000B34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9D3D72" w:rsidRPr="00B229D0" w:rsidRDefault="009D3D72" w:rsidP="000B34AC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</w:t>
            </w:r>
            <w:r w:rsidRPr="00B229D0">
              <w:rPr>
                <w:color w:val="auto"/>
              </w:rPr>
              <w:t>FindOutFromAddressBook</w:t>
            </w:r>
          </w:p>
        </w:tc>
      </w:tr>
      <w:tr w:rsidR="009D3D72" w:rsidRPr="00B229D0" w:rsidTr="000B34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9D3D72" w:rsidRPr="00B229D0" w:rsidRDefault="009D3D72" w:rsidP="000B34A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78" w:type="dxa"/>
          </w:tcPr>
          <w:p w:rsidR="009D3D72" w:rsidRPr="00B229D0" w:rsidRDefault="009D3D72" w:rsidP="009D3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://api.longhuapuxin.com/im/</w:t>
            </w:r>
            <w:r w:rsidRPr="00B229D0">
              <w:rPr>
                <w:color w:val="auto"/>
              </w:rPr>
              <w:t>findOutFromAddressBook</w:t>
            </w:r>
          </w:p>
        </w:tc>
      </w:tr>
      <w:tr w:rsidR="009D3D72" w:rsidRPr="00B229D0" w:rsidTr="000B34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9D3D72" w:rsidRPr="00B229D0" w:rsidRDefault="009D3D72" w:rsidP="000B34A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8" w:type="dxa"/>
          </w:tcPr>
          <w:p w:rsidR="009D3D72" w:rsidRPr="00B229D0" w:rsidRDefault="009D3D72" w:rsidP="000B34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9D3D72" w:rsidRPr="00B229D0" w:rsidTr="000B34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9D3D72" w:rsidRPr="00B229D0" w:rsidRDefault="009D3D72" w:rsidP="000B34A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8" w:type="dxa"/>
          </w:tcPr>
          <w:p w:rsidR="009D3D72" w:rsidRPr="00B229D0" w:rsidRDefault="009D3D72" w:rsidP="000B34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9D3D72" w:rsidRPr="00B229D0" w:rsidRDefault="009D3D72" w:rsidP="000B34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9D3D72" w:rsidRPr="00B229D0" w:rsidRDefault="009D3D72" w:rsidP="000B34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AddressBook: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通信录中的电话号码，用逗号隔开</w:t>
            </w:r>
          </w:p>
          <w:p w:rsidR="009D3D72" w:rsidRPr="00B229D0" w:rsidRDefault="009D3D72" w:rsidP="000B34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9D3D72" w:rsidRPr="00B229D0" w:rsidTr="000B34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9D3D72" w:rsidRPr="00B229D0" w:rsidRDefault="009D3D72" w:rsidP="000B34A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78" w:type="dxa"/>
          </w:tcPr>
          <w:p w:rsidR="009D3D72" w:rsidRPr="00B229D0" w:rsidRDefault="0028273C" w:rsidP="000B34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找到的好友</w:t>
            </w:r>
          </w:p>
        </w:tc>
      </w:tr>
      <w:tr w:rsidR="009D3D72" w:rsidRPr="00B229D0" w:rsidTr="000B34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9D3D72" w:rsidRPr="00B229D0" w:rsidRDefault="009D3D72" w:rsidP="000B34A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78" w:type="dxa"/>
          </w:tcPr>
          <w:p w:rsidR="00A57C04" w:rsidRPr="00B229D0" w:rsidRDefault="00A57C04" w:rsidP="00A57C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"Success": true,</w:t>
            </w:r>
          </w:p>
          <w:p w:rsidR="009D3D72" w:rsidRPr="00B229D0" w:rsidRDefault="00A57C04" w:rsidP="00A57C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"Users": "13658080000,64,,Y,in;"</w:t>
            </w:r>
            <w:r w:rsidRPr="00B229D0">
              <w:rPr>
                <w:color w:val="auto"/>
                <w:sz w:val="18"/>
                <w:szCs w:val="18"/>
              </w:rPr>
              <w:cr/>
              <w:t xml:space="preserve"> </w:t>
            </w:r>
          </w:p>
        </w:tc>
      </w:tr>
      <w:tr w:rsidR="009D3D72" w:rsidRPr="00B229D0" w:rsidTr="000B34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9D3D72" w:rsidRPr="00B229D0" w:rsidRDefault="009D3D72" w:rsidP="000B34A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578" w:type="dxa"/>
          </w:tcPr>
          <w:p w:rsidR="009D3D72" w:rsidRPr="00B229D0" w:rsidRDefault="0028273C" w:rsidP="000B34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找到的用户用分号隔开，没有用户的属性用逗号隔开，依次是电话号码，用户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id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，头像</w:t>
            </w:r>
            <w:r w:rsidR="00010F6D" w:rsidRPr="00B229D0">
              <w:rPr>
                <w:rFonts w:hint="eastAsia"/>
                <w:color w:val="auto"/>
                <w:sz w:val="18"/>
                <w:szCs w:val="18"/>
              </w:rPr>
              <w:t>,</w:t>
            </w:r>
            <w:r w:rsidR="00010F6D" w:rsidRPr="00B229D0">
              <w:rPr>
                <w:rFonts w:hint="eastAsia"/>
                <w:color w:val="auto"/>
                <w:sz w:val="18"/>
                <w:szCs w:val="18"/>
              </w:rPr>
              <w:t>是否关注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,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昵称</w:t>
            </w:r>
          </w:p>
          <w:p w:rsidR="009D3D72" w:rsidRPr="00B229D0" w:rsidRDefault="009D3D72" w:rsidP="000B34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9D3D72" w:rsidRPr="00B229D0" w:rsidTr="000B34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9D3D72" w:rsidRPr="00B229D0" w:rsidRDefault="009D3D72" w:rsidP="000B34A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578" w:type="dxa"/>
          </w:tcPr>
          <w:p w:rsidR="009D3D72" w:rsidRPr="00B229D0" w:rsidRDefault="009D3D72" w:rsidP="000B34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</w:tbl>
    <w:p w:rsidR="00E601C5" w:rsidRPr="00B229D0" w:rsidRDefault="00E601C5"/>
    <w:p w:rsidR="0092505D" w:rsidRDefault="0092505D"/>
    <w:p w:rsidR="00FA26AC" w:rsidRPr="00D256DC" w:rsidRDefault="00FA26AC" w:rsidP="00D256DC">
      <w:pPr>
        <w:pStyle w:val="3"/>
        <w:rPr>
          <w:color w:val="FF0000"/>
        </w:rPr>
      </w:pPr>
      <w:bookmarkStart w:id="185" w:name="_发表评论"/>
      <w:bookmarkEnd w:id="185"/>
      <w:r w:rsidRPr="00D256DC">
        <w:rPr>
          <w:rFonts w:hint="eastAsia"/>
          <w:color w:val="FF0000"/>
        </w:rPr>
        <w:t>发表评论</w:t>
      </w:r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28"/>
        <w:gridCol w:w="6578"/>
      </w:tblGrid>
      <w:tr w:rsidR="00D256DC" w:rsidRPr="00D256DC" w:rsidTr="009264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D256DC" w:rsidRPr="00D256DC" w:rsidRDefault="00D256DC" w:rsidP="009264F1">
            <w:pPr>
              <w:rPr>
                <w:b w:val="0"/>
                <w:bCs w:val="0"/>
                <w:color w:val="FF0000"/>
              </w:rPr>
            </w:pPr>
            <w:r w:rsidRPr="00D256DC">
              <w:rPr>
                <w:rFonts w:hint="eastAsia"/>
                <w:color w:val="FF0000"/>
              </w:rPr>
              <w:t>/New</w:t>
            </w:r>
            <w:r w:rsidRPr="00D256DC">
              <w:rPr>
                <w:color w:val="FF0000"/>
              </w:rPr>
              <w:t>FeedBack</w:t>
            </w:r>
          </w:p>
        </w:tc>
      </w:tr>
      <w:tr w:rsidR="00D256DC" w:rsidRPr="00D256DC" w:rsidTr="0092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D256DC" w:rsidRPr="00D256DC" w:rsidRDefault="00D256DC" w:rsidP="009264F1">
            <w:pPr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调用路径</w:t>
            </w:r>
          </w:p>
        </w:tc>
        <w:tc>
          <w:tcPr>
            <w:tcW w:w="6578" w:type="dxa"/>
          </w:tcPr>
          <w:p w:rsidR="00D256DC" w:rsidRPr="00D256DC" w:rsidRDefault="00D256DC" w:rsidP="00D256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://api.longhuapuxin.com/im/</w:t>
            </w:r>
            <w:r w:rsidRPr="00D256DC">
              <w:rPr>
                <w:color w:val="FF0000"/>
              </w:rPr>
              <w:t>newfeedback</w:t>
            </w:r>
          </w:p>
        </w:tc>
      </w:tr>
      <w:tr w:rsidR="00D256DC" w:rsidRPr="00D256DC" w:rsidTr="009264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D256DC" w:rsidRPr="00D256DC" w:rsidRDefault="00D256DC" w:rsidP="009264F1">
            <w:pPr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参数说明</w:t>
            </w:r>
          </w:p>
        </w:tc>
        <w:tc>
          <w:tcPr>
            <w:tcW w:w="6578" w:type="dxa"/>
          </w:tcPr>
          <w:p w:rsidR="00D256DC" w:rsidRPr="00D256DC" w:rsidRDefault="00D256DC" w:rsidP="009264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</w:p>
        </w:tc>
      </w:tr>
      <w:tr w:rsidR="00D256DC" w:rsidRPr="00D256DC" w:rsidTr="0092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D256DC" w:rsidRPr="00D256DC" w:rsidRDefault="00D256DC" w:rsidP="009264F1">
            <w:pPr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Post</w:t>
            </w:r>
            <w:r w:rsidRPr="00D256DC">
              <w:rPr>
                <w:rFonts w:hint="eastAsia"/>
                <w:color w:val="FF0000"/>
                <w:sz w:val="21"/>
                <w:szCs w:val="21"/>
              </w:rPr>
              <w:t>参数说明</w:t>
            </w:r>
          </w:p>
        </w:tc>
        <w:tc>
          <w:tcPr>
            <w:tcW w:w="6578" w:type="dxa"/>
          </w:tcPr>
          <w:p w:rsidR="00D256DC" w:rsidRPr="00D256DC" w:rsidRDefault="00D256DC" w:rsidP="009264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Token:</w:t>
            </w:r>
            <w:r w:rsidRPr="00D256DC">
              <w:rPr>
                <w:rFonts w:hint="eastAsia"/>
                <w:color w:val="FF0000"/>
                <w:sz w:val="21"/>
                <w:szCs w:val="21"/>
              </w:rPr>
              <w:t>用户令牌</w:t>
            </w:r>
          </w:p>
          <w:p w:rsidR="00D256DC" w:rsidRPr="00D256DC" w:rsidRDefault="00D256DC" w:rsidP="009264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UserId:</w:t>
            </w:r>
            <w:r w:rsidRPr="00D256DC">
              <w:rPr>
                <w:rFonts w:hint="eastAsia"/>
                <w:color w:val="FF0000"/>
                <w:sz w:val="21"/>
                <w:szCs w:val="21"/>
              </w:rPr>
              <w:t>用户</w:t>
            </w:r>
            <w:r w:rsidRPr="00D256DC">
              <w:rPr>
                <w:rFonts w:hint="eastAsia"/>
                <w:color w:val="FF0000"/>
                <w:sz w:val="21"/>
                <w:szCs w:val="21"/>
              </w:rPr>
              <w:t>ID</w:t>
            </w:r>
          </w:p>
          <w:p w:rsidR="00C31485" w:rsidRDefault="004A0F35" w:rsidP="00E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21"/>
                <w:szCs w:val="21"/>
              </w:rPr>
              <w:t>OrderType:</w:t>
            </w:r>
            <w:r w:rsidRPr="00FA26AC">
              <w:rPr>
                <w:color w:val="FF0000"/>
                <w:sz w:val="18"/>
                <w:szCs w:val="18"/>
              </w:rPr>
              <w:t xml:space="preserve"> 1</w:t>
            </w:r>
            <w:r w:rsidRPr="00FA26AC">
              <w:rPr>
                <w:color w:val="FF0000"/>
                <w:sz w:val="18"/>
                <w:szCs w:val="18"/>
              </w:rPr>
              <w:t>、</w:t>
            </w:r>
            <w:r w:rsidRPr="00FA26AC">
              <w:rPr>
                <w:rFonts w:hint="eastAsia"/>
                <w:color w:val="FF0000"/>
                <w:sz w:val="18"/>
                <w:szCs w:val="18"/>
              </w:rPr>
              <w:t>个人交易</w:t>
            </w:r>
            <w:r w:rsidRPr="00FA26AC">
              <w:rPr>
                <w:rFonts w:hint="eastAsia"/>
                <w:color w:val="FF0000"/>
                <w:sz w:val="18"/>
                <w:szCs w:val="18"/>
              </w:rPr>
              <w:t xml:space="preserve"> 2</w:t>
            </w:r>
            <w:r w:rsidRPr="00FA26AC">
              <w:rPr>
                <w:rFonts w:hint="eastAsia"/>
                <w:color w:val="FF0000"/>
                <w:sz w:val="18"/>
                <w:szCs w:val="18"/>
              </w:rPr>
              <w:t>、现场消费</w:t>
            </w:r>
            <w:r w:rsidRPr="00FA26AC">
              <w:rPr>
                <w:rFonts w:hint="eastAsia"/>
                <w:color w:val="FF0000"/>
                <w:sz w:val="18"/>
                <w:szCs w:val="18"/>
              </w:rPr>
              <w:t xml:space="preserve"> 3</w:t>
            </w:r>
            <w:r w:rsidRPr="00FA26AC">
              <w:rPr>
                <w:rFonts w:hint="eastAsia"/>
                <w:color w:val="FF0000"/>
                <w:sz w:val="18"/>
                <w:szCs w:val="18"/>
              </w:rPr>
              <w:t>、预约付款</w:t>
            </w:r>
          </w:p>
          <w:p w:rsidR="004A0F35" w:rsidRPr="00D256DC" w:rsidRDefault="004A0F35" w:rsidP="00E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>
              <w:rPr>
                <w:color w:val="FF0000"/>
                <w:sz w:val="18"/>
                <w:szCs w:val="18"/>
              </w:rPr>
              <w:t>OrderId:</w:t>
            </w:r>
            <w:r>
              <w:rPr>
                <w:color w:val="FF0000"/>
                <w:sz w:val="18"/>
                <w:szCs w:val="18"/>
              </w:rPr>
              <w:t>交易单号</w:t>
            </w:r>
          </w:p>
          <w:p w:rsidR="00D256DC" w:rsidRPr="00D256DC" w:rsidRDefault="00D256DC" w:rsidP="009264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Estimate1:</w:t>
            </w:r>
            <w:r w:rsidRPr="00D256DC">
              <w:rPr>
                <w:rFonts w:hint="eastAsia"/>
                <w:color w:val="FF0000"/>
                <w:sz w:val="21"/>
                <w:szCs w:val="21"/>
              </w:rPr>
              <w:t>第一个评价项分数</w:t>
            </w:r>
            <w:r w:rsidRPr="00D256DC">
              <w:rPr>
                <w:rFonts w:hint="eastAsia"/>
                <w:color w:val="FF0000"/>
                <w:sz w:val="21"/>
                <w:szCs w:val="21"/>
              </w:rPr>
              <w:t>0~5</w:t>
            </w:r>
          </w:p>
          <w:p w:rsidR="00D256DC" w:rsidRPr="00D256DC" w:rsidRDefault="00D256DC" w:rsidP="009264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Estimate2</w:t>
            </w:r>
            <w:r w:rsidRPr="00D256DC">
              <w:rPr>
                <w:rFonts w:hint="eastAsia"/>
                <w:color w:val="FF0000"/>
                <w:sz w:val="21"/>
                <w:szCs w:val="21"/>
              </w:rPr>
              <w:t>：</w:t>
            </w:r>
          </w:p>
          <w:p w:rsidR="00D256DC" w:rsidRPr="00D256DC" w:rsidRDefault="00D256DC" w:rsidP="00D256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Estimate3</w:t>
            </w:r>
            <w:r w:rsidRPr="00D256DC">
              <w:rPr>
                <w:rFonts w:hint="eastAsia"/>
                <w:color w:val="FF0000"/>
                <w:sz w:val="21"/>
                <w:szCs w:val="21"/>
              </w:rPr>
              <w:t>：</w:t>
            </w:r>
          </w:p>
          <w:p w:rsidR="00D256DC" w:rsidRPr="00D256DC" w:rsidRDefault="00D256DC" w:rsidP="00D256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Estimate4</w:t>
            </w:r>
            <w:r w:rsidRPr="00D256DC">
              <w:rPr>
                <w:rFonts w:hint="eastAsia"/>
                <w:color w:val="FF0000"/>
                <w:sz w:val="21"/>
                <w:szCs w:val="21"/>
              </w:rPr>
              <w:t>：</w:t>
            </w:r>
          </w:p>
          <w:p w:rsidR="00D256DC" w:rsidRPr="00D256DC" w:rsidRDefault="00D256DC" w:rsidP="00D256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Estimate5</w:t>
            </w:r>
            <w:r w:rsidRPr="00D256DC">
              <w:rPr>
                <w:rFonts w:hint="eastAsia"/>
                <w:color w:val="FF0000"/>
                <w:sz w:val="21"/>
                <w:szCs w:val="21"/>
              </w:rPr>
              <w:t>：</w:t>
            </w:r>
          </w:p>
          <w:p w:rsidR="00D256DC" w:rsidRPr="00D256DC" w:rsidRDefault="00D256DC" w:rsidP="009264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Text</w:t>
            </w:r>
            <w:r w:rsidRPr="00D256DC">
              <w:rPr>
                <w:rFonts w:hint="eastAsia"/>
                <w:color w:val="FF0000"/>
                <w:sz w:val="21"/>
                <w:szCs w:val="21"/>
              </w:rPr>
              <w:t>：文本内容</w:t>
            </w:r>
          </w:p>
          <w:p w:rsidR="00D256DC" w:rsidRPr="00D256DC" w:rsidRDefault="00D256DC" w:rsidP="009264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Pho</w:t>
            </w:r>
            <w:r w:rsidRPr="00D256DC">
              <w:rPr>
                <w:color w:val="FF0000"/>
                <w:sz w:val="21"/>
                <w:szCs w:val="21"/>
              </w:rPr>
              <w:t>tos:</w:t>
            </w:r>
            <w:r w:rsidRPr="00D256DC">
              <w:rPr>
                <w:rFonts w:hint="eastAsia"/>
                <w:color w:val="FF0000"/>
                <w:sz w:val="21"/>
                <w:szCs w:val="21"/>
              </w:rPr>
              <w:t>图片</w:t>
            </w:r>
            <w:r w:rsidRPr="00D256DC">
              <w:rPr>
                <w:rFonts w:hint="eastAsia"/>
                <w:color w:val="FF0000"/>
                <w:sz w:val="21"/>
                <w:szCs w:val="21"/>
              </w:rPr>
              <w:t>Id</w:t>
            </w:r>
            <w:r w:rsidRPr="00D256DC">
              <w:rPr>
                <w:rFonts w:hint="eastAsia"/>
                <w:color w:val="FF0000"/>
                <w:sz w:val="21"/>
                <w:szCs w:val="21"/>
              </w:rPr>
              <w:t>，用逗号分隔</w:t>
            </w:r>
          </w:p>
        </w:tc>
      </w:tr>
      <w:tr w:rsidR="00D256DC" w:rsidRPr="00D256DC" w:rsidTr="009264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D256DC" w:rsidRPr="00D256DC" w:rsidRDefault="00D256DC" w:rsidP="009264F1">
            <w:pPr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返回</w:t>
            </w:r>
          </w:p>
        </w:tc>
        <w:tc>
          <w:tcPr>
            <w:tcW w:w="6578" w:type="dxa"/>
          </w:tcPr>
          <w:p w:rsidR="00D256DC" w:rsidRPr="00D256DC" w:rsidRDefault="00D256DC" w:rsidP="009264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D256DC">
              <w:rPr>
                <w:color w:val="FF0000"/>
                <w:sz w:val="21"/>
                <w:szCs w:val="21"/>
              </w:rPr>
              <w:t>FeedBack</w:t>
            </w:r>
            <w:r w:rsidRPr="00D256DC">
              <w:rPr>
                <w:rFonts w:hint="eastAsia"/>
                <w:color w:val="FF0000"/>
                <w:sz w:val="21"/>
                <w:szCs w:val="21"/>
              </w:rPr>
              <w:t>Id</w:t>
            </w:r>
          </w:p>
        </w:tc>
      </w:tr>
      <w:tr w:rsidR="00D256DC" w:rsidRPr="00D256DC" w:rsidTr="0092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D256DC" w:rsidRPr="00D256DC" w:rsidRDefault="00D256DC" w:rsidP="009264F1">
            <w:pPr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返回示例</w:t>
            </w:r>
          </w:p>
        </w:tc>
        <w:tc>
          <w:tcPr>
            <w:tcW w:w="6578" w:type="dxa"/>
          </w:tcPr>
          <w:p w:rsidR="00D256DC" w:rsidRPr="00D256DC" w:rsidRDefault="00D256DC" w:rsidP="009264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D256DC">
              <w:rPr>
                <w:color w:val="FF0000"/>
                <w:sz w:val="18"/>
                <w:szCs w:val="18"/>
              </w:rPr>
              <w:t xml:space="preserve">  "Success": true,</w:t>
            </w:r>
          </w:p>
          <w:p w:rsidR="00D256DC" w:rsidRPr="00D256DC" w:rsidRDefault="00D256DC" w:rsidP="009264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D256DC">
              <w:rPr>
                <w:color w:val="FF0000"/>
                <w:sz w:val="18"/>
                <w:szCs w:val="18"/>
              </w:rPr>
              <w:t xml:space="preserve">  </w:t>
            </w:r>
            <w:r w:rsidRPr="00D256DC">
              <w:rPr>
                <w:rFonts w:hint="eastAsia"/>
                <w:color w:val="FF0000"/>
                <w:sz w:val="18"/>
                <w:szCs w:val="18"/>
              </w:rPr>
              <w:t>Feed</w:t>
            </w:r>
            <w:r w:rsidRPr="00D256DC">
              <w:rPr>
                <w:color w:val="FF0000"/>
                <w:sz w:val="18"/>
                <w:szCs w:val="18"/>
              </w:rPr>
              <w:t>BackId:1</w:t>
            </w:r>
          </w:p>
        </w:tc>
      </w:tr>
      <w:tr w:rsidR="00D256DC" w:rsidRPr="00D256DC" w:rsidTr="009264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D256DC" w:rsidRPr="00D256DC" w:rsidRDefault="00D256DC" w:rsidP="009264F1">
            <w:pPr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lastRenderedPageBreak/>
              <w:t>说明</w:t>
            </w:r>
          </w:p>
        </w:tc>
        <w:tc>
          <w:tcPr>
            <w:tcW w:w="6578" w:type="dxa"/>
          </w:tcPr>
          <w:p w:rsidR="00D256DC" w:rsidRPr="00D256DC" w:rsidRDefault="00D256DC" w:rsidP="00D256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0000"/>
                <w:sz w:val="18"/>
                <w:szCs w:val="18"/>
              </w:rPr>
            </w:pPr>
            <w:r w:rsidRPr="00D256DC">
              <w:rPr>
                <w:rFonts w:hint="eastAsia"/>
                <w:b/>
                <w:color w:val="FF0000"/>
                <w:sz w:val="18"/>
                <w:szCs w:val="18"/>
              </w:rPr>
              <w:t>评论跟整个商</w:t>
            </w:r>
            <w:proofErr w:type="gramStart"/>
            <w:r w:rsidRPr="00D256DC">
              <w:rPr>
                <w:rFonts w:hint="eastAsia"/>
                <w:b/>
                <w:color w:val="FF0000"/>
                <w:sz w:val="18"/>
                <w:szCs w:val="18"/>
              </w:rPr>
              <w:t>铺还是</w:t>
            </w:r>
            <w:proofErr w:type="gramEnd"/>
            <w:r w:rsidRPr="00D256DC">
              <w:rPr>
                <w:rFonts w:hint="eastAsia"/>
                <w:b/>
                <w:color w:val="FF0000"/>
                <w:sz w:val="18"/>
                <w:szCs w:val="18"/>
              </w:rPr>
              <w:t>某次交易需要进一步确定</w:t>
            </w:r>
          </w:p>
        </w:tc>
      </w:tr>
      <w:tr w:rsidR="00D256DC" w:rsidRPr="00D256DC" w:rsidTr="0092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D256DC" w:rsidRPr="00D256DC" w:rsidRDefault="00D256DC" w:rsidP="009264F1">
            <w:pPr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数据流</w:t>
            </w:r>
          </w:p>
        </w:tc>
        <w:tc>
          <w:tcPr>
            <w:tcW w:w="6578" w:type="dxa"/>
          </w:tcPr>
          <w:p w:rsidR="00D256DC" w:rsidRPr="00D256DC" w:rsidRDefault="00D256DC" w:rsidP="009264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</w:tbl>
    <w:p w:rsidR="00FA26AC" w:rsidRPr="00D256DC" w:rsidRDefault="00FA26AC">
      <w:pPr>
        <w:rPr>
          <w:color w:val="FF0000"/>
        </w:rPr>
      </w:pPr>
    </w:p>
    <w:p w:rsidR="00D256DC" w:rsidRDefault="00D256DC"/>
    <w:p w:rsidR="00D256DC" w:rsidRPr="00DD3234" w:rsidRDefault="00D256DC" w:rsidP="00D256DC">
      <w:pPr>
        <w:pStyle w:val="3"/>
        <w:rPr>
          <w:color w:val="FF0000"/>
        </w:rPr>
      </w:pPr>
      <w:bookmarkStart w:id="186" w:name="_回复评论"/>
      <w:bookmarkEnd w:id="186"/>
      <w:r w:rsidRPr="00DD3234">
        <w:rPr>
          <w:rFonts w:hint="eastAsia"/>
          <w:color w:val="FF0000"/>
        </w:rPr>
        <w:t>回复评论</w:t>
      </w:r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28"/>
        <w:gridCol w:w="6578"/>
      </w:tblGrid>
      <w:tr w:rsidR="00DD3234" w:rsidRPr="00D256DC" w:rsidTr="009264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DD3234" w:rsidRPr="00D256DC" w:rsidRDefault="00DD3234" w:rsidP="009264F1">
            <w:pPr>
              <w:rPr>
                <w:b w:val="0"/>
                <w:bCs w:val="0"/>
                <w:color w:val="FF0000"/>
              </w:rPr>
            </w:pPr>
            <w:r w:rsidRPr="00D256DC">
              <w:rPr>
                <w:rFonts w:hint="eastAsia"/>
                <w:color w:val="FF0000"/>
              </w:rPr>
              <w:t>/</w:t>
            </w:r>
            <w:r>
              <w:rPr>
                <w:rFonts w:hint="eastAsia"/>
                <w:color w:val="FF0000"/>
              </w:rPr>
              <w:t>Reply</w:t>
            </w:r>
            <w:r w:rsidRPr="00D256DC">
              <w:rPr>
                <w:color w:val="FF0000"/>
              </w:rPr>
              <w:t>FeedBack</w:t>
            </w:r>
          </w:p>
        </w:tc>
      </w:tr>
      <w:tr w:rsidR="00DD3234" w:rsidRPr="00D256DC" w:rsidTr="0092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DD3234" w:rsidRPr="00D256DC" w:rsidRDefault="00DD3234" w:rsidP="009264F1">
            <w:pPr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调用路径</w:t>
            </w:r>
          </w:p>
        </w:tc>
        <w:tc>
          <w:tcPr>
            <w:tcW w:w="6578" w:type="dxa"/>
          </w:tcPr>
          <w:p w:rsidR="00DD3234" w:rsidRPr="00D256DC" w:rsidRDefault="00DD3234" w:rsidP="009264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://api.longhuapuxin.com/im/</w:t>
            </w:r>
            <w:r>
              <w:rPr>
                <w:rFonts w:hint="eastAsia"/>
                <w:color w:val="FF0000"/>
              </w:rPr>
              <w:t>reply</w:t>
            </w:r>
            <w:r w:rsidRPr="00D256DC">
              <w:rPr>
                <w:color w:val="FF0000"/>
              </w:rPr>
              <w:t>feedback</w:t>
            </w:r>
          </w:p>
        </w:tc>
      </w:tr>
      <w:tr w:rsidR="00DD3234" w:rsidRPr="00D256DC" w:rsidTr="009264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DD3234" w:rsidRPr="00D256DC" w:rsidRDefault="00DD3234" w:rsidP="009264F1">
            <w:pPr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参数说明</w:t>
            </w:r>
          </w:p>
        </w:tc>
        <w:tc>
          <w:tcPr>
            <w:tcW w:w="6578" w:type="dxa"/>
          </w:tcPr>
          <w:p w:rsidR="00DD3234" w:rsidRPr="00D256DC" w:rsidRDefault="00DD3234" w:rsidP="009264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</w:p>
        </w:tc>
      </w:tr>
      <w:tr w:rsidR="00DD3234" w:rsidRPr="00D256DC" w:rsidTr="0092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DD3234" w:rsidRPr="00D256DC" w:rsidRDefault="00DD3234" w:rsidP="009264F1">
            <w:pPr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Post</w:t>
            </w:r>
            <w:r w:rsidRPr="00D256DC">
              <w:rPr>
                <w:rFonts w:hint="eastAsia"/>
                <w:color w:val="FF0000"/>
                <w:sz w:val="21"/>
                <w:szCs w:val="21"/>
              </w:rPr>
              <w:t>参数说明</w:t>
            </w:r>
          </w:p>
        </w:tc>
        <w:tc>
          <w:tcPr>
            <w:tcW w:w="6578" w:type="dxa"/>
          </w:tcPr>
          <w:p w:rsidR="00DD3234" w:rsidRPr="00D256DC" w:rsidRDefault="00DD3234" w:rsidP="009264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Token:</w:t>
            </w:r>
            <w:r w:rsidRPr="00D256DC">
              <w:rPr>
                <w:rFonts w:hint="eastAsia"/>
                <w:color w:val="FF0000"/>
                <w:sz w:val="21"/>
                <w:szCs w:val="21"/>
              </w:rPr>
              <w:t>用户令牌</w:t>
            </w:r>
          </w:p>
          <w:p w:rsidR="00DD3234" w:rsidRPr="00D256DC" w:rsidRDefault="00DD3234" w:rsidP="009264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UserId:</w:t>
            </w:r>
            <w:r w:rsidRPr="00D256DC">
              <w:rPr>
                <w:rFonts w:hint="eastAsia"/>
                <w:color w:val="FF0000"/>
                <w:sz w:val="21"/>
                <w:szCs w:val="21"/>
              </w:rPr>
              <w:t>用户</w:t>
            </w:r>
            <w:r w:rsidRPr="00D256DC">
              <w:rPr>
                <w:rFonts w:hint="eastAsia"/>
                <w:color w:val="FF0000"/>
                <w:sz w:val="21"/>
                <w:szCs w:val="21"/>
              </w:rPr>
              <w:t>ID</w:t>
            </w:r>
          </w:p>
          <w:p w:rsidR="00DD3234" w:rsidRPr="00D256DC" w:rsidRDefault="00DD3234" w:rsidP="009264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>
              <w:rPr>
                <w:rFonts w:hint="eastAsia"/>
                <w:color w:val="FF0000"/>
                <w:sz w:val="21"/>
                <w:szCs w:val="21"/>
              </w:rPr>
              <w:t>Reply</w:t>
            </w:r>
            <w:r>
              <w:rPr>
                <w:color w:val="FF0000"/>
                <w:sz w:val="21"/>
                <w:szCs w:val="21"/>
              </w:rPr>
              <w:t>Id:</w:t>
            </w:r>
            <w:r>
              <w:rPr>
                <w:rFonts w:hint="eastAsia"/>
                <w:color w:val="FF0000"/>
                <w:sz w:val="21"/>
                <w:szCs w:val="21"/>
              </w:rPr>
              <w:t>要回复的评论的</w:t>
            </w:r>
            <w:r>
              <w:rPr>
                <w:rFonts w:hint="eastAsia"/>
                <w:color w:val="FF0000"/>
                <w:sz w:val="21"/>
                <w:szCs w:val="21"/>
              </w:rPr>
              <w:t>ID</w:t>
            </w:r>
          </w:p>
          <w:p w:rsidR="00DD3234" w:rsidRPr="00D256DC" w:rsidRDefault="00DD3234" w:rsidP="009264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Text</w:t>
            </w:r>
            <w:r w:rsidRPr="00D256DC">
              <w:rPr>
                <w:rFonts w:hint="eastAsia"/>
                <w:color w:val="FF0000"/>
                <w:sz w:val="21"/>
                <w:szCs w:val="21"/>
              </w:rPr>
              <w:t>：文本内容</w:t>
            </w:r>
          </w:p>
          <w:p w:rsidR="00DD3234" w:rsidRPr="00D256DC" w:rsidRDefault="00DD3234" w:rsidP="009264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Pho</w:t>
            </w:r>
            <w:r w:rsidRPr="00D256DC">
              <w:rPr>
                <w:color w:val="FF0000"/>
                <w:sz w:val="21"/>
                <w:szCs w:val="21"/>
              </w:rPr>
              <w:t>tos:</w:t>
            </w:r>
            <w:r w:rsidRPr="00D256DC">
              <w:rPr>
                <w:rFonts w:hint="eastAsia"/>
                <w:color w:val="FF0000"/>
                <w:sz w:val="21"/>
                <w:szCs w:val="21"/>
              </w:rPr>
              <w:t>图片</w:t>
            </w:r>
            <w:r w:rsidRPr="00D256DC">
              <w:rPr>
                <w:rFonts w:hint="eastAsia"/>
                <w:color w:val="FF0000"/>
                <w:sz w:val="21"/>
                <w:szCs w:val="21"/>
              </w:rPr>
              <w:t>Id</w:t>
            </w:r>
            <w:r w:rsidRPr="00D256DC">
              <w:rPr>
                <w:rFonts w:hint="eastAsia"/>
                <w:color w:val="FF0000"/>
                <w:sz w:val="21"/>
                <w:szCs w:val="21"/>
              </w:rPr>
              <w:t>，用逗号分隔</w:t>
            </w:r>
          </w:p>
        </w:tc>
      </w:tr>
      <w:tr w:rsidR="00DD3234" w:rsidRPr="00D256DC" w:rsidTr="009264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DD3234" w:rsidRPr="00D256DC" w:rsidRDefault="00DD3234" w:rsidP="009264F1">
            <w:pPr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返回</w:t>
            </w:r>
          </w:p>
        </w:tc>
        <w:tc>
          <w:tcPr>
            <w:tcW w:w="6578" w:type="dxa"/>
          </w:tcPr>
          <w:p w:rsidR="00DD3234" w:rsidRPr="00D256DC" w:rsidRDefault="00DD3234" w:rsidP="009264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D256DC">
              <w:rPr>
                <w:color w:val="FF0000"/>
                <w:sz w:val="21"/>
                <w:szCs w:val="21"/>
              </w:rPr>
              <w:t>FeedBack</w:t>
            </w:r>
            <w:r w:rsidRPr="00D256DC">
              <w:rPr>
                <w:rFonts w:hint="eastAsia"/>
                <w:color w:val="FF0000"/>
                <w:sz w:val="21"/>
                <w:szCs w:val="21"/>
              </w:rPr>
              <w:t>Id</w:t>
            </w:r>
          </w:p>
        </w:tc>
      </w:tr>
      <w:tr w:rsidR="00DD3234" w:rsidRPr="00D256DC" w:rsidTr="0092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DD3234" w:rsidRPr="00D256DC" w:rsidRDefault="00DD3234" w:rsidP="009264F1">
            <w:pPr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返回示例</w:t>
            </w:r>
          </w:p>
        </w:tc>
        <w:tc>
          <w:tcPr>
            <w:tcW w:w="6578" w:type="dxa"/>
          </w:tcPr>
          <w:p w:rsidR="00DD3234" w:rsidRPr="00D256DC" w:rsidRDefault="00DD3234" w:rsidP="009264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D256DC">
              <w:rPr>
                <w:color w:val="FF0000"/>
                <w:sz w:val="18"/>
                <w:szCs w:val="18"/>
              </w:rPr>
              <w:t xml:space="preserve">  "Success": true,</w:t>
            </w:r>
          </w:p>
          <w:p w:rsidR="00DD3234" w:rsidRPr="00D256DC" w:rsidRDefault="00DD3234" w:rsidP="009264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D256DC">
              <w:rPr>
                <w:color w:val="FF0000"/>
                <w:sz w:val="18"/>
                <w:szCs w:val="18"/>
              </w:rPr>
              <w:t xml:space="preserve">  </w:t>
            </w:r>
            <w:r w:rsidRPr="00D256DC">
              <w:rPr>
                <w:rFonts w:hint="eastAsia"/>
                <w:color w:val="FF0000"/>
                <w:sz w:val="18"/>
                <w:szCs w:val="18"/>
              </w:rPr>
              <w:t>Feed</w:t>
            </w:r>
            <w:r w:rsidRPr="00D256DC">
              <w:rPr>
                <w:color w:val="FF0000"/>
                <w:sz w:val="18"/>
                <w:szCs w:val="18"/>
              </w:rPr>
              <w:t>BackId:1</w:t>
            </w:r>
          </w:p>
        </w:tc>
      </w:tr>
      <w:tr w:rsidR="00DD3234" w:rsidRPr="00D256DC" w:rsidTr="009264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DD3234" w:rsidRPr="00D256DC" w:rsidRDefault="00DD3234" w:rsidP="009264F1">
            <w:pPr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说明</w:t>
            </w:r>
          </w:p>
        </w:tc>
        <w:tc>
          <w:tcPr>
            <w:tcW w:w="6578" w:type="dxa"/>
          </w:tcPr>
          <w:p w:rsidR="00DD3234" w:rsidRPr="00D256DC" w:rsidRDefault="00DD3234" w:rsidP="009264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0000"/>
                <w:sz w:val="18"/>
                <w:szCs w:val="18"/>
              </w:rPr>
            </w:pPr>
          </w:p>
        </w:tc>
      </w:tr>
      <w:tr w:rsidR="00DD3234" w:rsidRPr="00D256DC" w:rsidTr="0092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DD3234" w:rsidRPr="00D256DC" w:rsidRDefault="00DD3234" w:rsidP="009264F1">
            <w:pPr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数据流</w:t>
            </w:r>
          </w:p>
        </w:tc>
        <w:tc>
          <w:tcPr>
            <w:tcW w:w="6578" w:type="dxa"/>
          </w:tcPr>
          <w:p w:rsidR="00DD3234" w:rsidRPr="00D256DC" w:rsidRDefault="00DD3234" w:rsidP="009264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</w:tbl>
    <w:p w:rsidR="00D256DC" w:rsidRDefault="00D256DC"/>
    <w:p w:rsidR="00D256DC" w:rsidRDefault="00D256DC"/>
    <w:p w:rsidR="00D256DC" w:rsidRPr="00DD3234" w:rsidRDefault="00D256DC" w:rsidP="00D256DC">
      <w:pPr>
        <w:pStyle w:val="3"/>
        <w:rPr>
          <w:color w:val="FF0000"/>
        </w:rPr>
      </w:pPr>
      <w:bookmarkStart w:id="187" w:name="_查看评论(TBD)"/>
      <w:bookmarkEnd w:id="187"/>
      <w:r w:rsidRPr="00DD3234">
        <w:rPr>
          <w:rFonts w:hint="eastAsia"/>
          <w:color w:val="FF0000"/>
        </w:rPr>
        <w:t>查看评论</w:t>
      </w:r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28"/>
        <w:gridCol w:w="6578"/>
      </w:tblGrid>
      <w:tr w:rsidR="00DD0D5C" w:rsidRPr="00D256DC" w:rsidTr="00E95E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DD0D5C" w:rsidRPr="00D256DC" w:rsidRDefault="00DD0D5C" w:rsidP="00E95E3D">
            <w:pPr>
              <w:rPr>
                <w:b w:val="0"/>
                <w:bCs w:val="0"/>
                <w:color w:val="FF0000"/>
              </w:rPr>
            </w:pPr>
            <w:r w:rsidRPr="00D256DC">
              <w:rPr>
                <w:rFonts w:hint="eastAsia"/>
                <w:color w:val="FF0000"/>
              </w:rPr>
              <w:t>/</w:t>
            </w:r>
            <w:r>
              <w:rPr>
                <w:rFonts w:hint="eastAsia"/>
                <w:color w:val="FF0000"/>
              </w:rPr>
              <w:t>View</w:t>
            </w:r>
            <w:r w:rsidRPr="00D256DC">
              <w:rPr>
                <w:color w:val="FF0000"/>
              </w:rPr>
              <w:t>FeedBack</w:t>
            </w:r>
          </w:p>
        </w:tc>
      </w:tr>
      <w:tr w:rsidR="00DD0D5C" w:rsidRPr="00D256DC" w:rsidTr="00E95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DD0D5C" w:rsidRPr="00D256DC" w:rsidRDefault="00DD0D5C" w:rsidP="00E95E3D">
            <w:pPr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调用路径</w:t>
            </w:r>
          </w:p>
        </w:tc>
        <w:tc>
          <w:tcPr>
            <w:tcW w:w="6578" w:type="dxa"/>
          </w:tcPr>
          <w:p w:rsidR="00DD0D5C" w:rsidRPr="00D256DC" w:rsidRDefault="00DD0D5C" w:rsidP="00E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://api.longhuapuxin.com/im/</w:t>
            </w:r>
            <w:r w:rsidR="00943C3C">
              <w:rPr>
                <w:rFonts w:hint="eastAsia"/>
                <w:color w:val="FF0000"/>
              </w:rPr>
              <w:t>view</w:t>
            </w:r>
            <w:r w:rsidRPr="00D256DC">
              <w:rPr>
                <w:color w:val="FF0000"/>
              </w:rPr>
              <w:t>feedback</w:t>
            </w:r>
          </w:p>
        </w:tc>
      </w:tr>
      <w:tr w:rsidR="00DD0D5C" w:rsidRPr="00D256DC" w:rsidTr="00E95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DD0D5C" w:rsidRPr="00D256DC" w:rsidRDefault="00DD0D5C" w:rsidP="00E95E3D">
            <w:pPr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参数说明</w:t>
            </w:r>
          </w:p>
        </w:tc>
        <w:tc>
          <w:tcPr>
            <w:tcW w:w="6578" w:type="dxa"/>
          </w:tcPr>
          <w:p w:rsidR="00DD0D5C" w:rsidRPr="00D256DC" w:rsidRDefault="00DD0D5C" w:rsidP="00E95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</w:p>
        </w:tc>
      </w:tr>
      <w:tr w:rsidR="00DD0D5C" w:rsidRPr="00D256DC" w:rsidTr="00E95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DD0D5C" w:rsidRPr="00D256DC" w:rsidRDefault="00DD0D5C" w:rsidP="00E95E3D">
            <w:pPr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Post</w:t>
            </w:r>
            <w:r w:rsidRPr="00D256DC">
              <w:rPr>
                <w:rFonts w:hint="eastAsia"/>
                <w:color w:val="FF0000"/>
                <w:sz w:val="21"/>
                <w:szCs w:val="21"/>
              </w:rPr>
              <w:t>参数说明</w:t>
            </w:r>
          </w:p>
        </w:tc>
        <w:tc>
          <w:tcPr>
            <w:tcW w:w="6578" w:type="dxa"/>
          </w:tcPr>
          <w:p w:rsidR="00DD0D5C" w:rsidRPr="00D256DC" w:rsidRDefault="00DD0D5C" w:rsidP="00E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Token:</w:t>
            </w:r>
            <w:r w:rsidRPr="00D256DC">
              <w:rPr>
                <w:rFonts w:hint="eastAsia"/>
                <w:color w:val="FF0000"/>
                <w:sz w:val="21"/>
                <w:szCs w:val="21"/>
              </w:rPr>
              <w:t>用户令牌</w:t>
            </w:r>
          </w:p>
          <w:p w:rsidR="00DD0D5C" w:rsidRDefault="00DD0D5C" w:rsidP="00DD0D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UserId:</w:t>
            </w:r>
            <w:r w:rsidRPr="00D256DC">
              <w:rPr>
                <w:rFonts w:hint="eastAsia"/>
                <w:color w:val="FF0000"/>
                <w:sz w:val="21"/>
                <w:szCs w:val="21"/>
              </w:rPr>
              <w:t>用户</w:t>
            </w:r>
            <w:r w:rsidRPr="00D256DC">
              <w:rPr>
                <w:rFonts w:hint="eastAsia"/>
                <w:color w:val="FF0000"/>
                <w:sz w:val="21"/>
                <w:szCs w:val="21"/>
              </w:rPr>
              <w:t>ID</w:t>
            </w:r>
          </w:p>
          <w:p w:rsidR="00943C3C" w:rsidRDefault="00943C3C" w:rsidP="00DD0D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>
              <w:rPr>
                <w:color w:val="FF0000"/>
                <w:sz w:val="21"/>
                <w:szCs w:val="21"/>
              </w:rPr>
              <w:t>FeedBackId</w:t>
            </w:r>
            <w:r>
              <w:rPr>
                <w:color w:val="FF0000"/>
                <w:sz w:val="21"/>
                <w:szCs w:val="21"/>
              </w:rPr>
              <w:t>：</w:t>
            </w:r>
            <w:r>
              <w:rPr>
                <w:rFonts w:hint="eastAsia"/>
                <w:color w:val="FF0000"/>
                <w:sz w:val="21"/>
                <w:szCs w:val="21"/>
              </w:rPr>
              <w:t>如果传值则只看一条评价及其回复</w:t>
            </w:r>
          </w:p>
          <w:p w:rsidR="00DD0D5C" w:rsidRDefault="00DD0D5C" w:rsidP="00DD0D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>
              <w:rPr>
                <w:rFonts w:hint="eastAsia"/>
                <w:color w:val="FF0000"/>
                <w:sz w:val="21"/>
                <w:szCs w:val="21"/>
              </w:rPr>
              <w:t>T</w:t>
            </w:r>
            <w:r>
              <w:rPr>
                <w:color w:val="FF0000"/>
                <w:sz w:val="21"/>
                <w:szCs w:val="21"/>
              </w:rPr>
              <w:t>argetUserId:</w:t>
            </w:r>
            <w:r w:rsidR="00943C3C">
              <w:rPr>
                <w:color w:val="FF0000"/>
                <w:sz w:val="21"/>
                <w:szCs w:val="21"/>
              </w:rPr>
              <w:t>如果传值表示看这个人的所有评价，</w:t>
            </w:r>
            <w:proofErr w:type="gramStart"/>
            <w:r w:rsidR="00943C3C">
              <w:rPr>
                <w:color w:val="FF0000"/>
                <w:sz w:val="21"/>
                <w:szCs w:val="21"/>
              </w:rPr>
              <w:t>需要传分页</w:t>
            </w:r>
            <w:proofErr w:type="gramEnd"/>
            <w:r w:rsidR="00943C3C">
              <w:rPr>
                <w:color w:val="FF0000"/>
                <w:sz w:val="21"/>
                <w:szCs w:val="21"/>
              </w:rPr>
              <w:t>信息</w:t>
            </w:r>
          </w:p>
          <w:p w:rsidR="00DD0D5C" w:rsidRDefault="00DD0D5C" w:rsidP="00DD0D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>
              <w:rPr>
                <w:color w:val="FF0000"/>
                <w:sz w:val="21"/>
                <w:szCs w:val="21"/>
              </w:rPr>
              <w:t>TargetShopCode,</w:t>
            </w:r>
            <w:r w:rsidR="00943C3C">
              <w:rPr>
                <w:color w:val="FF0000"/>
                <w:sz w:val="21"/>
                <w:szCs w:val="21"/>
              </w:rPr>
              <w:t>如果传值表示看整个商家所有的评价，</w:t>
            </w:r>
            <w:proofErr w:type="gramStart"/>
            <w:r w:rsidR="00943C3C">
              <w:rPr>
                <w:color w:val="FF0000"/>
                <w:sz w:val="21"/>
                <w:szCs w:val="21"/>
              </w:rPr>
              <w:t>需要传分页</w:t>
            </w:r>
            <w:proofErr w:type="gramEnd"/>
            <w:r w:rsidR="00943C3C">
              <w:rPr>
                <w:color w:val="FF0000"/>
                <w:sz w:val="21"/>
                <w:szCs w:val="21"/>
              </w:rPr>
              <w:t>信息</w:t>
            </w:r>
          </w:p>
          <w:p w:rsidR="00DD0D5C" w:rsidRDefault="00DD0D5C" w:rsidP="00DD0D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>
              <w:rPr>
                <w:color w:val="FF0000"/>
                <w:sz w:val="21"/>
                <w:szCs w:val="21"/>
              </w:rPr>
              <w:lastRenderedPageBreak/>
              <w:t>PageSize</w:t>
            </w:r>
          </w:p>
          <w:p w:rsidR="00DD0D5C" w:rsidRPr="00D256DC" w:rsidRDefault="00DD0D5C" w:rsidP="00DD0D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>
              <w:rPr>
                <w:color w:val="FF0000"/>
                <w:sz w:val="21"/>
                <w:szCs w:val="21"/>
              </w:rPr>
              <w:t>PageIndex</w:t>
            </w:r>
          </w:p>
        </w:tc>
      </w:tr>
      <w:tr w:rsidR="00DD0D5C" w:rsidRPr="00D256DC" w:rsidTr="00E95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DD0D5C" w:rsidRPr="00D256DC" w:rsidRDefault="00DD0D5C" w:rsidP="00E95E3D">
            <w:pPr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lastRenderedPageBreak/>
              <w:t>返回</w:t>
            </w:r>
          </w:p>
        </w:tc>
        <w:tc>
          <w:tcPr>
            <w:tcW w:w="6578" w:type="dxa"/>
          </w:tcPr>
          <w:p w:rsidR="00DD0D5C" w:rsidRPr="00D256DC" w:rsidRDefault="00DD0D5C" w:rsidP="00E95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>
              <w:rPr>
                <w:rFonts w:hint="eastAsia"/>
                <w:color w:val="FF0000"/>
                <w:sz w:val="21"/>
                <w:szCs w:val="21"/>
              </w:rPr>
              <w:t>分页的评论项和平均得分</w:t>
            </w:r>
          </w:p>
        </w:tc>
      </w:tr>
      <w:tr w:rsidR="00DD0D5C" w:rsidRPr="00D256DC" w:rsidTr="00E95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DD0D5C" w:rsidRPr="00D256DC" w:rsidRDefault="00DD0D5C" w:rsidP="00E95E3D">
            <w:pPr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返回示例</w:t>
            </w:r>
          </w:p>
        </w:tc>
        <w:tc>
          <w:tcPr>
            <w:tcW w:w="6578" w:type="dxa"/>
          </w:tcPr>
          <w:p w:rsidR="00DD0D5C" w:rsidRDefault="00DD0D5C" w:rsidP="00E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{</w:t>
            </w:r>
          </w:p>
          <w:p w:rsidR="00DD0D5C" w:rsidRDefault="00DD0D5C" w:rsidP="00E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Succ</w:t>
            </w:r>
            <w:r>
              <w:rPr>
                <w:color w:val="FF0000"/>
                <w:sz w:val="18"/>
                <w:szCs w:val="18"/>
              </w:rPr>
              <w:t>ess:true</w:t>
            </w:r>
          </w:p>
          <w:p w:rsidR="00DD0D5C" w:rsidRDefault="00DD0D5C" w:rsidP="00E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Count:24,</w:t>
            </w:r>
          </w:p>
          <w:p w:rsidR="00DD0D5C" w:rsidRDefault="006C42C3" w:rsidP="00E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FeedbackSummary</w:t>
            </w:r>
            <w:r w:rsidR="00DD0D5C">
              <w:rPr>
                <w:color w:val="FF0000"/>
                <w:sz w:val="18"/>
                <w:szCs w:val="18"/>
              </w:rPr>
              <w:t>:{Estimate1:3,Estimate2:5,Estimeate3:5</w:t>
            </w:r>
            <w:r w:rsidR="00DD0D5C">
              <w:rPr>
                <w:color w:val="FF0000"/>
                <w:sz w:val="18"/>
                <w:szCs w:val="18"/>
              </w:rPr>
              <w:t>，</w:t>
            </w:r>
            <w:r w:rsidR="00DD0D5C">
              <w:rPr>
                <w:color w:val="FF0000"/>
                <w:sz w:val="18"/>
                <w:szCs w:val="18"/>
              </w:rPr>
              <w:t>Estimate4:3,Estimate5:5}</w:t>
            </w:r>
            <w:r w:rsidR="00DD0D5C">
              <w:rPr>
                <w:color w:val="FF0000"/>
                <w:sz w:val="18"/>
                <w:szCs w:val="18"/>
              </w:rPr>
              <w:t>，</w:t>
            </w:r>
            <w:r>
              <w:rPr>
                <w:rFonts w:hint="eastAsia"/>
                <w:color w:val="FF0000"/>
                <w:sz w:val="18"/>
                <w:szCs w:val="18"/>
              </w:rPr>
              <w:t>//</w:t>
            </w:r>
            <w:r>
              <w:rPr>
                <w:rFonts w:hint="eastAsia"/>
                <w:color w:val="FF0000"/>
                <w:sz w:val="18"/>
                <w:szCs w:val="18"/>
              </w:rPr>
              <w:t>只有取第一</w:t>
            </w:r>
            <w:proofErr w:type="gramStart"/>
            <w:r>
              <w:rPr>
                <w:rFonts w:hint="eastAsia"/>
                <w:color w:val="FF0000"/>
                <w:sz w:val="18"/>
                <w:szCs w:val="18"/>
              </w:rPr>
              <w:t>页数据</w:t>
            </w:r>
            <w:proofErr w:type="gramEnd"/>
            <w:r>
              <w:rPr>
                <w:rFonts w:hint="eastAsia"/>
                <w:color w:val="FF0000"/>
                <w:sz w:val="18"/>
                <w:szCs w:val="18"/>
              </w:rPr>
              <w:t>的时候才返回汇总数据</w:t>
            </w:r>
          </w:p>
          <w:p w:rsidR="00DD0D5C" w:rsidRDefault="007E0726" w:rsidP="00E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7E0726">
              <w:rPr>
                <w:color w:val="FF0000"/>
                <w:sz w:val="18"/>
                <w:szCs w:val="18"/>
              </w:rPr>
              <w:t>FeedBacks</w:t>
            </w:r>
            <w:r w:rsidR="00DD0D5C">
              <w:rPr>
                <w:color w:val="FF0000"/>
                <w:sz w:val="18"/>
                <w:szCs w:val="18"/>
              </w:rPr>
              <w:t>:[</w:t>
            </w:r>
          </w:p>
          <w:p w:rsidR="00DD0D5C" w:rsidRDefault="00DD0D5C" w:rsidP="00E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{Estimate1:3,Estimate2:5,Estimeate3:5</w:t>
            </w:r>
            <w:r>
              <w:rPr>
                <w:color w:val="FF0000"/>
                <w:sz w:val="18"/>
                <w:szCs w:val="18"/>
              </w:rPr>
              <w:t>，</w:t>
            </w:r>
            <w:r>
              <w:rPr>
                <w:color w:val="FF0000"/>
                <w:sz w:val="18"/>
                <w:szCs w:val="18"/>
              </w:rPr>
              <w:t>Estimate4:3,Estimate5:5}</w:t>
            </w:r>
          </w:p>
          <w:p w:rsidR="005435F6" w:rsidRDefault="005435F6" w:rsidP="00E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…</w:t>
            </w:r>
          </w:p>
          <w:p w:rsidR="00DD0D5C" w:rsidRDefault="00DD0D5C" w:rsidP="00E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]</w:t>
            </w:r>
          </w:p>
          <w:p w:rsidR="00DD0D5C" w:rsidRPr="00D256DC" w:rsidRDefault="00DD0D5C" w:rsidP="00E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}</w:t>
            </w:r>
          </w:p>
        </w:tc>
      </w:tr>
      <w:tr w:rsidR="00DD0D5C" w:rsidRPr="00D256DC" w:rsidTr="00E95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DD0D5C" w:rsidRPr="00D256DC" w:rsidRDefault="00DD0D5C" w:rsidP="00E95E3D">
            <w:pPr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说明</w:t>
            </w:r>
          </w:p>
        </w:tc>
        <w:tc>
          <w:tcPr>
            <w:tcW w:w="6578" w:type="dxa"/>
          </w:tcPr>
          <w:p w:rsidR="00DD0D5C" w:rsidRPr="00D256DC" w:rsidRDefault="00DD0D5C" w:rsidP="00E95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0000"/>
                <w:sz w:val="18"/>
                <w:szCs w:val="18"/>
              </w:rPr>
            </w:pPr>
          </w:p>
        </w:tc>
      </w:tr>
      <w:tr w:rsidR="00DD0D5C" w:rsidRPr="00D256DC" w:rsidTr="00E95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DD0D5C" w:rsidRPr="00D256DC" w:rsidRDefault="00DD0D5C" w:rsidP="00E95E3D">
            <w:pPr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数据流</w:t>
            </w:r>
          </w:p>
        </w:tc>
        <w:tc>
          <w:tcPr>
            <w:tcW w:w="6578" w:type="dxa"/>
          </w:tcPr>
          <w:p w:rsidR="00DD0D5C" w:rsidRPr="00D256DC" w:rsidRDefault="00DD0D5C" w:rsidP="00E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</w:tbl>
    <w:p w:rsidR="00D256DC" w:rsidRDefault="00D256DC"/>
    <w:p w:rsidR="00DD3234" w:rsidRPr="00E205F6" w:rsidRDefault="00E205F6" w:rsidP="00E205F6">
      <w:pPr>
        <w:pStyle w:val="3"/>
        <w:rPr>
          <w:color w:val="FF0000"/>
        </w:rPr>
      </w:pPr>
      <w:r w:rsidRPr="00E205F6">
        <w:rPr>
          <w:rFonts w:hint="eastAsia"/>
          <w:color w:val="FF0000"/>
        </w:rPr>
        <w:t>标注用户</w:t>
      </w:r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28"/>
        <w:gridCol w:w="6578"/>
      </w:tblGrid>
      <w:tr w:rsidR="00E205F6" w:rsidRPr="00D256DC" w:rsidTr="00D848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E205F6" w:rsidRPr="00D256DC" w:rsidRDefault="00E205F6" w:rsidP="00D84814">
            <w:pPr>
              <w:rPr>
                <w:b w:val="0"/>
                <w:bCs w:val="0"/>
                <w:color w:val="FF0000"/>
              </w:rPr>
            </w:pPr>
            <w:r w:rsidRPr="00D256DC">
              <w:rPr>
                <w:rFonts w:hint="eastAsia"/>
                <w:color w:val="FF0000"/>
              </w:rPr>
              <w:t>/</w:t>
            </w:r>
            <w:r>
              <w:rPr>
                <w:rFonts w:hint="eastAsia"/>
                <w:color w:val="FF0000"/>
              </w:rPr>
              <w:t>Note</w:t>
            </w:r>
            <w:r>
              <w:rPr>
                <w:color w:val="FF0000"/>
              </w:rPr>
              <w:t>Person</w:t>
            </w:r>
          </w:p>
        </w:tc>
      </w:tr>
      <w:tr w:rsidR="00E205F6" w:rsidRPr="00D256DC" w:rsidTr="00D848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E205F6" w:rsidRPr="00D256DC" w:rsidRDefault="00E205F6" w:rsidP="00D84814">
            <w:pPr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调用路径</w:t>
            </w:r>
          </w:p>
        </w:tc>
        <w:tc>
          <w:tcPr>
            <w:tcW w:w="6578" w:type="dxa"/>
          </w:tcPr>
          <w:p w:rsidR="00E205F6" w:rsidRPr="00D256DC" w:rsidRDefault="00E205F6" w:rsidP="00E205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://api.longhuapuxin.com/im/</w:t>
            </w:r>
            <w:r>
              <w:rPr>
                <w:color w:val="FF0000"/>
              </w:rPr>
              <w:t>noteperson</w:t>
            </w:r>
          </w:p>
        </w:tc>
      </w:tr>
      <w:tr w:rsidR="00E205F6" w:rsidRPr="00D256DC" w:rsidTr="00D848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E205F6" w:rsidRPr="00D256DC" w:rsidRDefault="00E205F6" w:rsidP="00D84814">
            <w:pPr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参数说明</w:t>
            </w:r>
          </w:p>
        </w:tc>
        <w:tc>
          <w:tcPr>
            <w:tcW w:w="6578" w:type="dxa"/>
          </w:tcPr>
          <w:p w:rsidR="00E205F6" w:rsidRPr="00D256DC" w:rsidRDefault="00E205F6" w:rsidP="00D84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</w:p>
        </w:tc>
      </w:tr>
      <w:tr w:rsidR="00E205F6" w:rsidRPr="00D256DC" w:rsidTr="00D848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E205F6" w:rsidRPr="00D256DC" w:rsidRDefault="00E205F6" w:rsidP="00D84814">
            <w:pPr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Post</w:t>
            </w:r>
            <w:r w:rsidRPr="00D256DC">
              <w:rPr>
                <w:rFonts w:hint="eastAsia"/>
                <w:color w:val="FF0000"/>
                <w:sz w:val="21"/>
                <w:szCs w:val="21"/>
              </w:rPr>
              <w:t>参数说明</w:t>
            </w:r>
          </w:p>
        </w:tc>
        <w:tc>
          <w:tcPr>
            <w:tcW w:w="6578" w:type="dxa"/>
          </w:tcPr>
          <w:p w:rsidR="00E205F6" w:rsidRPr="00D256DC" w:rsidRDefault="00E205F6" w:rsidP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Token:</w:t>
            </w:r>
            <w:r w:rsidRPr="00D256DC">
              <w:rPr>
                <w:rFonts w:hint="eastAsia"/>
                <w:color w:val="FF0000"/>
                <w:sz w:val="21"/>
                <w:szCs w:val="21"/>
              </w:rPr>
              <w:t>用户令牌</w:t>
            </w:r>
          </w:p>
          <w:p w:rsidR="00E205F6" w:rsidRDefault="00E205F6" w:rsidP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UserId:</w:t>
            </w:r>
            <w:r w:rsidRPr="00D256DC">
              <w:rPr>
                <w:rFonts w:hint="eastAsia"/>
                <w:color w:val="FF0000"/>
                <w:sz w:val="21"/>
                <w:szCs w:val="21"/>
              </w:rPr>
              <w:t>用户</w:t>
            </w:r>
            <w:r w:rsidRPr="00D256DC">
              <w:rPr>
                <w:rFonts w:hint="eastAsia"/>
                <w:color w:val="FF0000"/>
                <w:sz w:val="21"/>
                <w:szCs w:val="21"/>
              </w:rPr>
              <w:t>ID</w:t>
            </w:r>
          </w:p>
          <w:p w:rsidR="00E205F6" w:rsidRDefault="00E205F6" w:rsidP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>
              <w:rPr>
                <w:rFonts w:hint="eastAsia"/>
                <w:color w:val="FF0000"/>
                <w:sz w:val="21"/>
                <w:szCs w:val="21"/>
              </w:rPr>
              <w:t>T</w:t>
            </w:r>
            <w:r>
              <w:rPr>
                <w:color w:val="FF0000"/>
                <w:sz w:val="21"/>
                <w:szCs w:val="21"/>
              </w:rPr>
              <w:t>argetUserId:</w:t>
            </w:r>
            <w:r>
              <w:rPr>
                <w:rFonts w:hint="eastAsia"/>
                <w:color w:val="FF0000"/>
                <w:sz w:val="21"/>
                <w:szCs w:val="21"/>
              </w:rPr>
              <w:t>对方用户</w:t>
            </w:r>
            <w:r>
              <w:rPr>
                <w:rFonts w:hint="eastAsia"/>
                <w:color w:val="FF0000"/>
                <w:sz w:val="21"/>
                <w:szCs w:val="21"/>
              </w:rPr>
              <w:t>id</w:t>
            </w:r>
          </w:p>
          <w:p w:rsidR="00E205F6" w:rsidRDefault="00E205F6" w:rsidP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>
              <w:rPr>
                <w:color w:val="FF0000"/>
                <w:sz w:val="21"/>
                <w:szCs w:val="21"/>
              </w:rPr>
              <w:t>NotedNickName,</w:t>
            </w:r>
            <w:r>
              <w:rPr>
                <w:rFonts w:hint="eastAsia"/>
                <w:color w:val="FF0000"/>
                <w:sz w:val="21"/>
                <w:szCs w:val="21"/>
              </w:rPr>
              <w:t>标注后的昵称</w:t>
            </w:r>
          </w:p>
          <w:p w:rsidR="00E205F6" w:rsidRPr="00D256DC" w:rsidRDefault="00E205F6" w:rsidP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>
              <w:rPr>
                <w:color w:val="FF0000"/>
                <w:sz w:val="21"/>
                <w:szCs w:val="21"/>
              </w:rPr>
              <w:t xml:space="preserve"> </w:t>
            </w:r>
          </w:p>
        </w:tc>
      </w:tr>
      <w:tr w:rsidR="00E205F6" w:rsidRPr="00D256DC" w:rsidTr="00D848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E205F6" w:rsidRPr="00D256DC" w:rsidRDefault="00E205F6" w:rsidP="00D84814">
            <w:pPr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返回</w:t>
            </w:r>
          </w:p>
        </w:tc>
        <w:tc>
          <w:tcPr>
            <w:tcW w:w="6578" w:type="dxa"/>
          </w:tcPr>
          <w:p w:rsidR="00E205F6" w:rsidRPr="00D256DC" w:rsidRDefault="00E205F6" w:rsidP="00D84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>
              <w:rPr>
                <w:rFonts w:hint="eastAsia"/>
                <w:color w:val="FF0000"/>
                <w:sz w:val="21"/>
                <w:szCs w:val="21"/>
              </w:rPr>
              <w:t xml:space="preserve"> </w:t>
            </w:r>
          </w:p>
        </w:tc>
      </w:tr>
      <w:tr w:rsidR="00E205F6" w:rsidRPr="00D256DC" w:rsidTr="00D848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E205F6" w:rsidRPr="00D256DC" w:rsidRDefault="00E205F6" w:rsidP="00D84814">
            <w:pPr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返回示例</w:t>
            </w:r>
          </w:p>
        </w:tc>
        <w:tc>
          <w:tcPr>
            <w:tcW w:w="6578" w:type="dxa"/>
          </w:tcPr>
          <w:p w:rsidR="00E205F6" w:rsidRDefault="00E205F6" w:rsidP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{</w:t>
            </w:r>
          </w:p>
          <w:p w:rsidR="00E205F6" w:rsidRDefault="00E205F6" w:rsidP="00E205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Succ</w:t>
            </w:r>
            <w:r>
              <w:rPr>
                <w:color w:val="FF0000"/>
                <w:sz w:val="18"/>
                <w:szCs w:val="18"/>
              </w:rPr>
              <w:t>ess:true</w:t>
            </w:r>
          </w:p>
          <w:p w:rsidR="00E205F6" w:rsidRPr="00D256DC" w:rsidRDefault="00E205F6" w:rsidP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}</w:t>
            </w:r>
          </w:p>
        </w:tc>
      </w:tr>
      <w:tr w:rsidR="00E205F6" w:rsidRPr="00D256DC" w:rsidTr="00D848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E205F6" w:rsidRPr="00D256DC" w:rsidRDefault="00E205F6" w:rsidP="00D84814">
            <w:pPr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说明</w:t>
            </w:r>
          </w:p>
        </w:tc>
        <w:tc>
          <w:tcPr>
            <w:tcW w:w="6578" w:type="dxa"/>
          </w:tcPr>
          <w:p w:rsidR="00E205F6" w:rsidRPr="00D256DC" w:rsidRDefault="00E205F6" w:rsidP="00D84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0000"/>
                <w:sz w:val="18"/>
                <w:szCs w:val="18"/>
              </w:rPr>
            </w:pPr>
          </w:p>
        </w:tc>
      </w:tr>
      <w:tr w:rsidR="00E205F6" w:rsidRPr="00D256DC" w:rsidTr="00D848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E205F6" w:rsidRPr="00D256DC" w:rsidRDefault="00E205F6" w:rsidP="00D84814">
            <w:pPr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数据流</w:t>
            </w:r>
          </w:p>
        </w:tc>
        <w:tc>
          <w:tcPr>
            <w:tcW w:w="6578" w:type="dxa"/>
          </w:tcPr>
          <w:p w:rsidR="00E205F6" w:rsidRPr="00D256DC" w:rsidRDefault="00E205F6" w:rsidP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</w:tbl>
    <w:p w:rsidR="00E205F6" w:rsidRDefault="00E205F6"/>
    <w:p w:rsidR="00DD3234" w:rsidRDefault="00DD3234"/>
    <w:p w:rsidR="00EB5BFF" w:rsidRDefault="00EB5BFF">
      <w:r>
        <w:rPr>
          <w:rFonts w:hint="eastAsia"/>
        </w:rPr>
        <w:t>获取标注过的昵称</w:t>
      </w:r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28"/>
        <w:gridCol w:w="6578"/>
      </w:tblGrid>
      <w:tr w:rsidR="00EB5BFF" w:rsidRPr="00D256DC" w:rsidTr="00D848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EB5BFF" w:rsidRPr="00D256DC" w:rsidRDefault="00EB5BFF" w:rsidP="00D84814">
            <w:pPr>
              <w:rPr>
                <w:b w:val="0"/>
                <w:bCs w:val="0"/>
                <w:color w:val="FF0000"/>
              </w:rPr>
            </w:pPr>
            <w:r w:rsidRPr="00D256DC">
              <w:rPr>
                <w:rFonts w:hint="eastAsia"/>
                <w:color w:val="FF0000"/>
              </w:rPr>
              <w:t>/</w:t>
            </w:r>
            <w:r>
              <w:rPr>
                <w:rFonts w:hint="eastAsia"/>
                <w:color w:val="FF0000"/>
              </w:rPr>
              <w:t>Get</w:t>
            </w:r>
            <w:r>
              <w:rPr>
                <w:color w:val="FF0000"/>
              </w:rPr>
              <w:t>NotedNickNames</w:t>
            </w:r>
          </w:p>
        </w:tc>
      </w:tr>
      <w:tr w:rsidR="00EB5BFF" w:rsidRPr="00D256DC" w:rsidTr="00D848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EB5BFF" w:rsidRPr="00D256DC" w:rsidRDefault="00EB5BFF" w:rsidP="00D84814">
            <w:pPr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调用路径</w:t>
            </w:r>
          </w:p>
        </w:tc>
        <w:tc>
          <w:tcPr>
            <w:tcW w:w="6578" w:type="dxa"/>
          </w:tcPr>
          <w:p w:rsidR="00EB5BFF" w:rsidRPr="00D256DC" w:rsidRDefault="00EB5BFF" w:rsidP="00EB5B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://api.longhuapuxin.com/im/</w:t>
            </w:r>
            <w:r>
              <w:rPr>
                <w:color w:val="FF0000"/>
              </w:rPr>
              <w:t>getnotednicknames</w:t>
            </w:r>
          </w:p>
        </w:tc>
      </w:tr>
      <w:tr w:rsidR="00EB5BFF" w:rsidRPr="00D256DC" w:rsidTr="00D848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EB5BFF" w:rsidRPr="00D256DC" w:rsidRDefault="00EB5BFF" w:rsidP="00D84814">
            <w:pPr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参数说明</w:t>
            </w:r>
          </w:p>
        </w:tc>
        <w:tc>
          <w:tcPr>
            <w:tcW w:w="6578" w:type="dxa"/>
          </w:tcPr>
          <w:p w:rsidR="00EB5BFF" w:rsidRPr="00D256DC" w:rsidRDefault="00EB5BFF" w:rsidP="00D84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</w:p>
        </w:tc>
      </w:tr>
      <w:tr w:rsidR="00EB5BFF" w:rsidRPr="00D256DC" w:rsidTr="00D848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EB5BFF" w:rsidRPr="00D256DC" w:rsidRDefault="00EB5BFF" w:rsidP="00D84814">
            <w:pPr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Post</w:t>
            </w:r>
            <w:r w:rsidRPr="00D256DC">
              <w:rPr>
                <w:rFonts w:hint="eastAsia"/>
                <w:color w:val="FF0000"/>
                <w:sz w:val="21"/>
                <w:szCs w:val="21"/>
              </w:rPr>
              <w:t>参数说明</w:t>
            </w:r>
          </w:p>
        </w:tc>
        <w:tc>
          <w:tcPr>
            <w:tcW w:w="6578" w:type="dxa"/>
          </w:tcPr>
          <w:p w:rsidR="00EB5BFF" w:rsidRPr="00D256DC" w:rsidRDefault="00EB5BFF" w:rsidP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Token:</w:t>
            </w:r>
            <w:r w:rsidRPr="00D256DC">
              <w:rPr>
                <w:rFonts w:hint="eastAsia"/>
                <w:color w:val="FF0000"/>
                <w:sz w:val="21"/>
                <w:szCs w:val="21"/>
              </w:rPr>
              <w:t>用户令牌</w:t>
            </w:r>
          </w:p>
          <w:p w:rsidR="00EB5BFF" w:rsidRDefault="00EB5BFF" w:rsidP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UserId:</w:t>
            </w:r>
            <w:r w:rsidRPr="00D256DC">
              <w:rPr>
                <w:rFonts w:hint="eastAsia"/>
                <w:color w:val="FF0000"/>
                <w:sz w:val="21"/>
                <w:szCs w:val="21"/>
              </w:rPr>
              <w:t>用户</w:t>
            </w:r>
            <w:r w:rsidRPr="00D256DC">
              <w:rPr>
                <w:rFonts w:hint="eastAsia"/>
                <w:color w:val="FF0000"/>
                <w:sz w:val="21"/>
                <w:szCs w:val="21"/>
              </w:rPr>
              <w:t>ID</w:t>
            </w:r>
          </w:p>
          <w:p w:rsidR="00EB5BFF" w:rsidRPr="00D256DC" w:rsidRDefault="00EB5BFF" w:rsidP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</w:p>
        </w:tc>
      </w:tr>
      <w:tr w:rsidR="00EB5BFF" w:rsidRPr="00D256DC" w:rsidTr="00D848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EB5BFF" w:rsidRPr="00D256DC" w:rsidRDefault="00EB5BFF" w:rsidP="00D84814">
            <w:pPr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返回</w:t>
            </w:r>
          </w:p>
        </w:tc>
        <w:tc>
          <w:tcPr>
            <w:tcW w:w="6578" w:type="dxa"/>
          </w:tcPr>
          <w:p w:rsidR="00EB5BFF" w:rsidRPr="00D256DC" w:rsidRDefault="00EB5BFF" w:rsidP="00D84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>
              <w:rPr>
                <w:rFonts w:hint="eastAsia"/>
                <w:color w:val="FF0000"/>
                <w:sz w:val="21"/>
                <w:szCs w:val="21"/>
              </w:rPr>
              <w:t xml:space="preserve"> </w:t>
            </w:r>
          </w:p>
        </w:tc>
      </w:tr>
      <w:tr w:rsidR="00EB5BFF" w:rsidRPr="00D256DC" w:rsidTr="00D848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EB5BFF" w:rsidRPr="00D256DC" w:rsidRDefault="00EB5BFF" w:rsidP="00D84814">
            <w:pPr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返回示例</w:t>
            </w:r>
          </w:p>
        </w:tc>
        <w:tc>
          <w:tcPr>
            <w:tcW w:w="6578" w:type="dxa"/>
          </w:tcPr>
          <w:p w:rsidR="00EB5BFF" w:rsidRDefault="00EB5BFF" w:rsidP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{</w:t>
            </w:r>
          </w:p>
          <w:p w:rsidR="00EB5BFF" w:rsidRDefault="00EB5BFF" w:rsidP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Succ</w:t>
            </w:r>
            <w:r>
              <w:rPr>
                <w:color w:val="FF0000"/>
                <w:sz w:val="18"/>
                <w:szCs w:val="18"/>
              </w:rPr>
              <w:t>ess:true,</w:t>
            </w:r>
          </w:p>
          <w:p w:rsidR="003F7C88" w:rsidRDefault="00EB5BFF" w:rsidP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NickNames:</w:t>
            </w:r>
            <w:r w:rsidR="003F7C88">
              <w:rPr>
                <w:color w:val="FF0000"/>
                <w:sz w:val="18"/>
                <w:szCs w:val="18"/>
              </w:rPr>
              <w:t>[</w:t>
            </w:r>
          </w:p>
          <w:p w:rsidR="003F7C88" w:rsidRDefault="003F7C88" w:rsidP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{</w:t>
            </w:r>
            <w:r>
              <w:rPr>
                <w:color w:val="FF0000"/>
                <w:sz w:val="18"/>
                <w:szCs w:val="18"/>
              </w:rPr>
              <w:t>UserId:1,NotedNickName:”aaa”</w:t>
            </w:r>
            <w:r>
              <w:rPr>
                <w:rFonts w:hint="eastAsia"/>
                <w:color w:val="FF0000"/>
                <w:sz w:val="18"/>
                <w:szCs w:val="18"/>
              </w:rPr>
              <w:t>}</w:t>
            </w:r>
            <w:r>
              <w:rPr>
                <w:color w:val="FF0000"/>
                <w:sz w:val="18"/>
                <w:szCs w:val="18"/>
              </w:rPr>
              <w:t>,</w:t>
            </w:r>
          </w:p>
          <w:p w:rsidR="003F7C88" w:rsidRDefault="003F7C88" w:rsidP="003F7C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{</w:t>
            </w:r>
            <w:r>
              <w:rPr>
                <w:color w:val="FF0000"/>
                <w:sz w:val="18"/>
                <w:szCs w:val="18"/>
              </w:rPr>
              <w:t>UserId:1,NotedNickName:”aaa”</w:t>
            </w:r>
            <w:r>
              <w:rPr>
                <w:rFonts w:hint="eastAsia"/>
                <w:color w:val="FF0000"/>
                <w:sz w:val="18"/>
                <w:szCs w:val="18"/>
              </w:rPr>
              <w:t>}</w:t>
            </w:r>
          </w:p>
          <w:p w:rsidR="003F7C88" w:rsidRPr="003F7C88" w:rsidRDefault="003F7C88" w:rsidP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  <w:p w:rsidR="00EB5BFF" w:rsidRDefault="003F7C88" w:rsidP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]</w:t>
            </w:r>
          </w:p>
          <w:p w:rsidR="00EB5BFF" w:rsidRPr="00D256DC" w:rsidRDefault="00EB5BFF" w:rsidP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}</w:t>
            </w:r>
          </w:p>
        </w:tc>
      </w:tr>
      <w:tr w:rsidR="00EB5BFF" w:rsidRPr="00D256DC" w:rsidTr="00D848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EB5BFF" w:rsidRPr="00D256DC" w:rsidRDefault="00EB5BFF" w:rsidP="00D84814">
            <w:pPr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说明</w:t>
            </w:r>
          </w:p>
        </w:tc>
        <w:tc>
          <w:tcPr>
            <w:tcW w:w="6578" w:type="dxa"/>
          </w:tcPr>
          <w:p w:rsidR="00EB5BFF" w:rsidRPr="00D256DC" w:rsidRDefault="00EB5BFF" w:rsidP="00D84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0000"/>
                <w:sz w:val="18"/>
                <w:szCs w:val="18"/>
              </w:rPr>
            </w:pPr>
          </w:p>
        </w:tc>
      </w:tr>
      <w:tr w:rsidR="00EB5BFF" w:rsidRPr="00D256DC" w:rsidTr="00D848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EB5BFF" w:rsidRPr="00D256DC" w:rsidRDefault="00EB5BFF" w:rsidP="00D84814">
            <w:pPr>
              <w:rPr>
                <w:color w:val="FF0000"/>
                <w:sz w:val="21"/>
                <w:szCs w:val="21"/>
              </w:rPr>
            </w:pPr>
            <w:r w:rsidRPr="00D256DC">
              <w:rPr>
                <w:rFonts w:hint="eastAsia"/>
                <w:color w:val="FF0000"/>
                <w:sz w:val="21"/>
                <w:szCs w:val="21"/>
              </w:rPr>
              <w:t>数据流</w:t>
            </w:r>
          </w:p>
        </w:tc>
        <w:tc>
          <w:tcPr>
            <w:tcW w:w="6578" w:type="dxa"/>
          </w:tcPr>
          <w:p w:rsidR="00EB5BFF" w:rsidRPr="00D256DC" w:rsidRDefault="00EB5BFF" w:rsidP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</w:tbl>
    <w:p w:rsidR="00EB5BFF" w:rsidRDefault="00EB5BFF"/>
    <w:p w:rsidR="00EB5BFF" w:rsidRDefault="00EB5BFF"/>
    <w:p w:rsidR="00FA26AC" w:rsidRPr="00B229D0" w:rsidRDefault="00FA26AC"/>
    <w:p w:rsidR="002D528F" w:rsidRPr="00B229D0" w:rsidRDefault="00B92BA1">
      <w:pPr>
        <w:pStyle w:val="2"/>
        <w:rPr>
          <w:color w:val="auto"/>
        </w:rPr>
      </w:pPr>
      <w:bookmarkStart w:id="188" w:name="_Toc443295432"/>
      <w:r w:rsidRPr="00B229D0">
        <w:rPr>
          <w:rFonts w:hint="eastAsia"/>
          <w:color w:val="auto"/>
        </w:rPr>
        <w:t>商家入口(shop)</w:t>
      </w:r>
      <w:bookmarkEnd w:id="188"/>
    </w:p>
    <w:p w:rsidR="002D528F" w:rsidRPr="00B229D0" w:rsidRDefault="00B92BA1">
      <w:pPr>
        <w:pStyle w:val="3"/>
        <w:rPr>
          <w:color w:val="auto"/>
        </w:rPr>
      </w:pPr>
      <w:bookmarkStart w:id="189" w:name="_Toc443295433"/>
      <w:r w:rsidRPr="00B229D0">
        <w:rPr>
          <w:rFonts w:hint="eastAsia"/>
          <w:color w:val="auto"/>
        </w:rPr>
        <w:t>获取商家分类</w:t>
      </w:r>
      <w:bookmarkEnd w:id="189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29"/>
        <w:gridCol w:w="6577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/getshopcategory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77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://api.longhuapuxin.com/shop/</w:t>
            </w:r>
            <w:r w:rsidRPr="00B229D0">
              <w:rPr>
                <w:rFonts w:hint="eastAsia"/>
                <w:color w:val="auto"/>
              </w:rPr>
              <w:t>getshopcategory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7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7" w:type="dxa"/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77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商家分类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77" w:type="dxa"/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lastRenderedPageBreak/>
              <w:t>"Success": true,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"Categories": [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{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"Code": "1000700",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     "Name": "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美容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"Image": "46"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},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{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"Code": "100100",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     "Name": "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美食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"Image": "62"</w:t>
            </w:r>
          </w:p>
          <w:p w:rsidR="002D528F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}……...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说明</w:t>
            </w:r>
          </w:p>
        </w:tc>
        <w:tc>
          <w:tcPr>
            <w:tcW w:w="6577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577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52" o:spid="_x0000_i1076" type="#_x0000_t75" style="width:222pt;height:114pt">
                  <v:imagedata r:id="rId62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190" w:name="_Toc443295434"/>
      <w:r w:rsidRPr="00B229D0">
        <w:rPr>
          <w:rFonts w:hint="eastAsia"/>
          <w:color w:val="auto"/>
        </w:rPr>
        <w:t>获取商家列表</w:t>
      </w:r>
      <w:bookmarkEnd w:id="190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29"/>
        <w:gridCol w:w="6577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/SearchShop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77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://api.longhuapuxin.com/shop/</w:t>
            </w:r>
            <w:r w:rsidRPr="00B229D0">
              <w:rPr>
                <w:rFonts w:hint="eastAsia"/>
                <w:color w:val="auto"/>
              </w:rPr>
              <w:t>searchshop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7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7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C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ityCode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：行政区划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CategoryId: 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商铺分类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Longitude:X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坐标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Latitude:Y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坐标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Word: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关键词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 xml:space="preserve">Distance: 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搜索距离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 -1 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全国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 -2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本市正整数多少公里内，按公里数搜索必须提供当前坐标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PageSize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：每页多少条数据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PageIndex: 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取第几页从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1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开始</w:t>
            </w:r>
          </w:p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返回</w:t>
            </w:r>
          </w:p>
        </w:tc>
        <w:tc>
          <w:tcPr>
            <w:tcW w:w="6577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商家列表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77" w:type="dxa"/>
          </w:tcPr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"Success": true,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"Shops": [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{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"Code": "6100000008",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     "Name": "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汉</w:t>
            </w:r>
            <w:proofErr w:type="gramStart"/>
            <w:r w:rsidRPr="00B229D0">
              <w:rPr>
                <w:rFonts w:hint="eastAsia"/>
                <w:color w:val="auto"/>
                <w:sz w:val="18"/>
                <w:szCs w:val="18"/>
              </w:rPr>
              <w:t>庭酒店</w:t>
            </w:r>
            <w:proofErr w:type="gramEnd"/>
            <w:r w:rsidRPr="00B229D0">
              <w:rPr>
                <w:rFonts w:hint="eastAsia"/>
                <w:color w:val="auto"/>
                <w:sz w:val="18"/>
                <w:szCs w:val="18"/>
              </w:rPr>
              <w:t>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     "Address": "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成都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"Zip": 610000,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"Phone": "98888888888",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     "License": "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执照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0008",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     "City": "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成都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"Longitude": 104.07000000,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"Latitude": 30.55000000,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"Logo": "18",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"Description": "HHHHHHHHH",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"ReceiptCount": 0,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"HasCoupon": true,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"Balance": 6300.00,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"BalanceProcess": 2300.00,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"BanlanceCanWithdraw": 4500.00,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"TotalRecived": 6300.00,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"CategoryCode": "100300",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     "WorkTime": "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全天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"HasWIFI": false,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"HasParking": true,</w:t>
            </w:r>
          </w:p>
          <w:p w:rsidR="002D528F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"Photos": "19"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577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数据流</w:t>
            </w:r>
          </w:p>
        </w:tc>
        <w:tc>
          <w:tcPr>
            <w:tcW w:w="6577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53" o:spid="_x0000_i1077" type="#_x0000_t75" style="width:222pt;height:114pt">
                  <v:imagedata r:id="rId63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191" w:name="_Toc443295435"/>
      <w:r w:rsidRPr="00B229D0">
        <w:rPr>
          <w:rFonts w:hint="eastAsia"/>
          <w:color w:val="auto"/>
        </w:rPr>
        <w:t>获取商家综合信息</w:t>
      </w:r>
      <w:bookmarkEnd w:id="191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023"/>
        <w:gridCol w:w="7283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/shop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3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7283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://api.longhuapuxin.com/shop/</w:t>
            </w:r>
            <w:r w:rsidRPr="00B229D0">
              <w:rPr>
                <w:rFonts w:hint="eastAsia"/>
                <w:color w:val="auto"/>
              </w:rPr>
              <w:t>shop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3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7283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3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7283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ShopCode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：商铺代码</w:t>
            </w:r>
          </w:p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3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7283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商</w:t>
            </w:r>
            <w:proofErr w:type="gramStart"/>
            <w:r w:rsidRPr="00B229D0">
              <w:rPr>
                <w:rFonts w:hint="eastAsia"/>
                <w:color w:val="auto"/>
                <w:sz w:val="21"/>
                <w:szCs w:val="21"/>
              </w:rPr>
              <w:t>铺综合</w:t>
            </w:r>
            <w:proofErr w:type="gramEnd"/>
            <w:r w:rsidRPr="00B229D0">
              <w:rPr>
                <w:rFonts w:hint="eastAsia"/>
                <w:color w:val="auto"/>
                <w:sz w:val="21"/>
                <w:szCs w:val="21"/>
              </w:rPr>
              <w:t>信息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3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7283" w:type="dxa"/>
          </w:tcPr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"Success": true,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"Shop": {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"Code": "6100000001",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   "Name": "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大融合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   "Address": "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成都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"Phone": "91111111111",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"Longitude": 104.07000000,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"Latitude": 30.55000000,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"Logo": null,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"Description": null,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"ReceiptCount": 0,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"HasCoupon": true,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"Balance": 5000.00,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lastRenderedPageBreak/>
              <w:t xml:space="preserve">    "BalanceCanWithDraw": 2950.0,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   "WorkTime": "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全天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"HasWIFI": true,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"HasParking": false,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"Photos": "5",</w:t>
            </w:r>
          </w:p>
          <w:p w:rsidR="002D528F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"DiscountCoupon": [............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3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说明</w:t>
            </w:r>
          </w:p>
        </w:tc>
        <w:tc>
          <w:tcPr>
            <w:tcW w:w="7283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3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7283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54" o:spid="_x0000_i1078" type="#_x0000_t75" style="width:354pt;height:132pt">
                  <v:imagedata r:id="rId64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192" w:name="_Toc443295436"/>
      <w:r w:rsidRPr="00B229D0">
        <w:rPr>
          <w:rFonts w:hint="eastAsia"/>
          <w:color w:val="auto"/>
        </w:rPr>
        <w:t>关注商家</w:t>
      </w:r>
      <w:bookmarkEnd w:id="192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688"/>
        <w:gridCol w:w="6618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/CareShop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618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://api.longhuapuxin.com/shop/</w:t>
            </w:r>
            <w:r w:rsidRPr="00B229D0">
              <w:rPr>
                <w:rFonts w:hint="eastAsia"/>
                <w:color w:val="auto"/>
              </w:rPr>
              <w:t>careshop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18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18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ShopCode: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商家编码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ShopName: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商家名称</w:t>
            </w:r>
          </w:p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618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无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618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</w:t>
            </w:r>
          </w:p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618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数据流</w:t>
            </w:r>
          </w:p>
        </w:tc>
        <w:tc>
          <w:tcPr>
            <w:tcW w:w="6618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55" o:spid="_x0000_i1079" type="#_x0000_t75" style="width:282pt;height:156pt">
                  <v:imagedata r:id="rId65" o:title=""/>
                </v:shape>
              </w:pict>
            </w:r>
          </w:p>
        </w:tc>
      </w:tr>
    </w:tbl>
    <w:p w:rsidR="002D528F" w:rsidRDefault="002D528F"/>
    <w:p w:rsidR="00B81709" w:rsidRDefault="00B81709" w:rsidP="00B81709">
      <w:pPr>
        <w:pStyle w:val="3"/>
      </w:pPr>
      <w:r>
        <w:rPr>
          <w:rFonts w:hint="eastAsia"/>
        </w:rPr>
        <w:t>取消关注商家</w:t>
      </w:r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688"/>
        <w:gridCol w:w="6618"/>
      </w:tblGrid>
      <w:tr w:rsidR="00B81709" w:rsidRPr="00B229D0" w:rsidTr="00D848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B81709" w:rsidRPr="00B229D0" w:rsidRDefault="00B81709" w:rsidP="00D84814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</w:t>
            </w:r>
            <w:r>
              <w:rPr>
                <w:rFonts w:hint="eastAsia"/>
                <w:color w:val="auto"/>
              </w:rPr>
              <w:t>Leave</w:t>
            </w:r>
            <w:r w:rsidRPr="00B229D0">
              <w:rPr>
                <w:rFonts w:hint="eastAsia"/>
                <w:color w:val="auto"/>
              </w:rPr>
              <w:t>Shop</w:t>
            </w:r>
          </w:p>
        </w:tc>
      </w:tr>
      <w:tr w:rsidR="00B81709" w:rsidRPr="00B229D0" w:rsidTr="00D848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8" w:type="dxa"/>
          </w:tcPr>
          <w:p w:rsidR="00B81709" w:rsidRPr="00B229D0" w:rsidRDefault="00B81709" w:rsidP="00D8481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618" w:type="dxa"/>
          </w:tcPr>
          <w:p w:rsidR="00B81709" w:rsidRPr="00B229D0" w:rsidRDefault="00B81709" w:rsidP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://api.longhuapuxin.com/shop/</w:t>
            </w:r>
            <w:r>
              <w:rPr>
                <w:rFonts w:hint="eastAsia"/>
                <w:color w:val="auto"/>
              </w:rPr>
              <w:t>leave</w:t>
            </w:r>
            <w:r w:rsidRPr="00B229D0">
              <w:rPr>
                <w:rFonts w:hint="eastAsia"/>
                <w:color w:val="auto"/>
              </w:rPr>
              <w:t>shop</w:t>
            </w:r>
          </w:p>
        </w:tc>
      </w:tr>
      <w:tr w:rsidR="00B81709" w:rsidRPr="00B229D0" w:rsidTr="00D848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8" w:type="dxa"/>
          </w:tcPr>
          <w:p w:rsidR="00B81709" w:rsidRPr="00B229D0" w:rsidRDefault="00B81709" w:rsidP="00D8481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18" w:type="dxa"/>
          </w:tcPr>
          <w:p w:rsidR="00B81709" w:rsidRPr="00B229D0" w:rsidRDefault="00B81709" w:rsidP="00D84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B81709" w:rsidRPr="00B229D0" w:rsidTr="00D848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8" w:type="dxa"/>
          </w:tcPr>
          <w:p w:rsidR="00B81709" w:rsidRPr="00B229D0" w:rsidRDefault="00B81709" w:rsidP="00D8481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18" w:type="dxa"/>
          </w:tcPr>
          <w:p w:rsidR="00B81709" w:rsidRPr="00B229D0" w:rsidRDefault="00B81709" w:rsidP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B81709" w:rsidRPr="00B229D0" w:rsidRDefault="00B81709" w:rsidP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B81709" w:rsidRPr="00B229D0" w:rsidRDefault="00B81709" w:rsidP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ShopCode: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商家编码</w:t>
            </w:r>
          </w:p>
          <w:p w:rsidR="00B81709" w:rsidRPr="00B229D0" w:rsidRDefault="00B81709" w:rsidP="00B817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B81709" w:rsidRPr="00B229D0" w:rsidTr="00D848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8" w:type="dxa"/>
          </w:tcPr>
          <w:p w:rsidR="00B81709" w:rsidRPr="00B229D0" w:rsidRDefault="00B81709" w:rsidP="00D8481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618" w:type="dxa"/>
          </w:tcPr>
          <w:p w:rsidR="00B81709" w:rsidRPr="00B229D0" w:rsidRDefault="00B81709" w:rsidP="00D84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无</w:t>
            </w:r>
          </w:p>
        </w:tc>
      </w:tr>
      <w:tr w:rsidR="00B81709" w:rsidRPr="00B229D0" w:rsidTr="00D848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8" w:type="dxa"/>
          </w:tcPr>
          <w:p w:rsidR="00B81709" w:rsidRPr="00B229D0" w:rsidRDefault="00B81709" w:rsidP="00D8481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618" w:type="dxa"/>
          </w:tcPr>
          <w:p w:rsidR="00B81709" w:rsidRPr="00B229D0" w:rsidRDefault="00B81709" w:rsidP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B81709" w:rsidRPr="00B229D0" w:rsidRDefault="00B81709" w:rsidP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</w:t>
            </w:r>
          </w:p>
          <w:p w:rsidR="00B81709" w:rsidRPr="00B229D0" w:rsidRDefault="00B81709" w:rsidP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B81709" w:rsidRPr="00B229D0" w:rsidTr="00D848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8" w:type="dxa"/>
          </w:tcPr>
          <w:p w:rsidR="00B81709" w:rsidRPr="00B229D0" w:rsidRDefault="00B81709" w:rsidP="00D8481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618" w:type="dxa"/>
          </w:tcPr>
          <w:p w:rsidR="00B81709" w:rsidRPr="00B229D0" w:rsidRDefault="00B81709" w:rsidP="00D84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B81709" w:rsidRPr="00B229D0" w:rsidTr="00D848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8" w:type="dxa"/>
          </w:tcPr>
          <w:p w:rsidR="00B81709" w:rsidRPr="00B229D0" w:rsidRDefault="00B81709" w:rsidP="00D84814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618" w:type="dxa"/>
          </w:tcPr>
          <w:p w:rsidR="00B81709" w:rsidRPr="00B229D0" w:rsidRDefault="00B81709" w:rsidP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</w:tbl>
    <w:p w:rsidR="00B81709" w:rsidRDefault="00B81709"/>
    <w:p w:rsidR="00B81709" w:rsidRDefault="00B81709"/>
    <w:p w:rsidR="00B81709" w:rsidRPr="00B229D0" w:rsidRDefault="00B81709"/>
    <w:p w:rsidR="002D528F" w:rsidRPr="00B229D0" w:rsidRDefault="00B92BA1">
      <w:pPr>
        <w:pStyle w:val="3"/>
        <w:rPr>
          <w:color w:val="auto"/>
        </w:rPr>
      </w:pPr>
      <w:bookmarkStart w:id="193" w:name="_Toc443295437"/>
      <w:r w:rsidRPr="00B229D0">
        <w:rPr>
          <w:rFonts w:hint="eastAsia"/>
          <w:color w:val="auto"/>
        </w:rPr>
        <w:t>获取商家留言</w:t>
      </w:r>
      <w:bookmarkEnd w:id="193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08"/>
        <w:gridCol w:w="6598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/GetReplyList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98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://api.longhuapuxin.com/shop/</w:t>
            </w:r>
            <w:r w:rsidRPr="00B229D0">
              <w:rPr>
                <w:rFonts w:hint="eastAsia"/>
                <w:color w:val="auto"/>
              </w:rPr>
              <w:t>getreplylist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98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98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ShopCode: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商家编码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98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无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98" w:type="dxa"/>
          </w:tcPr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"Success": true,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"Replies": [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{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"Id": 1,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"ShopCode": "6100000001",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"UserId": 11,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     "NickName": "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郑</w:t>
            </w:r>
            <w:proofErr w:type="gramStart"/>
            <w:r w:rsidRPr="00B229D0">
              <w:rPr>
                <w:rFonts w:hint="eastAsia"/>
                <w:color w:val="auto"/>
                <w:sz w:val="18"/>
                <w:szCs w:val="18"/>
              </w:rPr>
              <w:t>浩</w:t>
            </w:r>
            <w:proofErr w:type="gramEnd"/>
            <w:r w:rsidRPr="00B229D0">
              <w:rPr>
                <w:rFonts w:hint="eastAsia"/>
                <w:color w:val="auto"/>
                <w:sz w:val="18"/>
                <w:szCs w:val="18"/>
              </w:rPr>
              <w:t>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"ReplyTime": "2015-05-12 00:00:00",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"ReplyTo": 2,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"Content": "AAAAAA",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"Portrait": "Portrait/u=1940469421,2474305585&amp;fm=23&amp;gp=0.jpg"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},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{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"Id": 5,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"ShopCode": "6100000001",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"UserId": 20,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     "NickName": "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张腾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wu",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"ReplyTime": "2015-12-12 00:00:00",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"ReplyTo": 0,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"Content": "TTTTT",</w:t>
            </w:r>
          </w:p>
          <w:p w:rsidR="002D528F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"Portrait": "162"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598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数据流</w:t>
            </w:r>
          </w:p>
        </w:tc>
        <w:tc>
          <w:tcPr>
            <w:tcW w:w="6598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56" o:spid="_x0000_i1080" type="#_x0000_t75" style="width:258pt;height:138pt">
                  <v:imagedata r:id="rId66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194" w:name="_Toc443295438"/>
      <w:r w:rsidRPr="00B229D0">
        <w:rPr>
          <w:rFonts w:hint="eastAsia"/>
          <w:color w:val="auto"/>
        </w:rPr>
        <w:t>留言</w:t>
      </w:r>
      <w:bookmarkEnd w:id="194"/>
    </w:p>
    <w:p w:rsidR="002D528F" w:rsidRPr="00B229D0" w:rsidRDefault="00B92BA1">
      <w:r w:rsidRPr="00B229D0">
        <w:rPr>
          <w:rFonts w:hint="eastAsia"/>
        </w:rPr>
        <w:t>见</w:t>
      </w:r>
      <w:hyperlink w:anchor="_回复留言" w:history="1">
        <w:r w:rsidRPr="00B229D0">
          <w:rPr>
            <w:rStyle w:val="ab"/>
            <w:rFonts w:hint="eastAsia"/>
            <w:color w:val="auto"/>
          </w:rPr>
          <w:t>回复留言</w:t>
        </w:r>
      </w:hyperlink>
    </w:p>
    <w:p w:rsidR="002D528F" w:rsidRPr="004D41E5" w:rsidRDefault="00B92BA1">
      <w:pPr>
        <w:pStyle w:val="3"/>
        <w:rPr>
          <w:strike/>
          <w:color w:val="FF0000"/>
        </w:rPr>
      </w:pPr>
      <w:bookmarkStart w:id="195" w:name="_Toc443295439"/>
      <w:r w:rsidRPr="004D41E5">
        <w:rPr>
          <w:rFonts w:hint="eastAsia"/>
          <w:strike/>
          <w:color w:val="FF0000"/>
        </w:rPr>
        <w:t>领取折扣卷</w:t>
      </w:r>
      <w:bookmarkEnd w:id="195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05"/>
        <w:gridCol w:w="6601"/>
      </w:tblGrid>
      <w:tr w:rsidR="004D41E5" w:rsidRPr="004D41E5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4D41E5" w:rsidRDefault="00B92BA1">
            <w:pPr>
              <w:rPr>
                <w:b w:val="0"/>
                <w:bCs w:val="0"/>
                <w:strike/>
                <w:color w:val="FF0000"/>
              </w:rPr>
            </w:pPr>
            <w:r w:rsidRPr="004D41E5">
              <w:rPr>
                <w:rFonts w:hint="eastAsia"/>
                <w:strike/>
                <w:color w:val="FF0000"/>
              </w:rPr>
              <w:t>/KeepCoupon</w:t>
            </w:r>
          </w:p>
        </w:tc>
      </w:tr>
      <w:tr w:rsidR="004D41E5" w:rsidRPr="004D41E5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2D528F" w:rsidRPr="004D41E5" w:rsidRDefault="00B92BA1">
            <w:pPr>
              <w:rPr>
                <w:strike/>
                <w:color w:val="FF0000"/>
                <w:sz w:val="21"/>
                <w:szCs w:val="21"/>
              </w:rPr>
            </w:pPr>
            <w:r w:rsidRPr="004D41E5">
              <w:rPr>
                <w:rFonts w:hint="eastAsia"/>
                <w:strike/>
                <w:color w:val="FF0000"/>
                <w:sz w:val="21"/>
                <w:szCs w:val="21"/>
              </w:rPr>
              <w:t>调用路径</w:t>
            </w:r>
          </w:p>
        </w:tc>
        <w:tc>
          <w:tcPr>
            <w:tcW w:w="6601" w:type="dxa"/>
          </w:tcPr>
          <w:p w:rsidR="002D528F" w:rsidRPr="004D41E5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  <w:sz w:val="21"/>
                <w:szCs w:val="21"/>
              </w:rPr>
            </w:pPr>
            <w:r w:rsidRPr="004D41E5">
              <w:rPr>
                <w:rFonts w:hint="eastAsia"/>
                <w:strike/>
                <w:color w:val="FF0000"/>
                <w:sz w:val="21"/>
                <w:szCs w:val="21"/>
              </w:rPr>
              <w:t>://api.longhuapuxin.com/shop/</w:t>
            </w:r>
            <w:r w:rsidRPr="004D41E5">
              <w:rPr>
                <w:rFonts w:hint="eastAsia"/>
                <w:strike/>
                <w:color w:val="FF0000"/>
              </w:rPr>
              <w:t>keepCopon</w:t>
            </w:r>
          </w:p>
        </w:tc>
      </w:tr>
      <w:tr w:rsidR="004D41E5" w:rsidRPr="004D41E5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2D528F" w:rsidRPr="004D41E5" w:rsidRDefault="00B92BA1">
            <w:pPr>
              <w:rPr>
                <w:strike/>
                <w:color w:val="FF0000"/>
                <w:sz w:val="21"/>
                <w:szCs w:val="21"/>
              </w:rPr>
            </w:pPr>
            <w:r w:rsidRPr="004D41E5">
              <w:rPr>
                <w:rFonts w:hint="eastAsia"/>
                <w:strike/>
                <w:color w:val="FF0000"/>
                <w:sz w:val="21"/>
                <w:szCs w:val="21"/>
              </w:rPr>
              <w:t>参数说明</w:t>
            </w:r>
          </w:p>
        </w:tc>
        <w:tc>
          <w:tcPr>
            <w:tcW w:w="6601" w:type="dxa"/>
          </w:tcPr>
          <w:p w:rsidR="002D528F" w:rsidRPr="004D41E5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  <w:sz w:val="21"/>
                <w:szCs w:val="21"/>
              </w:rPr>
            </w:pPr>
          </w:p>
        </w:tc>
      </w:tr>
      <w:tr w:rsidR="004D41E5" w:rsidRPr="004D41E5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2D528F" w:rsidRPr="004D41E5" w:rsidRDefault="00B92BA1">
            <w:pPr>
              <w:rPr>
                <w:strike/>
                <w:color w:val="FF0000"/>
                <w:sz w:val="21"/>
                <w:szCs w:val="21"/>
              </w:rPr>
            </w:pPr>
            <w:r w:rsidRPr="004D41E5">
              <w:rPr>
                <w:rFonts w:hint="eastAsia"/>
                <w:strike/>
                <w:color w:val="FF0000"/>
                <w:sz w:val="21"/>
                <w:szCs w:val="21"/>
              </w:rPr>
              <w:t>Post</w:t>
            </w:r>
            <w:r w:rsidRPr="004D41E5">
              <w:rPr>
                <w:rFonts w:hint="eastAsia"/>
                <w:strike/>
                <w:color w:val="FF0000"/>
                <w:sz w:val="21"/>
                <w:szCs w:val="21"/>
              </w:rPr>
              <w:t>参数说明</w:t>
            </w:r>
          </w:p>
        </w:tc>
        <w:tc>
          <w:tcPr>
            <w:tcW w:w="6601" w:type="dxa"/>
          </w:tcPr>
          <w:p w:rsidR="002D528F" w:rsidRPr="004D41E5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  <w:sz w:val="21"/>
                <w:szCs w:val="21"/>
              </w:rPr>
            </w:pPr>
            <w:r w:rsidRPr="004D41E5">
              <w:rPr>
                <w:rFonts w:hint="eastAsia"/>
                <w:strike/>
                <w:color w:val="FF0000"/>
                <w:sz w:val="21"/>
                <w:szCs w:val="21"/>
              </w:rPr>
              <w:t>Token:</w:t>
            </w:r>
            <w:r w:rsidRPr="004D41E5">
              <w:rPr>
                <w:rFonts w:hint="eastAsia"/>
                <w:strike/>
                <w:color w:val="FF0000"/>
                <w:sz w:val="21"/>
                <w:szCs w:val="21"/>
              </w:rPr>
              <w:t>用户令牌</w:t>
            </w:r>
          </w:p>
          <w:p w:rsidR="002D528F" w:rsidRPr="004D41E5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  <w:sz w:val="21"/>
                <w:szCs w:val="21"/>
              </w:rPr>
            </w:pPr>
            <w:r w:rsidRPr="004D41E5">
              <w:rPr>
                <w:rFonts w:hint="eastAsia"/>
                <w:strike/>
                <w:color w:val="FF0000"/>
                <w:sz w:val="21"/>
                <w:szCs w:val="21"/>
              </w:rPr>
              <w:t>UserId:</w:t>
            </w:r>
            <w:r w:rsidRPr="004D41E5">
              <w:rPr>
                <w:rFonts w:hint="eastAsia"/>
                <w:strike/>
                <w:color w:val="FF0000"/>
                <w:sz w:val="21"/>
                <w:szCs w:val="21"/>
              </w:rPr>
              <w:t>用户</w:t>
            </w:r>
            <w:r w:rsidRPr="004D41E5">
              <w:rPr>
                <w:rFonts w:hint="eastAsia"/>
                <w:strike/>
                <w:color w:val="FF0000"/>
                <w:sz w:val="21"/>
                <w:szCs w:val="21"/>
              </w:rPr>
              <w:t>ID</w:t>
            </w:r>
          </w:p>
          <w:p w:rsidR="002D528F" w:rsidRPr="004D41E5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  <w:sz w:val="21"/>
                <w:szCs w:val="21"/>
              </w:rPr>
            </w:pPr>
            <w:r w:rsidRPr="004D41E5">
              <w:rPr>
                <w:rFonts w:hint="eastAsia"/>
                <w:strike/>
                <w:color w:val="FF0000"/>
                <w:sz w:val="21"/>
                <w:szCs w:val="21"/>
              </w:rPr>
              <w:t>ShopCode:</w:t>
            </w:r>
            <w:r w:rsidRPr="004D41E5">
              <w:rPr>
                <w:rFonts w:hint="eastAsia"/>
                <w:strike/>
                <w:color w:val="FF0000"/>
                <w:sz w:val="21"/>
                <w:szCs w:val="21"/>
              </w:rPr>
              <w:t>商家编码</w:t>
            </w:r>
          </w:p>
          <w:p w:rsidR="002D528F" w:rsidRPr="004D41E5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  <w:sz w:val="21"/>
                <w:szCs w:val="21"/>
              </w:rPr>
            </w:pPr>
            <w:r w:rsidRPr="004D41E5">
              <w:rPr>
                <w:rFonts w:hint="eastAsia"/>
                <w:strike/>
                <w:color w:val="FF0000"/>
                <w:sz w:val="21"/>
                <w:szCs w:val="21"/>
              </w:rPr>
              <w:t>CouponCode:</w:t>
            </w:r>
            <w:r w:rsidRPr="004D41E5">
              <w:rPr>
                <w:rFonts w:hint="eastAsia"/>
                <w:strike/>
                <w:color w:val="FF0000"/>
                <w:sz w:val="21"/>
                <w:szCs w:val="21"/>
              </w:rPr>
              <w:t>折扣卷编码</w:t>
            </w:r>
          </w:p>
        </w:tc>
      </w:tr>
      <w:tr w:rsidR="004D41E5" w:rsidRPr="004D41E5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2D528F" w:rsidRPr="004D41E5" w:rsidRDefault="00B92BA1">
            <w:pPr>
              <w:rPr>
                <w:strike/>
                <w:color w:val="FF0000"/>
                <w:sz w:val="21"/>
                <w:szCs w:val="21"/>
              </w:rPr>
            </w:pPr>
            <w:r w:rsidRPr="004D41E5">
              <w:rPr>
                <w:rFonts w:hint="eastAsia"/>
                <w:strike/>
                <w:color w:val="FF0000"/>
                <w:sz w:val="21"/>
                <w:szCs w:val="21"/>
              </w:rPr>
              <w:t>返回</w:t>
            </w:r>
          </w:p>
        </w:tc>
        <w:tc>
          <w:tcPr>
            <w:tcW w:w="6601" w:type="dxa"/>
          </w:tcPr>
          <w:p w:rsidR="002D528F" w:rsidRPr="004D41E5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  <w:sz w:val="21"/>
                <w:szCs w:val="21"/>
              </w:rPr>
            </w:pPr>
            <w:r w:rsidRPr="004D41E5">
              <w:rPr>
                <w:rFonts w:hint="eastAsia"/>
                <w:strike/>
                <w:color w:val="FF0000"/>
                <w:sz w:val="21"/>
                <w:szCs w:val="21"/>
              </w:rPr>
              <w:t>无</w:t>
            </w:r>
          </w:p>
        </w:tc>
      </w:tr>
      <w:tr w:rsidR="004D41E5" w:rsidRPr="004D41E5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2D528F" w:rsidRPr="004D41E5" w:rsidRDefault="00B92BA1">
            <w:pPr>
              <w:rPr>
                <w:strike/>
                <w:color w:val="FF0000"/>
                <w:sz w:val="21"/>
                <w:szCs w:val="21"/>
              </w:rPr>
            </w:pPr>
            <w:r w:rsidRPr="004D41E5">
              <w:rPr>
                <w:rFonts w:hint="eastAsia"/>
                <w:strike/>
                <w:color w:val="FF0000"/>
                <w:sz w:val="21"/>
                <w:szCs w:val="21"/>
              </w:rPr>
              <w:t>返回示例</w:t>
            </w:r>
          </w:p>
        </w:tc>
        <w:tc>
          <w:tcPr>
            <w:tcW w:w="6601" w:type="dxa"/>
          </w:tcPr>
          <w:p w:rsidR="002D528F" w:rsidRPr="004D41E5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  <w:r w:rsidRPr="004D41E5">
              <w:rPr>
                <w:rFonts w:hint="eastAsia"/>
                <w:strike/>
                <w:color w:val="FF0000"/>
                <w:sz w:val="18"/>
                <w:szCs w:val="18"/>
              </w:rPr>
              <w:t>{</w:t>
            </w:r>
          </w:p>
          <w:p w:rsidR="002D528F" w:rsidRPr="004D41E5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  <w:r w:rsidRPr="004D41E5">
              <w:rPr>
                <w:rFonts w:hint="eastAsia"/>
                <w:strike/>
                <w:color w:val="FF0000"/>
                <w:sz w:val="18"/>
                <w:szCs w:val="18"/>
              </w:rPr>
              <w:t>Success:true</w:t>
            </w:r>
          </w:p>
          <w:p w:rsidR="002D528F" w:rsidRPr="004D41E5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  <w:r w:rsidRPr="004D41E5">
              <w:rPr>
                <w:rFonts w:hint="eastAsia"/>
                <w:strike/>
                <w:color w:val="FF0000"/>
                <w:sz w:val="18"/>
                <w:szCs w:val="18"/>
              </w:rPr>
              <w:t>}</w:t>
            </w:r>
          </w:p>
        </w:tc>
      </w:tr>
      <w:tr w:rsidR="004D41E5" w:rsidRPr="004D41E5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2D528F" w:rsidRPr="004D41E5" w:rsidRDefault="00B92BA1">
            <w:pPr>
              <w:rPr>
                <w:strike/>
                <w:color w:val="FF0000"/>
                <w:sz w:val="21"/>
                <w:szCs w:val="21"/>
              </w:rPr>
            </w:pPr>
            <w:r w:rsidRPr="004D41E5">
              <w:rPr>
                <w:rFonts w:hint="eastAsia"/>
                <w:strike/>
                <w:color w:val="FF0000"/>
                <w:sz w:val="21"/>
                <w:szCs w:val="21"/>
              </w:rPr>
              <w:t>说明</w:t>
            </w:r>
          </w:p>
        </w:tc>
        <w:tc>
          <w:tcPr>
            <w:tcW w:w="6601" w:type="dxa"/>
          </w:tcPr>
          <w:p w:rsidR="002D528F" w:rsidRPr="004D41E5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</w:p>
        </w:tc>
      </w:tr>
      <w:tr w:rsidR="004D41E5" w:rsidRPr="004D41E5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2D528F" w:rsidRPr="004D41E5" w:rsidRDefault="00B92BA1">
            <w:pPr>
              <w:rPr>
                <w:strike/>
                <w:color w:val="FF0000"/>
                <w:sz w:val="21"/>
                <w:szCs w:val="21"/>
              </w:rPr>
            </w:pPr>
            <w:r w:rsidRPr="004D41E5">
              <w:rPr>
                <w:rFonts w:hint="eastAsia"/>
                <w:strike/>
                <w:color w:val="FF0000"/>
                <w:sz w:val="21"/>
                <w:szCs w:val="21"/>
              </w:rPr>
              <w:lastRenderedPageBreak/>
              <w:t>数据流</w:t>
            </w:r>
          </w:p>
        </w:tc>
        <w:tc>
          <w:tcPr>
            <w:tcW w:w="6601" w:type="dxa"/>
          </w:tcPr>
          <w:p w:rsidR="002D528F" w:rsidRPr="004D41E5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  <w:r>
              <w:rPr>
                <w:strike/>
                <w:color w:val="FF0000"/>
              </w:rPr>
              <w:pict>
                <v:shape id="Picture 57" o:spid="_x0000_i1081" type="#_x0000_t75" style="width:258pt;height:150pt">
                  <v:imagedata r:id="rId67" o:title=""/>
                </v:shape>
              </w:pict>
            </w:r>
          </w:p>
        </w:tc>
      </w:tr>
    </w:tbl>
    <w:p w:rsidR="002D528F" w:rsidRPr="004D41E5" w:rsidRDefault="002D528F">
      <w:pPr>
        <w:rPr>
          <w:strike/>
          <w:color w:val="FF0000"/>
        </w:rPr>
      </w:pPr>
    </w:p>
    <w:p w:rsidR="00CA1308" w:rsidRPr="00B229D0" w:rsidRDefault="00CA1308" w:rsidP="00CA1308">
      <w:pPr>
        <w:pStyle w:val="3"/>
        <w:rPr>
          <w:color w:val="auto"/>
        </w:rPr>
      </w:pPr>
      <w:bookmarkStart w:id="196" w:name="_Toc443295440"/>
      <w:r w:rsidRPr="00B229D0">
        <w:rPr>
          <w:color w:val="auto"/>
        </w:rPr>
        <w:t>获取产品列表</w:t>
      </w:r>
      <w:bookmarkEnd w:id="196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05"/>
        <w:gridCol w:w="6601"/>
      </w:tblGrid>
      <w:tr w:rsidR="00CA1308" w:rsidRPr="00B229D0" w:rsidTr="00A908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CA1308" w:rsidRPr="00B229D0" w:rsidRDefault="00CA1308" w:rsidP="00CA1308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/get</w:t>
            </w:r>
            <w:r w:rsidRPr="00B229D0">
              <w:rPr>
                <w:color w:val="auto"/>
              </w:rPr>
              <w:t>products</w:t>
            </w:r>
          </w:p>
        </w:tc>
      </w:tr>
      <w:tr w:rsidR="00CA1308" w:rsidRPr="00B229D0" w:rsidTr="00A90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CA1308" w:rsidRPr="00B229D0" w:rsidRDefault="00CA1308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601" w:type="dxa"/>
          </w:tcPr>
          <w:p w:rsidR="00CA1308" w:rsidRPr="00B229D0" w:rsidRDefault="00CA1308" w:rsidP="00CA13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://api.longhuapuxin.com/shop/</w:t>
            </w:r>
            <w:r w:rsidRPr="00B229D0">
              <w:rPr>
                <w:color w:val="auto"/>
              </w:rPr>
              <w:t>getproducts</w:t>
            </w:r>
          </w:p>
        </w:tc>
      </w:tr>
      <w:tr w:rsidR="00CA1308" w:rsidRPr="00B229D0" w:rsidTr="00A908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CA1308" w:rsidRPr="00B229D0" w:rsidRDefault="00CA1308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01" w:type="dxa"/>
          </w:tcPr>
          <w:p w:rsidR="00CA1308" w:rsidRPr="00B229D0" w:rsidRDefault="00CA1308" w:rsidP="00A90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CA1308" w:rsidRPr="00B229D0" w:rsidTr="00A90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CA1308" w:rsidRPr="00B229D0" w:rsidRDefault="00CA1308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01" w:type="dxa"/>
          </w:tcPr>
          <w:p w:rsidR="00CA1308" w:rsidRPr="00B229D0" w:rsidRDefault="00CA1308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CA1308" w:rsidRPr="00B229D0" w:rsidRDefault="00CA1308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CA1308" w:rsidRPr="00B229D0" w:rsidRDefault="00CA1308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ShopCode: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商家编码</w:t>
            </w:r>
          </w:p>
          <w:p w:rsidR="00CA1308" w:rsidRPr="00B229D0" w:rsidRDefault="00CA1308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PageSize:</w:t>
            </w:r>
            <w:r w:rsidRPr="00B229D0">
              <w:rPr>
                <w:color w:val="auto"/>
                <w:sz w:val="21"/>
                <w:szCs w:val="21"/>
              </w:rPr>
              <w:t>每页多少条</w:t>
            </w:r>
          </w:p>
          <w:p w:rsidR="00CA1308" w:rsidRPr="00B229D0" w:rsidRDefault="00CA1308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PageIndex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：第几页从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1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开始</w:t>
            </w:r>
          </w:p>
        </w:tc>
      </w:tr>
      <w:tr w:rsidR="00CA1308" w:rsidRPr="00B229D0" w:rsidTr="00A908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CA1308" w:rsidRPr="00B229D0" w:rsidRDefault="00CA1308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601" w:type="dxa"/>
          </w:tcPr>
          <w:p w:rsidR="00CA1308" w:rsidRPr="00B229D0" w:rsidRDefault="00CA1308" w:rsidP="00A90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产品列表</w:t>
            </w:r>
          </w:p>
        </w:tc>
      </w:tr>
      <w:tr w:rsidR="00CA1308" w:rsidRPr="00B229D0" w:rsidTr="00A90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CA1308" w:rsidRPr="00B229D0" w:rsidRDefault="00CA1308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601" w:type="dxa"/>
          </w:tcPr>
          <w:p w:rsidR="00CA1308" w:rsidRPr="00B229D0" w:rsidRDefault="00CA1308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CA1308" w:rsidRPr="00B229D0" w:rsidRDefault="00CA1308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</w:t>
            </w:r>
            <w:r w:rsidRPr="00B229D0">
              <w:rPr>
                <w:color w:val="auto"/>
                <w:sz w:val="18"/>
                <w:szCs w:val="18"/>
              </w:rPr>
              <w:t>,</w:t>
            </w:r>
          </w:p>
          <w:p w:rsidR="00CA1308" w:rsidRPr="00B229D0" w:rsidRDefault="00CA1308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Total:10,</w:t>
            </w:r>
          </w:p>
          <w:p w:rsidR="00CA1308" w:rsidRPr="00B229D0" w:rsidRDefault="00CA1308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Products:[</w:t>
            </w:r>
          </w:p>
          <w:p w:rsidR="00CA1308" w:rsidRPr="00B229D0" w:rsidRDefault="00CA1308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  <w:r w:rsidR="00A65746" w:rsidRPr="00B229D0">
              <w:rPr>
                <w:color w:val="auto"/>
                <w:sz w:val="18"/>
                <w:szCs w:val="18"/>
              </w:rPr>
              <w:t>Code,”xxx”,Name:”xxx”,Description:”…”,Unit:”</w:t>
            </w:r>
            <w:r w:rsidR="00A65746" w:rsidRPr="00B229D0">
              <w:rPr>
                <w:color w:val="auto"/>
                <w:sz w:val="18"/>
                <w:szCs w:val="18"/>
              </w:rPr>
              <w:t>件</w:t>
            </w:r>
            <w:r w:rsidR="00A65746" w:rsidRPr="00B229D0">
              <w:rPr>
                <w:color w:val="auto"/>
                <w:sz w:val="18"/>
                <w:szCs w:val="18"/>
              </w:rPr>
              <w:t>”,Price:120.00,Photos:”123,124,125”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  <w:r w:rsidRPr="00B229D0">
              <w:rPr>
                <w:color w:val="auto"/>
                <w:sz w:val="18"/>
                <w:szCs w:val="18"/>
              </w:rPr>
              <w:t>,</w:t>
            </w:r>
          </w:p>
          <w:p w:rsidR="00CA1308" w:rsidRPr="00B229D0" w:rsidRDefault="00CA1308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{…},</w:t>
            </w:r>
          </w:p>
          <w:p w:rsidR="00CA1308" w:rsidRPr="00B229D0" w:rsidRDefault="00CA1308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]</w:t>
            </w:r>
          </w:p>
          <w:p w:rsidR="00CA1308" w:rsidRPr="00B229D0" w:rsidRDefault="00CA1308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CA1308" w:rsidRPr="00B229D0" w:rsidTr="00A908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CA1308" w:rsidRPr="00B229D0" w:rsidRDefault="00CA1308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601" w:type="dxa"/>
          </w:tcPr>
          <w:p w:rsidR="00CA1308" w:rsidRPr="00B229D0" w:rsidRDefault="00CA1308" w:rsidP="00A90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CA1308" w:rsidRPr="00B229D0" w:rsidTr="00A90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CA1308" w:rsidRPr="00B229D0" w:rsidRDefault="00CA1308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601" w:type="dxa"/>
          </w:tcPr>
          <w:p w:rsidR="00CA1308" w:rsidRPr="00B229D0" w:rsidRDefault="00CA1308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</w:tbl>
    <w:p w:rsidR="00CA1308" w:rsidRPr="00B229D0" w:rsidRDefault="00CA1308"/>
    <w:p w:rsidR="00A65746" w:rsidRPr="00B229D0" w:rsidRDefault="00A65746" w:rsidP="00A65746">
      <w:pPr>
        <w:pStyle w:val="3"/>
        <w:rPr>
          <w:color w:val="auto"/>
        </w:rPr>
      </w:pPr>
      <w:bookmarkStart w:id="197" w:name="_Toc443295441"/>
      <w:r w:rsidRPr="00B229D0">
        <w:rPr>
          <w:rFonts w:hint="eastAsia"/>
          <w:color w:val="auto"/>
        </w:rPr>
        <w:lastRenderedPageBreak/>
        <w:t>预约</w:t>
      </w:r>
      <w:bookmarkEnd w:id="197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05"/>
        <w:gridCol w:w="6601"/>
      </w:tblGrid>
      <w:tr w:rsidR="006D503A" w:rsidRPr="00B229D0" w:rsidTr="00A908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6D503A" w:rsidRPr="00B229D0" w:rsidRDefault="006D503A" w:rsidP="00DB2EF4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</w:t>
            </w:r>
            <w:r w:rsidR="00DB2EF4" w:rsidRPr="00B229D0">
              <w:rPr>
                <w:color w:val="auto"/>
              </w:rPr>
              <w:t>newAppoint</w:t>
            </w:r>
          </w:p>
        </w:tc>
      </w:tr>
      <w:tr w:rsidR="006D503A" w:rsidRPr="00B229D0" w:rsidTr="00A90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6D503A" w:rsidRPr="00B229D0" w:rsidRDefault="006D503A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601" w:type="dxa"/>
          </w:tcPr>
          <w:p w:rsidR="006D503A" w:rsidRPr="00B229D0" w:rsidRDefault="006D503A" w:rsidP="00DB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://api.longhuapuxin.com/shop/</w:t>
            </w:r>
            <w:r w:rsidR="00DB2EF4" w:rsidRPr="00B229D0">
              <w:rPr>
                <w:color w:val="auto"/>
              </w:rPr>
              <w:t>newappoint</w:t>
            </w:r>
          </w:p>
        </w:tc>
      </w:tr>
      <w:tr w:rsidR="006D503A" w:rsidRPr="00B229D0" w:rsidTr="00A908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6D503A" w:rsidRPr="00B229D0" w:rsidRDefault="006D503A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01" w:type="dxa"/>
          </w:tcPr>
          <w:p w:rsidR="006D503A" w:rsidRPr="00B229D0" w:rsidRDefault="006D503A" w:rsidP="00A90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6D503A" w:rsidRPr="00B229D0" w:rsidTr="00A90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6D503A" w:rsidRPr="00B229D0" w:rsidRDefault="006D503A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01" w:type="dxa"/>
          </w:tcPr>
          <w:p w:rsidR="006D503A" w:rsidRPr="00B229D0" w:rsidRDefault="006D503A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6D503A" w:rsidRPr="00B229D0" w:rsidRDefault="006D503A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6D503A" w:rsidRPr="00B229D0" w:rsidRDefault="006D503A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ShopCode: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商家编码</w:t>
            </w:r>
          </w:p>
          <w:p w:rsidR="006D503A" w:rsidRPr="00B229D0" w:rsidRDefault="006D503A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Time1:</w:t>
            </w:r>
            <w:r w:rsidRPr="00B229D0">
              <w:rPr>
                <w:color w:val="auto"/>
                <w:sz w:val="21"/>
                <w:szCs w:val="21"/>
              </w:rPr>
              <w:t>预约时间段开始时间</w:t>
            </w:r>
          </w:p>
          <w:p w:rsidR="006D503A" w:rsidRPr="00B229D0" w:rsidRDefault="006D503A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Time2: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预约时间段结束时间</w:t>
            </w:r>
          </w:p>
          <w:p w:rsidR="006D503A" w:rsidRPr="00B229D0" w:rsidRDefault="006D503A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Note</w:t>
            </w:r>
            <w:r w:rsidRPr="00B229D0">
              <w:rPr>
                <w:color w:val="auto"/>
                <w:sz w:val="21"/>
                <w:szCs w:val="21"/>
              </w:rPr>
              <w:t>：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其他要求</w:t>
            </w:r>
          </w:p>
          <w:p w:rsidR="006D503A" w:rsidRPr="00B229D0" w:rsidRDefault="006D503A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Products:</w:t>
            </w:r>
            <w:r w:rsidRPr="00B229D0">
              <w:rPr>
                <w:color w:val="auto"/>
                <w:sz w:val="21"/>
                <w:szCs w:val="21"/>
              </w:rPr>
              <w:t>预约产品列表，</w:t>
            </w:r>
            <w:r w:rsidR="007B6525" w:rsidRPr="00B229D0">
              <w:rPr>
                <w:rFonts w:hint="eastAsia"/>
                <w:color w:val="auto"/>
                <w:sz w:val="21"/>
                <w:szCs w:val="21"/>
              </w:rPr>
              <w:t>多个产品用分号隔开</w:t>
            </w:r>
            <w:r w:rsidRPr="00B229D0">
              <w:rPr>
                <w:color w:val="auto"/>
                <w:sz w:val="21"/>
                <w:szCs w:val="21"/>
              </w:rPr>
              <w:t>，</w:t>
            </w:r>
            <w:r w:rsidR="007B6525" w:rsidRPr="00B229D0">
              <w:rPr>
                <w:color w:val="auto"/>
                <w:sz w:val="21"/>
                <w:szCs w:val="21"/>
              </w:rPr>
              <w:t>每个产品</w:t>
            </w:r>
            <w:r w:rsidRPr="00B229D0">
              <w:rPr>
                <w:color w:val="auto"/>
                <w:sz w:val="21"/>
                <w:szCs w:val="21"/>
              </w:rPr>
              <w:t>，由产品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代码，数量组成，例如</w:t>
            </w:r>
          </w:p>
          <w:p w:rsidR="006D503A" w:rsidRPr="00B229D0" w:rsidRDefault="006D503A" w:rsidP="007B65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61000000010001,1</w:t>
            </w:r>
            <w:r w:rsidR="007B6525" w:rsidRPr="00B229D0">
              <w:rPr>
                <w:color w:val="auto"/>
                <w:sz w:val="21"/>
                <w:szCs w:val="21"/>
              </w:rPr>
              <w:t>;</w:t>
            </w:r>
            <w:r w:rsidRPr="00B229D0">
              <w:rPr>
                <w:color w:val="auto"/>
                <w:sz w:val="21"/>
                <w:szCs w:val="21"/>
              </w:rPr>
              <w:t>61000000010002,4</w:t>
            </w:r>
          </w:p>
          <w:p w:rsidR="00C022F9" w:rsidRPr="00B229D0" w:rsidRDefault="00C022F9" w:rsidP="007B65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Address: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预约</w:t>
            </w:r>
            <w:r w:rsidRPr="00B229D0">
              <w:rPr>
                <w:color w:val="auto"/>
                <w:sz w:val="21"/>
                <w:szCs w:val="21"/>
              </w:rPr>
              <w:t>地址</w:t>
            </w:r>
          </w:p>
        </w:tc>
      </w:tr>
      <w:tr w:rsidR="006D503A" w:rsidRPr="00B229D0" w:rsidTr="00A908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6D503A" w:rsidRPr="00B229D0" w:rsidRDefault="006D503A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601" w:type="dxa"/>
          </w:tcPr>
          <w:p w:rsidR="006D503A" w:rsidRPr="00B229D0" w:rsidRDefault="006D503A" w:rsidP="00A90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无</w:t>
            </w:r>
          </w:p>
        </w:tc>
      </w:tr>
      <w:tr w:rsidR="006D503A" w:rsidRPr="00B229D0" w:rsidTr="00A90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6D503A" w:rsidRPr="00B229D0" w:rsidRDefault="006D503A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601" w:type="dxa"/>
          </w:tcPr>
          <w:p w:rsidR="006D503A" w:rsidRPr="00B229D0" w:rsidRDefault="006D503A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6D503A" w:rsidRPr="00B229D0" w:rsidRDefault="006D503A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</w:t>
            </w:r>
            <w:r w:rsidRPr="00B229D0">
              <w:rPr>
                <w:color w:val="auto"/>
                <w:sz w:val="18"/>
                <w:szCs w:val="18"/>
              </w:rPr>
              <w:t>,</w:t>
            </w:r>
          </w:p>
          <w:p w:rsidR="006D503A" w:rsidRPr="00B229D0" w:rsidRDefault="006D503A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6D503A" w:rsidRPr="00B229D0" w:rsidTr="00A908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6D503A" w:rsidRPr="00B229D0" w:rsidRDefault="006D503A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601" w:type="dxa"/>
          </w:tcPr>
          <w:p w:rsidR="006D503A" w:rsidRPr="00B229D0" w:rsidRDefault="006D503A" w:rsidP="00A90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6D503A" w:rsidRPr="00B229D0" w:rsidTr="00A90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6D503A" w:rsidRPr="00B229D0" w:rsidRDefault="006D503A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601" w:type="dxa"/>
          </w:tcPr>
          <w:p w:rsidR="006D503A" w:rsidRPr="00B229D0" w:rsidRDefault="006D503A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</w:tbl>
    <w:p w:rsidR="00CA1308" w:rsidRPr="00B229D0" w:rsidRDefault="00CA1308"/>
    <w:p w:rsidR="00DB2EF4" w:rsidRPr="00B229D0" w:rsidRDefault="00DB2EF4" w:rsidP="007B6525">
      <w:pPr>
        <w:pStyle w:val="3"/>
        <w:rPr>
          <w:color w:val="auto"/>
        </w:rPr>
      </w:pPr>
      <w:bookmarkStart w:id="198" w:name="_Toc443295442"/>
      <w:r w:rsidRPr="00B229D0">
        <w:rPr>
          <w:color w:val="auto"/>
        </w:rPr>
        <w:t>查看个人预约列表</w:t>
      </w:r>
      <w:bookmarkEnd w:id="198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05"/>
        <w:gridCol w:w="6601"/>
      </w:tblGrid>
      <w:tr w:rsidR="00DB2EF4" w:rsidRPr="00B229D0" w:rsidTr="00A908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DB2EF4" w:rsidRPr="00B229D0" w:rsidRDefault="00DB2EF4" w:rsidP="00A9087C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/get</w:t>
            </w:r>
            <w:r w:rsidRPr="00B229D0">
              <w:rPr>
                <w:color w:val="auto"/>
              </w:rPr>
              <w:t>Appoints</w:t>
            </w:r>
          </w:p>
        </w:tc>
      </w:tr>
      <w:tr w:rsidR="00DB2EF4" w:rsidRPr="00B229D0" w:rsidTr="00A90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DB2EF4" w:rsidRPr="00B229D0" w:rsidRDefault="00DB2EF4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601" w:type="dxa"/>
          </w:tcPr>
          <w:p w:rsidR="00DB2EF4" w:rsidRPr="00B229D0" w:rsidRDefault="00DB2EF4" w:rsidP="00DB2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://api.longhuapuxin.com/shop/</w:t>
            </w:r>
            <w:r w:rsidRPr="00B229D0">
              <w:rPr>
                <w:color w:val="auto"/>
              </w:rPr>
              <w:t>g</w:t>
            </w:r>
            <w:r w:rsidR="007B6525" w:rsidRPr="00B229D0">
              <w:rPr>
                <w:color w:val="auto"/>
              </w:rPr>
              <w:t>et</w:t>
            </w:r>
            <w:r w:rsidRPr="00B229D0">
              <w:rPr>
                <w:color w:val="auto"/>
              </w:rPr>
              <w:t>appoint</w:t>
            </w:r>
            <w:r w:rsidR="005E00BB" w:rsidRPr="00B229D0">
              <w:rPr>
                <w:color w:val="auto"/>
              </w:rPr>
              <w:t>s</w:t>
            </w:r>
          </w:p>
        </w:tc>
      </w:tr>
      <w:tr w:rsidR="00DB2EF4" w:rsidRPr="00B229D0" w:rsidTr="00A908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DB2EF4" w:rsidRPr="00B229D0" w:rsidRDefault="00DB2EF4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01" w:type="dxa"/>
          </w:tcPr>
          <w:p w:rsidR="00DB2EF4" w:rsidRPr="00B229D0" w:rsidRDefault="00DB2EF4" w:rsidP="00A90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DB2EF4" w:rsidRPr="00B229D0" w:rsidTr="00A90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DB2EF4" w:rsidRPr="00B229D0" w:rsidRDefault="00DB2EF4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01" w:type="dxa"/>
          </w:tcPr>
          <w:p w:rsidR="00DB2EF4" w:rsidRPr="00B229D0" w:rsidRDefault="00DB2EF4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DB2EF4" w:rsidRPr="00B229D0" w:rsidRDefault="00DB2EF4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7B6525" w:rsidRPr="00B229D0" w:rsidRDefault="007B6525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ShopCode:</w:t>
            </w:r>
            <w:r w:rsidRPr="00B229D0">
              <w:rPr>
                <w:color w:val="auto"/>
                <w:sz w:val="21"/>
                <w:szCs w:val="21"/>
              </w:rPr>
              <w:t>商家代码，如果为空则表示查看个人的预约记录</w:t>
            </w:r>
          </w:p>
          <w:p w:rsidR="00DB2EF4" w:rsidRPr="00B229D0" w:rsidRDefault="00DB2EF4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PageSize: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每页多少条</w:t>
            </w:r>
          </w:p>
          <w:p w:rsidR="00DB2EF4" w:rsidRPr="00B229D0" w:rsidRDefault="00DB2EF4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PageIndex: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第几页</w:t>
            </w:r>
          </w:p>
        </w:tc>
      </w:tr>
      <w:tr w:rsidR="00DB2EF4" w:rsidRPr="00B229D0" w:rsidTr="00A908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DB2EF4" w:rsidRPr="00B229D0" w:rsidRDefault="00DB2EF4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返回</w:t>
            </w:r>
          </w:p>
        </w:tc>
        <w:tc>
          <w:tcPr>
            <w:tcW w:w="6601" w:type="dxa"/>
          </w:tcPr>
          <w:p w:rsidR="00DB2EF4" w:rsidRPr="00B229D0" w:rsidRDefault="00DB2EF4" w:rsidP="00A90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预约记录</w:t>
            </w:r>
          </w:p>
        </w:tc>
      </w:tr>
      <w:tr w:rsidR="00DB2EF4" w:rsidRPr="00B229D0" w:rsidTr="00A90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DB2EF4" w:rsidRPr="00B229D0" w:rsidRDefault="00DB2EF4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601" w:type="dxa"/>
          </w:tcPr>
          <w:p w:rsidR="00DB2EF4" w:rsidRPr="00B229D0" w:rsidRDefault="00DB2EF4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DB2EF4" w:rsidRPr="00B229D0" w:rsidRDefault="00DB2EF4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</w:t>
            </w:r>
            <w:r w:rsidRPr="00B229D0">
              <w:rPr>
                <w:color w:val="auto"/>
                <w:sz w:val="18"/>
                <w:szCs w:val="18"/>
              </w:rPr>
              <w:t>,</w:t>
            </w:r>
          </w:p>
          <w:p w:rsidR="00DB2EF4" w:rsidRPr="00B229D0" w:rsidRDefault="00DB2EF4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Total:10</w:t>
            </w:r>
          </w:p>
          <w:p w:rsidR="00DB2EF4" w:rsidRPr="00B229D0" w:rsidRDefault="00DB2EF4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Appoints:</w:t>
            </w:r>
            <w:r w:rsidR="007B6525" w:rsidRPr="00B229D0">
              <w:rPr>
                <w:color w:val="auto"/>
                <w:sz w:val="18"/>
                <w:szCs w:val="18"/>
              </w:rPr>
              <w:t>[</w:t>
            </w:r>
          </w:p>
          <w:p w:rsidR="00DB2EF4" w:rsidRPr="00B229D0" w:rsidRDefault="00DB2EF4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DB2EF4" w:rsidRPr="00B229D0" w:rsidRDefault="00DB2EF4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UserId:123,</w:t>
            </w:r>
          </w:p>
          <w:p w:rsidR="00DB2EF4" w:rsidRPr="00B229D0" w:rsidRDefault="00DB2EF4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NickName:”</w:t>
            </w:r>
            <w:r w:rsidRPr="00B229D0">
              <w:rPr>
                <w:color w:val="auto"/>
                <w:sz w:val="18"/>
                <w:szCs w:val="18"/>
              </w:rPr>
              <w:t>王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xx</w:t>
            </w:r>
            <w:proofErr w:type="gramStart"/>
            <w:r w:rsidRPr="00B229D0">
              <w:rPr>
                <w:color w:val="auto"/>
                <w:sz w:val="18"/>
                <w:szCs w:val="18"/>
              </w:rPr>
              <w:t>”</w:t>
            </w:r>
            <w:proofErr w:type="gramEnd"/>
            <w:r w:rsidRPr="00B229D0">
              <w:rPr>
                <w:color w:val="auto"/>
                <w:sz w:val="18"/>
                <w:szCs w:val="18"/>
              </w:rPr>
              <w:t>,</w:t>
            </w:r>
          </w:p>
          <w:p w:rsidR="00DB2EF4" w:rsidRPr="00B229D0" w:rsidRDefault="00DB2EF4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UserPhone:”12342234”,</w:t>
            </w:r>
          </w:p>
          <w:p w:rsidR="00DB2EF4" w:rsidRPr="00B229D0" w:rsidRDefault="00DB2EF4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ShopCode:”61…</w:t>
            </w:r>
            <w:proofErr w:type="gramStart"/>
            <w:r w:rsidRPr="00B229D0">
              <w:rPr>
                <w:color w:val="auto"/>
                <w:sz w:val="18"/>
                <w:szCs w:val="18"/>
              </w:rPr>
              <w:t>”,</w:t>
            </w:r>
            <w:proofErr w:type="gramEnd"/>
          </w:p>
          <w:p w:rsidR="00DB2EF4" w:rsidRPr="00B229D0" w:rsidRDefault="00DB2EF4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ShopName:”</w:t>
            </w:r>
            <w:r w:rsidRPr="00B229D0">
              <w:rPr>
                <w:color w:val="auto"/>
                <w:sz w:val="18"/>
                <w:szCs w:val="18"/>
              </w:rPr>
              <w:t>我家小厨</w:t>
            </w:r>
            <w:proofErr w:type="gramStart"/>
            <w:r w:rsidRPr="00B229D0">
              <w:rPr>
                <w:color w:val="auto"/>
                <w:sz w:val="18"/>
                <w:szCs w:val="18"/>
              </w:rPr>
              <w:t>”</w:t>
            </w:r>
            <w:proofErr w:type="gramEnd"/>
            <w:r w:rsidRPr="00B229D0">
              <w:rPr>
                <w:color w:val="auto"/>
                <w:sz w:val="18"/>
                <w:szCs w:val="18"/>
              </w:rPr>
              <w:t>,</w:t>
            </w:r>
          </w:p>
          <w:p w:rsidR="00DB2EF4" w:rsidRPr="00B229D0" w:rsidRDefault="00DB2EF4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ShopPhone:”12342234”,</w:t>
            </w:r>
          </w:p>
          <w:p w:rsidR="007B6525" w:rsidRPr="00B229D0" w:rsidRDefault="007B6525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Time1:”2015-12-22 17</w:t>
            </w:r>
            <w:r w:rsidRPr="00B229D0">
              <w:rPr>
                <w:color w:val="auto"/>
                <w:sz w:val="18"/>
                <w:szCs w:val="18"/>
              </w:rPr>
              <w:t>：</w:t>
            </w:r>
            <w:r w:rsidRPr="00B229D0">
              <w:rPr>
                <w:color w:val="auto"/>
                <w:sz w:val="18"/>
                <w:szCs w:val="18"/>
              </w:rPr>
              <w:t>00“,</w:t>
            </w:r>
          </w:p>
          <w:p w:rsidR="007B6525" w:rsidRPr="00B229D0" w:rsidRDefault="007B6525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Time2:”2015-12-22 19:00”,</w:t>
            </w:r>
          </w:p>
          <w:p w:rsidR="007B6525" w:rsidRPr="00B229D0" w:rsidRDefault="007B6525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Note:”xxx”,</w:t>
            </w:r>
          </w:p>
          <w:p w:rsidR="007B6525" w:rsidRPr="00B229D0" w:rsidRDefault="007B6525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Address:”xxx”,</w:t>
            </w:r>
          </w:p>
          <w:p w:rsidR="007B6525" w:rsidRPr="00B229D0" w:rsidRDefault="007B6525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State:1,</w:t>
            </w:r>
          </w:p>
          <w:p w:rsidR="007B6525" w:rsidRPr="00B229D0" w:rsidRDefault="007B6525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PublishDate:”2015-01-02”,</w:t>
            </w:r>
          </w:p>
          <w:p w:rsidR="007B6525" w:rsidRPr="00B229D0" w:rsidRDefault="007B6525" w:rsidP="007B65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ResponseDate:”2015-01-02”,</w:t>
            </w:r>
          </w:p>
          <w:p w:rsidR="007B6525" w:rsidRPr="00B229D0" w:rsidRDefault="007B6525" w:rsidP="007B65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MeetDate:”2015-01-02”,</w:t>
            </w:r>
          </w:p>
          <w:p w:rsidR="007B6525" w:rsidRPr="00B229D0" w:rsidRDefault="007B6525" w:rsidP="007B65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PayDate:”2015-01-02”,</w:t>
            </w:r>
          </w:p>
          <w:p w:rsidR="007B6525" w:rsidRDefault="007B6525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Product:</w:t>
            </w:r>
            <w:r w:rsidRPr="00B229D0">
              <w:rPr>
                <w:color w:val="auto"/>
                <w:sz w:val="18"/>
                <w:szCs w:val="18"/>
              </w:rPr>
              <w:t>”</w:t>
            </w:r>
            <w:r w:rsidRPr="00B229D0">
              <w:rPr>
                <w:color w:val="auto"/>
                <w:sz w:val="21"/>
                <w:szCs w:val="21"/>
              </w:rPr>
              <w:t xml:space="preserve"> 61000000010001,1,0;61000000010002,4,2</w:t>
            </w:r>
            <w:r w:rsidRPr="00B229D0">
              <w:rPr>
                <w:color w:val="auto"/>
                <w:sz w:val="18"/>
                <w:szCs w:val="18"/>
              </w:rPr>
              <w:t>”</w:t>
            </w:r>
            <w:r w:rsidR="003B5B23">
              <w:rPr>
                <w:color w:val="auto"/>
                <w:sz w:val="18"/>
                <w:szCs w:val="18"/>
              </w:rPr>
              <w:t>,</w:t>
            </w:r>
          </w:p>
          <w:p w:rsidR="003B5B23" w:rsidRPr="0010399D" w:rsidRDefault="003B5B23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  <w:p w:rsidR="00DB2EF4" w:rsidRPr="00B229D0" w:rsidRDefault="00DB2EF4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  <w:r w:rsidRPr="00B229D0">
              <w:rPr>
                <w:color w:val="auto"/>
                <w:sz w:val="18"/>
                <w:szCs w:val="18"/>
              </w:rPr>
              <w:t>,</w:t>
            </w:r>
          </w:p>
          <w:p w:rsidR="00DB2EF4" w:rsidRPr="00B229D0" w:rsidRDefault="007B6525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…]</w:t>
            </w:r>
          </w:p>
          <w:p w:rsidR="00DB2EF4" w:rsidRPr="00B229D0" w:rsidRDefault="00DB2EF4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DB2EF4" w:rsidRPr="00B229D0" w:rsidTr="00A908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DB2EF4" w:rsidRPr="00B229D0" w:rsidRDefault="00DB2EF4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601" w:type="dxa"/>
          </w:tcPr>
          <w:p w:rsidR="00DB2EF4" w:rsidRPr="00B229D0" w:rsidRDefault="00F1232B" w:rsidP="00A90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Product</w:t>
            </w:r>
            <w:r w:rsidRPr="00B229D0">
              <w:rPr>
                <w:color w:val="auto"/>
                <w:sz w:val="18"/>
                <w:szCs w:val="18"/>
              </w:rPr>
              <w:t>格式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&lt;ProductCode&gt;,&lt;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预约数量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&gt;,&lt;</w:t>
            </w:r>
            <w:r w:rsidRPr="00B229D0">
              <w:rPr>
                <w:color w:val="auto"/>
                <w:sz w:val="18"/>
                <w:szCs w:val="18"/>
              </w:rPr>
              <w:t>价格</w:t>
            </w:r>
            <w:r w:rsidRPr="00B229D0">
              <w:rPr>
                <w:color w:val="auto"/>
                <w:sz w:val="18"/>
                <w:szCs w:val="18"/>
              </w:rPr>
              <w:t>&gt;,&lt;</w:t>
            </w:r>
            <w:r w:rsidRPr="00B229D0">
              <w:rPr>
                <w:color w:val="auto"/>
                <w:sz w:val="18"/>
                <w:szCs w:val="18"/>
              </w:rPr>
              <w:t>计量单位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&gt;,&lt;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产品名称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&gt;</w:t>
            </w:r>
            <w:r w:rsidR="0034570D" w:rsidRPr="00B229D0">
              <w:rPr>
                <w:color w:val="auto"/>
                <w:sz w:val="18"/>
                <w:szCs w:val="18"/>
              </w:rPr>
              <w:t>,&lt;</w:t>
            </w:r>
            <w:r w:rsidR="0034570D" w:rsidRPr="00B229D0">
              <w:rPr>
                <w:color w:val="auto"/>
                <w:sz w:val="18"/>
                <w:szCs w:val="18"/>
              </w:rPr>
              <w:t>图片</w:t>
            </w:r>
            <w:r w:rsidR="0034570D" w:rsidRPr="00B229D0">
              <w:rPr>
                <w:color w:val="auto"/>
                <w:sz w:val="18"/>
                <w:szCs w:val="18"/>
              </w:rPr>
              <w:t>&gt;</w:t>
            </w:r>
            <w:r w:rsidR="00C2279C" w:rsidRPr="00B229D0">
              <w:rPr>
                <w:color w:val="auto"/>
                <w:sz w:val="18"/>
                <w:szCs w:val="18"/>
              </w:rPr>
              <w:t>[,</w:t>
            </w:r>
            <w:r w:rsidR="00C2279C" w:rsidRPr="00B229D0">
              <w:rPr>
                <w:color w:val="auto"/>
                <w:sz w:val="18"/>
                <w:szCs w:val="18"/>
              </w:rPr>
              <w:t>付款数量</w:t>
            </w:r>
            <w:r w:rsidR="00C2279C" w:rsidRPr="00B229D0">
              <w:rPr>
                <w:rFonts w:hint="eastAsia"/>
                <w:color w:val="auto"/>
                <w:sz w:val="18"/>
                <w:szCs w:val="18"/>
              </w:rPr>
              <w:t>]</w:t>
            </w:r>
          </w:p>
        </w:tc>
      </w:tr>
      <w:tr w:rsidR="00DB2EF4" w:rsidRPr="00B229D0" w:rsidTr="00A90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DB2EF4" w:rsidRPr="00B229D0" w:rsidRDefault="00DB2EF4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601" w:type="dxa"/>
          </w:tcPr>
          <w:p w:rsidR="00DB2EF4" w:rsidRPr="00B229D0" w:rsidRDefault="00DB2EF4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</w:tbl>
    <w:p w:rsidR="00DB2EF4" w:rsidRPr="00B229D0" w:rsidRDefault="00DB2EF4"/>
    <w:p w:rsidR="00CA1308" w:rsidRPr="00B229D0" w:rsidRDefault="005E00BB" w:rsidP="005E00BB">
      <w:pPr>
        <w:pStyle w:val="3"/>
        <w:rPr>
          <w:color w:val="auto"/>
        </w:rPr>
      </w:pPr>
      <w:bookmarkStart w:id="199" w:name="_Toc443295443"/>
      <w:r w:rsidRPr="00B229D0">
        <w:rPr>
          <w:color w:val="auto"/>
        </w:rPr>
        <w:lastRenderedPageBreak/>
        <w:t>应答预约</w:t>
      </w:r>
      <w:bookmarkEnd w:id="199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05"/>
        <w:gridCol w:w="6601"/>
      </w:tblGrid>
      <w:tr w:rsidR="005E00BB" w:rsidRPr="00B229D0" w:rsidTr="00A908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5E00BB" w:rsidRPr="00B229D0" w:rsidRDefault="005E00BB" w:rsidP="00A9087C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/Answer</w:t>
            </w:r>
            <w:r w:rsidRPr="00B229D0">
              <w:rPr>
                <w:color w:val="auto"/>
              </w:rPr>
              <w:t>Appoint</w:t>
            </w:r>
          </w:p>
        </w:tc>
      </w:tr>
      <w:tr w:rsidR="005E00BB" w:rsidRPr="00B229D0" w:rsidTr="00A90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5E00BB" w:rsidRPr="00B229D0" w:rsidRDefault="005E00BB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601" w:type="dxa"/>
          </w:tcPr>
          <w:p w:rsidR="005E00BB" w:rsidRPr="00B229D0" w:rsidRDefault="005E00BB" w:rsidP="005E0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://api.longhuapuxin.com/shop/</w:t>
            </w:r>
            <w:r w:rsidRPr="00B229D0">
              <w:rPr>
                <w:color w:val="auto"/>
              </w:rPr>
              <w:t>answerAppoint</w:t>
            </w:r>
          </w:p>
        </w:tc>
      </w:tr>
      <w:tr w:rsidR="005E00BB" w:rsidRPr="00B229D0" w:rsidTr="00A908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5E00BB" w:rsidRPr="00B229D0" w:rsidRDefault="005E00BB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01" w:type="dxa"/>
          </w:tcPr>
          <w:p w:rsidR="005E00BB" w:rsidRPr="00B229D0" w:rsidRDefault="005E00BB" w:rsidP="00A90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5E00BB" w:rsidRPr="00B229D0" w:rsidTr="00A90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5E00BB" w:rsidRPr="00B229D0" w:rsidRDefault="005E00BB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01" w:type="dxa"/>
          </w:tcPr>
          <w:p w:rsidR="005E00BB" w:rsidRPr="00B229D0" w:rsidRDefault="005E00BB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5E00BB" w:rsidRPr="00B229D0" w:rsidRDefault="005E00BB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5E00BB" w:rsidRPr="00B229D0" w:rsidRDefault="005E00BB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AppointId:</w:t>
            </w:r>
            <w:r w:rsidRPr="00B229D0">
              <w:rPr>
                <w:color w:val="auto"/>
                <w:sz w:val="21"/>
                <w:szCs w:val="21"/>
              </w:rPr>
              <w:t>预约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5E00BB" w:rsidRPr="00B229D0" w:rsidRDefault="005E00BB" w:rsidP="005E0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ShopCode:</w:t>
            </w:r>
            <w:r w:rsidRPr="00B229D0">
              <w:rPr>
                <w:color w:val="auto"/>
                <w:sz w:val="21"/>
                <w:szCs w:val="21"/>
              </w:rPr>
              <w:t>商家代码，</w:t>
            </w:r>
          </w:p>
          <w:p w:rsidR="005E00BB" w:rsidRPr="00B229D0" w:rsidRDefault="005E00BB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Accept: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是否接受，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Y</w:t>
            </w:r>
            <w:r w:rsidRPr="00B229D0">
              <w:rPr>
                <w:color w:val="auto"/>
                <w:sz w:val="21"/>
                <w:szCs w:val="21"/>
              </w:rPr>
              <w:t>表示接受，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N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表示拒绝</w:t>
            </w:r>
          </w:p>
          <w:p w:rsidR="005E00BB" w:rsidRPr="00B229D0" w:rsidRDefault="005E00BB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Note: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商家说明，添加到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Note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字段</w:t>
            </w:r>
          </w:p>
        </w:tc>
      </w:tr>
      <w:tr w:rsidR="005E00BB" w:rsidRPr="00B229D0" w:rsidTr="00A908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5E00BB" w:rsidRPr="00B229D0" w:rsidRDefault="005E00BB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601" w:type="dxa"/>
          </w:tcPr>
          <w:p w:rsidR="005E00BB" w:rsidRPr="00B229D0" w:rsidRDefault="005E00BB" w:rsidP="00A90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5E00BB" w:rsidRPr="00B229D0" w:rsidTr="00A90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5E00BB" w:rsidRPr="00B229D0" w:rsidRDefault="005E00BB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601" w:type="dxa"/>
          </w:tcPr>
          <w:p w:rsidR="005E00BB" w:rsidRPr="00B229D0" w:rsidRDefault="005E00BB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5E00BB" w:rsidRPr="00B229D0" w:rsidRDefault="005E00BB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</w:t>
            </w:r>
            <w:r w:rsidRPr="00B229D0">
              <w:rPr>
                <w:color w:val="auto"/>
                <w:sz w:val="18"/>
                <w:szCs w:val="18"/>
              </w:rPr>
              <w:t>,</w:t>
            </w:r>
          </w:p>
          <w:p w:rsidR="005E00BB" w:rsidRPr="00B229D0" w:rsidRDefault="005E00BB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  <w:p w:rsidR="005E00BB" w:rsidRPr="00B229D0" w:rsidRDefault="005E00BB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5E00BB" w:rsidRPr="00B229D0" w:rsidTr="00A908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5E00BB" w:rsidRPr="00B229D0" w:rsidRDefault="005E00BB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601" w:type="dxa"/>
          </w:tcPr>
          <w:p w:rsidR="005E00BB" w:rsidRPr="00B229D0" w:rsidRDefault="005E00BB" w:rsidP="00A90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5E00BB" w:rsidRPr="00B229D0" w:rsidTr="00A90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5E00BB" w:rsidRPr="00B229D0" w:rsidRDefault="005E00BB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601" w:type="dxa"/>
          </w:tcPr>
          <w:p w:rsidR="005E00BB" w:rsidRPr="00B229D0" w:rsidRDefault="005E00BB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</w:tbl>
    <w:p w:rsidR="005E00BB" w:rsidRPr="00B229D0" w:rsidRDefault="005E00BB"/>
    <w:p w:rsidR="005E00BB" w:rsidRPr="00B229D0" w:rsidRDefault="005E00BB" w:rsidP="005E00BB">
      <w:pPr>
        <w:pStyle w:val="3"/>
        <w:rPr>
          <w:color w:val="auto"/>
        </w:rPr>
      </w:pPr>
      <w:bookmarkStart w:id="200" w:name="_Toc443295444"/>
      <w:r w:rsidRPr="00B229D0">
        <w:rPr>
          <w:rFonts w:hint="eastAsia"/>
          <w:color w:val="auto"/>
        </w:rPr>
        <w:t>取消预约</w:t>
      </w:r>
      <w:bookmarkEnd w:id="200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05"/>
        <w:gridCol w:w="6601"/>
      </w:tblGrid>
      <w:tr w:rsidR="005E00BB" w:rsidRPr="00B229D0" w:rsidTr="00A908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5E00BB" w:rsidRPr="00B229D0" w:rsidRDefault="005E00BB" w:rsidP="00A9087C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/Cancel</w:t>
            </w:r>
            <w:r w:rsidRPr="00B229D0">
              <w:rPr>
                <w:color w:val="auto"/>
              </w:rPr>
              <w:t>Appoint</w:t>
            </w:r>
          </w:p>
        </w:tc>
      </w:tr>
      <w:tr w:rsidR="005E00BB" w:rsidRPr="00B229D0" w:rsidTr="00A90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5E00BB" w:rsidRPr="00B229D0" w:rsidRDefault="005E00BB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601" w:type="dxa"/>
          </w:tcPr>
          <w:p w:rsidR="005E00BB" w:rsidRPr="00B229D0" w:rsidRDefault="005E00BB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://api.longhuapuxin.com/shop/</w:t>
            </w:r>
            <w:r w:rsidRPr="00B229D0">
              <w:rPr>
                <w:color w:val="auto"/>
              </w:rPr>
              <w:t>cancelappoint</w:t>
            </w:r>
          </w:p>
        </w:tc>
      </w:tr>
      <w:tr w:rsidR="005E00BB" w:rsidRPr="00B229D0" w:rsidTr="00A908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5E00BB" w:rsidRPr="00B229D0" w:rsidRDefault="005E00BB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01" w:type="dxa"/>
          </w:tcPr>
          <w:p w:rsidR="005E00BB" w:rsidRPr="00B229D0" w:rsidRDefault="005E00BB" w:rsidP="00A90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5E00BB" w:rsidRPr="00B229D0" w:rsidTr="00A90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5E00BB" w:rsidRPr="00B229D0" w:rsidRDefault="005E00BB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01" w:type="dxa"/>
          </w:tcPr>
          <w:p w:rsidR="005E00BB" w:rsidRPr="00B229D0" w:rsidRDefault="005E00BB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5E00BB" w:rsidRPr="00B229D0" w:rsidRDefault="005E00BB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5E00BB" w:rsidRPr="00B229D0" w:rsidRDefault="005E00BB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AppointId:</w:t>
            </w:r>
            <w:r w:rsidRPr="00B229D0">
              <w:rPr>
                <w:color w:val="auto"/>
                <w:sz w:val="21"/>
                <w:szCs w:val="21"/>
              </w:rPr>
              <w:t>预约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5E00BB" w:rsidRPr="00B229D0" w:rsidRDefault="005E00BB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Note: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商家说明，添加到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Note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字段</w:t>
            </w:r>
          </w:p>
        </w:tc>
      </w:tr>
      <w:tr w:rsidR="005E00BB" w:rsidRPr="00B229D0" w:rsidTr="00A908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5E00BB" w:rsidRPr="00B229D0" w:rsidRDefault="005E00BB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601" w:type="dxa"/>
          </w:tcPr>
          <w:p w:rsidR="005E00BB" w:rsidRPr="00B229D0" w:rsidRDefault="005E00BB" w:rsidP="00A90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5E00BB" w:rsidRPr="00B229D0" w:rsidTr="00A90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5E00BB" w:rsidRPr="00B229D0" w:rsidRDefault="005E00BB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601" w:type="dxa"/>
          </w:tcPr>
          <w:p w:rsidR="005E00BB" w:rsidRPr="00B229D0" w:rsidRDefault="005E00BB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5E00BB" w:rsidRPr="00B229D0" w:rsidRDefault="005E00BB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</w:t>
            </w:r>
            <w:r w:rsidRPr="00B229D0">
              <w:rPr>
                <w:color w:val="auto"/>
                <w:sz w:val="18"/>
                <w:szCs w:val="18"/>
              </w:rPr>
              <w:t>,</w:t>
            </w:r>
          </w:p>
          <w:p w:rsidR="005E00BB" w:rsidRPr="00B229D0" w:rsidRDefault="005E00BB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  <w:p w:rsidR="005E00BB" w:rsidRPr="00B229D0" w:rsidRDefault="005E00BB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lastRenderedPageBreak/>
              <w:t>}</w:t>
            </w:r>
          </w:p>
        </w:tc>
      </w:tr>
      <w:tr w:rsidR="005E00BB" w:rsidRPr="00B229D0" w:rsidTr="00A908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5E00BB" w:rsidRPr="00B229D0" w:rsidRDefault="005E00BB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说明</w:t>
            </w:r>
          </w:p>
        </w:tc>
        <w:tc>
          <w:tcPr>
            <w:tcW w:w="6601" w:type="dxa"/>
          </w:tcPr>
          <w:p w:rsidR="005E00BB" w:rsidRPr="00B229D0" w:rsidRDefault="005E00BB" w:rsidP="00A90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5E00BB" w:rsidRPr="00B229D0" w:rsidTr="00A90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5E00BB" w:rsidRPr="00B229D0" w:rsidRDefault="005E00BB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601" w:type="dxa"/>
          </w:tcPr>
          <w:p w:rsidR="005E00BB" w:rsidRPr="00B229D0" w:rsidRDefault="005E00BB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</w:tbl>
    <w:p w:rsidR="005E00BB" w:rsidRPr="00B229D0" w:rsidRDefault="005E00BB"/>
    <w:p w:rsidR="005E00BB" w:rsidRPr="00B229D0" w:rsidRDefault="005E00BB" w:rsidP="005E00BB">
      <w:pPr>
        <w:pStyle w:val="3"/>
        <w:rPr>
          <w:color w:val="auto"/>
        </w:rPr>
      </w:pPr>
      <w:bookmarkStart w:id="201" w:name="_Toc443295445"/>
      <w:r w:rsidRPr="00B229D0">
        <w:rPr>
          <w:rFonts w:hint="eastAsia"/>
          <w:color w:val="auto"/>
        </w:rPr>
        <w:t>预约上门确认</w:t>
      </w:r>
      <w:bookmarkEnd w:id="201"/>
    </w:p>
    <w:p w:rsidR="00EC696E" w:rsidRPr="00B229D0" w:rsidRDefault="00EC696E" w:rsidP="00EC696E">
      <w:r w:rsidRPr="00B229D0">
        <w:t>商家送货上门体验时，确认商家已经上门</w:t>
      </w:r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05"/>
        <w:gridCol w:w="6601"/>
      </w:tblGrid>
      <w:tr w:rsidR="005E00BB" w:rsidRPr="00B229D0" w:rsidTr="00A908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5E00BB" w:rsidRPr="00B229D0" w:rsidRDefault="005E00BB" w:rsidP="00EC696E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</w:t>
            </w:r>
            <w:r w:rsidR="00EC696E" w:rsidRPr="00B229D0">
              <w:rPr>
                <w:rFonts w:hint="eastAsia"/>
                <w:color w:val="auto"/>
              </w:rPr>
              <w:t>Receive</w:t>
            </w:r>
            <w:r w:rsidRPr="00B229D0">
              <w:rPr>
                <w:color w:val="auto"/>
              </w:rPr>
              <w:t>Appoint</w:t>
            </w:r>
          </w:p>
        </w:tc>
      </w:tr>
      <w:tr w:rsidR="005E00BB" w:rsidRPr="00B229D0" w:rsidTr="00A90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5E00BB" w:rsidRPr="00B229D0" w:rsidRDefault="005E00BB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601" w:type="dxa"/>
          </w:tcPr>
          <w:p w:rsidR="005E00BB" w:rsidRPr="00B229D0" w:rsidRDefault="005E00BB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://api.longhuapuxin.com/shop/</w:t>
            </w:r>
            <w:r w:rsidR="00EC696E" w:rsidRPr="00B229D0">
              <w:rPr>
                <w:color w:val="auto"/>
              </w:rPr>
              <w:t>receive</w:t>
            </w:r>
            <w:r w:rsidRPr="00B229D0">
              <w:rPr>
                <w:color w:val="auto"/>
              </w:rPr>
              <w:t>appoint</w:t>
            </w:r>
          </w:p>
        </w:tc>
      </w:tr>
      <w:tr w:rsidR="005E00BB" w:rsidRPr="00B229D0" w:rsidTr="00A908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5E00BB" w:rsidRPr="00B229D0" w:rsidRDefault="005E00BB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01" w:type="dxa"/>
          </w:tcPr>
          <w:p w:rsidR="005E00BB" w:rsidRPr="00B229D0" w:rsidRDefault="005E00BB" w:rsidP="00A90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5E00BB" w:rsidRPr="00B229D0" w:rsidTr="00A90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5E00BB" w:rsidRPr="00B229D0" w:rsidRDefault="005E00BB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01" w:type="dxa"/>
          </w:tcPr>
          <w:p w:rsidR="005E00BB" w:rsidRPr="00B229D0" w:rsidRDefault="005E00BB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5E00BB" w:rsidRPr="00B229D0" w:rsidRDefault="005E00BB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5E00BB" w:rsidRPr="00B229D0" w:rsidRDefault="005E00BB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AppointId:</w:t>
            </w:r>
            <w:r w:rsidRPr="00B229D0">
              <w:rPr>
                <w:color w:val="auto"/>
                <w:sz w:val="21"/>
                <w:szCs w:val="21"/>
              </w:rPr>
              <w:t>预约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5E00BB" w:rsidRPr="00B229D0" w:rsidRDefault="005E00BB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Note: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商家说明，添加到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Note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字段</w:t>
            </w:r>
          </w:p>
        </w:tc>
      </w:tr>
      <w:tr w:rsidR="005E00BB" w:rsidRPr="00B229D0" w:rsidTr="00A908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5E00BB" w:rsidRPr="00B229D0" w:rsidRDefault="005E00BB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601" w:type="dxa"/>
          </w:tcPr>
          <w:p w:rsidR="005E00BB" w:rsidRPr="00B229D0" w:rsidRDefault="005E00BB" w:rsidP="00A90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5E00BB" w:rsidRPr="00B229D0" w:rsidTr="00A90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5E00BB" w:rsidRPr="00B229D0" w:rsidRDefault="005E00BB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601" w:type="dxa"/>
          </w:tcPr>
          <w:p w:rsidR="005E00BB" w:rsidRPr="00B229D0" w:rsidRDefault="005E00BB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5E00BB" w:rsidRPr="00B229D0" w:rsidRDefault="005E00BB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</w:t>
            </w:r>
            <w:r w:rsidRPr="00B229D0">
              <w:rPr>
                <w:color w:val="auto"/>
                <w:sz w:val="18"/>
                <w:szCs w:val="18"/>
              </w:rPr>
              <w:t>,</w:t>
            </w:r>
          </w:p>
          <w:p w:rsidR="005E00BB" w:rsidRPr="00B229D0" w:rsidRDefault="005E00BB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  <w:p w:rsidR="005E00BB" w:rsidRPr="00B229D0" w:rsidRDefault="005E00BB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5E00BB" w:rsidRPr="00B229D0" w:rsidTr="00A908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5E00BB" w:rsidRPr="00B229D0" w:rsidRDefault="005E00BB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601" w:type="dxa"/>
          </w:tcPr>
          <w:p w:rsidR="005E00BB" w:rsidRPr="00B229D0" w:rsidRDefault="005E00BB" w:rsidP="00A90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5E00BB" w:rsidRPr="00B229D0" w:rsidTr="00A90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5E00BB" w:rsidRPr="00B229D0" w:rsidRDefault="005E00BB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601" w:type="dxa"/>
          </w:tcPr>
          <w:p w:rsidR="005E00BB" w:rsidRPr="00B229D0" w:rsidRDefault="005E00BB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</w:tbl>
    <w:p w:rsidR="005E00BB" w:rsidRPr="00B229D0" w:rsidRDefault="005E00BB"/>
    <w:p w:rsidR="005E00BB" w:rsidRPr="00B229D0" w:rsidRDefault="00EC696E" w:rsidP="00EC696E">
      <w:pPr>
        <w:pStyle w:val="3"/>
        <w:rPr>
          <w:color w:val="auto"/>
        </w:rPr>
      </w:pPr>
      <w:bookmarkStart w:id="202" w:name="_Toc443295446"/>
      <w:r w:rsidRPr="00B229D0">
        <w:rPr>
          <w:rFonts w:hint="eastAsia"/>
          <w:color w:val="auto"/>
        </w:rPr>
        <w:t>预约付款</w:t>
      </w:r>
      <w:bookmarkEnd w:id="202"/>
    </w:p>
    <w:p w:rsidR="005E00BB" w:rsidRPr="00B229D0" w:rsidRDefault="00EC696E">
      <w:r w:rsidRPr="00B229D0">
        <w:t>上门体验后，直接付款</w:t>
      </w:r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05"/>
        <w:gridCol w:w="6601"/>
      </w:tblGrid>
      <w:tr w:rsidR="00EC696E" w:rsidRPr="00B229D0" w:rsidTr="00A908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EC696E" w:rsidRPr="00B229D0" w:rsidRDefault="00EC696E" w:rsidP="00EC696E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</w:t>
            </w:r>
            <w:r w:rsidRPr="00B229D0">
              <w:rPr>
                <w:color w:val="auto"/>
              </w:rPr>
              <w:t>PayAppoint</w:t>
            </w:r>
          </w:p>
        </w:tc>
      </w:tr>
      <w:tr w:rsidR="00EC696E" w:rsidRPr="00B229D0" w:rsidTr="00A90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EC696E" w:rsidRPr="00B229D0" w:rsidRDefault="00EC696E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601" w:type="dxa"/>
          </w:tcPr>
          <w:p w:rsidR="00EC696E" w:rsidRPr="00B229D0" w:rsidRDefault="00EC696E" w:rsidP="00EC6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://api.longhuapuxin.com/shop/</w:t>
            </w:r>
            <w:r w:rsidRPr="00B229D0">
              <w:rPr>
                <w:color w:val="auto"/>
              </w:rPr>
              <w:t>payappoint</w:t>
            </w:r>
          </w:p>
        </w:tc>
      </w:tr>
      <w:tr w:rsidR="00EC696E" w:rsidRPr="00B229D0" w:rsidTr="00A908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EC696E" w:rsidRPr="00B229D0" w:rsidRDefault="00EC696E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01" w:type="dxa"/>
          </w:tcPr>
          <w:p w:rsidR="00EC696E" w:rsidRPr="00B229D0" w:rsidRDefault="00EC696E" w:rsidP="00A90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EC696E" w:rsidRPr="00B229D0" w:rsidTr="00A90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EC696E" w:rsidRPr="00B229D0" w:rsidRDefault="00EC696E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01" w:type="dxa"/>
          </w:tcPr>
          <w:p w:rsidR="00EC696E" w:rsidRPr="00B229D0" w:rsidRDefault="00EC696E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EC696E" w:rsidRPr="00B229D0" w:rsidRDefault="00EC696E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EC696E" w:rsidRPr="00B229D0" w:rsidRDefault="00EC696E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AppointId:</w:t>
            </w:r>
            <w:r w:rsidRPr="00B229D0">
              <w:rPr>
                <w:color w:val="auto"/>
                <w:sz w:val="21"/>
                <w:szCs w:val="21"/>
              </w:rPr>
              <w:t>预约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EC696E" w:rsidRPr="00B229D0" w:rsidRDefault="00EC696E" w:rsidP="00EC6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Products:</w:t>
            </w:r>
            <w:r w:rsidRPr="00B229D0">
              <w:rPr>
                <w:color w:val="auto"/>
                <w:sz w:val="21"/>
                <w:szCs w:val="21"/>
              </w:rPr>
              <w:t>预约产品列表，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多个产品用分号隔开</w:t>
            </w:r>
            <w:r w:rsidRPr="00B229D0">
              <w:rPr>
                <w:color w:val="auto"/>
                <w:sz w:val="21"/>
                <w:szCs w:val="21"/>
              </w:rPr>
              <w:t>，每个产品，由产品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代码，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数量组成，例如</w:t>
            </w:r>
          </w:p>
          <w:p w:rsidR="00EC696E" w:rsidRPr="00B229D0" w:rsidRDefault="00EC696E" w:rsidP="00EC6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61000000010001,1;61000000010002,4</w:t>
            </w:r>
          </w:p>
          <w:p w:rsidR="00EC696E" w:rsidRPr="00B229D0" w:rsidRDefault="00EC696E" w:rsidP="00EC6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Total:</w:t>
            </w:r>
            <w:r w:rsidRPr="00B229D0">
              <w:rPr>
                <w:color w:val="auto"/>
                <w:sz w:val="21"/>
                <w:szCs w:val="21"/>
              </w:rPr>
              <w:t>总价</w:t>
            </w:r>
          </w:p>
          <w:p w:rsidR="00EC696E" w:rsidRPr="00B229D0" w:rsidRDefault="00EC696E" w:rsidP="00EC6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Amount: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实付价格</w:t>
            </w:r>
          </w:p>
        </w:tc>
      </w:tr>
      <w:tr w:rsidR="00EC696E" w:rsidRPr="00B229D0" w:rsidTr="00A908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EC696E" w:rsidRPr="00B229D0" w:rsidRDefault="00EC696E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返回</w:t>
            </w:r>
          </w:p>
        </w:tc>
        <w:tc>
          <w:tcPr>
            <w:tcW w:w="6601" w:type="dxa"/>
          </w:tcPr>
          <w:p w:rsidR="00EC696E" w:rsidRPr="00B229D0" w:rsidRDefault="00EC696E" w:rsidP="00A90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EC696E" w:rsidRPr="00B229D0" w:rsidTr="00A90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EC696E" w:rsidRPr="00B229D0" w:rsidRDefault="00EC696E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601" w:type="dxa"/>
          </w:tcPr>
          <w:p w:rsidR="00EC696E" w:rsidRPr="00B229D0" w:rsidRDefault="00EC696E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EC696E" w:rsidRPr="00B229D0" w:rsidRDefault="00EC696E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</w:t>
            </w:r>
            <w:r w:rsidRPr="00B229D0">
              <w:rPr>
                <w:color w:val="auto"/>
                <w:sz w:val="18"/>
                <w:szCs w:val="18"/>
              </w:rPr>
              <w:t>,</w:t>
            </w:r>
          </w:p>
          <w:p w:rsidR="00EC696E" w:rsidRPr="00B229D0" w:rsidRDefault="00EC696E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EC696E" w:rsidRPr="00B229D0" w:rsidTr="00A908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EC696E" w:rsidRPr="00B229D0" w:rsidRDefault="00EC696E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601" w:type="dxa"/>
          </w:tcPr>
          <w:p w:rsidR="00EC696E" w:rsidRPr="00B229D0" w:rsidRDefault="00EC696E" w:rsidP="00A90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EC696E" w:rsidRPr="00B229D0" w:rsidTr="00A90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EC696E" w:rsidRPr="00B229D0" w:rsidRDefault="00EC696E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601" w:type="dxa"/>
          </w:tcPr>
          <w:p w:rsidR="00EC696E" w:rsidRPr="00B229D0" w:rsidRDefault="00EC696E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</w:tbl>
    <w:p w:rsidR="00EC696E" w:rsidRPr="00B229D0" w:rsidRDefault="00EC696E"/>
    <w:p w:rsidR="00EC696E" w:rsidRPr="00B229D0" w:rsidRDefault="00EC696E"/>
    <w:p w:rsidR="002D528F" w:rsidRPr="00B229D0" w:rsidRDefault="00B92BA1">
      <w:pPr>
        <w:pStyle w:val="2"/>
        <w:rPr>
          <w:color w:val="auto"/>
        </w:rPr>
      </w:pPr>
      <w:bookmarkStart w:id="203" w:name="_Toc443295447"/>
      <w:r w:rsidRPr="00B229D0">
        <w:rPr>
          <w:rFonts w:hint="eastAsia"/>
          <w:color w:val="auto"/>
        </w:rPr>
        <w:t>商家用户接口(Seller)</w:t>
      </w:r>
      <w:bookmarkEnd w:id="203"/>
    </w:p>
    <w:p w:rsidR="002D528F" w:rsidRPr="00B229D0" w:rsidRDefault="00B92BA1">
      <w:pPr>
        <w:pStyle w:val="3"/>
        <w:rPr>
          <w:color w:val="auto"/>
        </w:rPr>
      </w:pPr>
      <w:bookmarkStart w:id="204" w:name="_Toc443295448"/>
      <w:r w:rsidRPr="00B229D0">
        <w:rPr>
          <w:rFonts w:hint="eastAsia"/>
          <w:color w:val="auto"/>
        </w:rPr>
        <w:t>商家登录</w:t>
      </w:r>
      <w:bookmarkEnd w:id="204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13"/>
        <w:gridCol w:w="6593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/login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3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93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://api.longhuapuxin.com/seller/</w:t>
            </w:r>
            <w:r w:rsidRPr="00B229D0">
              <w:rPr>
                <w:rFonts w:hint="eastAsia"/>
                <w:color w:val="auto"/>
              </w:rPr>
              <w:t>login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3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93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3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93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UserName: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用户名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Password: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密码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MQTTHost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: </w:t>
            </w:r>
            <w:r w:rsidRPr="00B229D0">
              <w:rPr>
                <w:rFonts w:hint="eastAsia"/>
                <w:color w:val="auto"/>
                <w:kern w:val="0"/>
                <w:sz w:val="21"/>
                <w:szCs w:val="21"/>
              </w:rPr>
              <w:t>仅平板电脑需要传这个，传</w:t>
            </w:r>
            <w:r w:rsidRPr="00B229D0">
              <w:rPr>
                <w:color w:val="auto"/>
                <w:kern w:val="0"/>
                <w:sz w:val="21"/>
                <w:szCs w:val="21"/>
              </w:rPr>
              <w:t>AppSetting</w:t>
            </w:r>
            <w:r w:rsidRPr="00B229D0">
              <w:rPr>
                <w:rFonts w:hint="eastAsia"/>
                <w:color w:val="auto"/>
                <w:kern w:val="0"/>
                <w:sz w:val="21"/>
                <w:szCs w:val="21"/>
              </w:rPr>
              <w:t>里面的</w:t>
            </w:r>
            <w:r w:rsidRPr="00B229D0">
              <w:rPr>
                <w:color w:val="auto"/>
                <w:kern w:val="0"/>
                <w:sz w:val="21"/>
                <w:szCs w:val="21"/>
              </w:rPr>
              <w:t>MQTT</w:t>
            </w:r>
            <w:r w:rsidRPr="00B229D0">
              <w:rPr>
                <w:rFonts w:hint="eastAsia"/>
                <w:color w:val="auto"/>
                <w:kern w:val="0"/>
                <w:sz w:val="21"/>
                <w:szCs w:val="21"/>
              </w:rPr>
              <w:t>服务器地址的</w:t>
            </w:r>
            <w:r w:rsidRPr="00B229D0">
              <w:rPr>
                <w:color w:val="auto"/>
                <w:kern w:val="0"/>
                <w:sz w:val="21"/>
                <w:szCs w:val="21"/>
              </w:rPr>
              <w:t xml:space="preserve">Key, </w:t>
            </w:r>
            <w:r w:rsidRPr="00B229D0">
              <w:rPr>
                <w:rFonts w:hint="eastAsia"/>
                <w:color w:val="auto"/>
                <w:kern w:val="0"/>
                <w:sz w:val="21"/>
                <w:szCs w:val="21"/>
              </w:rPr>
              <w:t>例如“</w:t>
            </w:r>
            <w:r w:rsidRPr="00B229D0">
              <w:rPr>
                <w:color w:val="auto"/>
                <w:kern w:val="0"/>
                <w:sz w:val="21"/>
                <w:szCs w:val="21"/>
              </w:rPr>
              <w:t>MQTTHost</w:t>
            </w:r>
            <w:r w:rsidRPr="00B229D0">
              <w:rPr>
                <w:rFonts w:hint="eastAsia"/>
                <w:color w:val="auto"/>
                <w:kern w:val="0"/>
                <w:sz w:val="21"/>
                <w:szCs w:val="21"/>
              </w:rPr>
              <w:t>”而不是具体的</w:t>
            </w:r>
            <w:r w:rsidRPr="00B229D0">
              <w:rPr>
                <w:color w:val="auto"/>
                <w:kern w:val="0"/>
                <w:sz w:val="21"/>
                <w:szCs w:val="21"/>
              </w:rPr>
              <w:t>IP</w:t>
            </w:r>
            <w:r w:rsidRPr="00B229D0">
              <w:rPr>
                <w:rFonts w:hint="eastAsia"/>
                <w:color w:val="auto"/>
                <w:kern w:val="0"/>
                <w:sz w:val="21"/>
                <w:szCs w:val="21"/>
              </w:rPr>
              <w:t>，因为服务端和客户端的</w:t>
            </w:r>
            <w:r w:rsidRPr="00B229D0">
              <w:rPr>
                <w:color w:val="auto"/>
                <w:kern w:val="0"/>
                <w:sz w:val="21"/>
                <w:szCs w:val="21"/>
              </w:rPr>
              <w:t>IP</w:t>
            </w:r>
            <w:r w:rsidRPr="00B229D0">
              <w:rPr>
                <w:rFonts w:hint="eastAsia"/>
                <w:color w:val="auto"/>
                <w:kern w:val="0"/>
                <w:sz w:val="21"/>
                <w:szCs w:val="21"/>
              </w:rPr>
              <w:t>可能不一致。</w:t>
            </w:r>
          </w:p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3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93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id, ShopCode, Token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3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93" w:type="dxa"/>
          </w:tcPr>
          <w:p w:rsidR="002D528F" w:rsidRPr="00B229D0" w:rsidRDefault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Success": true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3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593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3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数据流</w:t>
            </w:r>
          </w:p>
        </w:tc>
        <w:tc>
          <w:tcPr>
            <w:tcW w:w="6593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58" o:spid="_x0000_i1082" type="#_x0000_t75" style="width:252pt;height:138pt">
                  <v:imagedata r:id="rId68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205" w:name="_Toc443295449"/>
      <w:r w:rsidRPr="00B229D0">
        <w:rPr>
          <w:rFonts w:hint="eastAsia"/>
          <w:color w:val="auto"/>
        </w:rPr>
        <w:t>修改密码</w:t>
      </w:r>
      <w:bookmarkEnd w:id="205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18"/>
        <w:gridCol w:w="6588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/changepassword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88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://api.longhuapuxin.com/seller/</w:t>
            </w:r>
            <w:r w:rsidRPr="00B229D0">
              <w:rPr>
                <w:rFonts w:hint="eastAsia"/>
                <w:color w:val="auto"/>
              </w:rPr>
              <w:t>changepassword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88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88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OldPassword: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旧密码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NewPassword: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新密码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88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无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88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588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588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59" o:spid="_x0000_i1083" type="#_x0000_t75" style="width:246pt;height:138pt">
                  <v:imagedata r:id="rId69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206" w:name="_Toc443295450"/>
      <w:r w:rsidRPr="00B229D0">
        <w:rPr>
          <w:rFonts w:hint="eastAsia"/>
          <w:color w:val="auto"/>
        </w:rPr>
        <w:lastRenderedPageBreak/>
        <w:t>获取商家综合信息</w:t>
      </w:r>
      <w:bookmarkEnd w:id="206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07"/>
        <w:gridCol w:w="6599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/getshopinfo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99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://api.longhuapuxin.com/seller/</w:t>
            </w:r>
            <w:r w:rsidRPr="00B229D0">
              <w:rPr>
                <w:rFonts w:hint="eastAsia"/>
                <w:color w:val="auto"/>
              </w:rPr>
              <w:t>getshop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99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99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ShopCode: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商户代码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99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商户信息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99" w:type="dxa"/>
          </w:tcPr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"Success": true,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"Shop": {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"Code": "6100000001",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   "Name": "</w:t>
            </w:r>
            <w:proofErr w:type="gramStart"/>
            <w:r w:rsidRPr="00B229D0">
              <w:rPr>
                <w:rFonts w:hint="eastAsia"/>
                <w:color w:val="auto"/>
                <w:sz w:val="18"/>
                <w:szCs w:val="18"/>
              </w:rPr>
              <w:t>大蓉和</w:t>
            </w:r>
            <w:proofErr w:type="gramEnd"/>
            <w:r w:rsidRPr="00B229D0">
              <w:rPr>
                <w:rFonts w:hint="eastAsia"/>
                <w:color w:val="auto"/>
                <w:sz w:val="18"/>
                <w:szCs w:val="18"/>
              </w:rPr>
              <w:t>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   "Address": "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成都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"Phone": "91111111111",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"Longitude": 104.07000000,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"Latitude": 30.55000000,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"Logo": null,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"Description": null,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"ReceiptCount": 0,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"HasCoupon": true,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"Balance": 5000.00,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"BalanceCanWithDraw": 3000.00,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   "WorkTime": "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全天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"HasWIFI": true,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"HasParking": false,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"Photos": "5",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"DiscountCoupon": null</w:t>
            </w:r>
          </w:p>
          <w:p w:rsidR="002D528F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}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599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数据流</w:t>
            </w:r>
          </w:p>
        </w:tc>
        <w:tc>
          <w:tcPr>
            <w:tcW w:w="6599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60" o:spid="_x0000_i1084" type="#_x0000_t75" style="width:258pt;height:132pt">
                  <v:imagedata r:id="rId70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207" w:name="_Toc443295451"/>
      <w:r w:rsidRPr="00B229D0">
        <w:rPr>
          <w:rFonts w:hint="eastAsia"/>
          <w:color w:val="auto"/>
        </w:rPr>
        <w:t>修改商家基本信息</w:t>
      </w:r>
      <w:bookmarkEnd w:id="207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05"/>
        <w:gridCol w:w="6601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/updateshopinfo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601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://api.longhuapuxin.com/seller/</w:t>
            </w:r>
            <w:r w:rsidRPr="00B229D0">
              <w:rPr>
                <w:rFonts w:hint="eastAsia"/>
                <w:color w:val="auto"/>
              </w:rPr>
              <w:t>updateshopinfo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01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01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ShopCode: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商户代码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ShopName: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商家名称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Address: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商家位置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Latitude:X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坐标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Longtitude:Y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坐标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WorkTime: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营业时间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Wifi: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是否有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Wifi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Parking: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是否有停车位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Photos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：图片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601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商户信息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601" w:type="dxa"/>
          </w:tcPr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Success": true,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"Shop": {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"Code": "6100000001",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   "Name": "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大融合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   "Address": "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成都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"Phone": "91111111111",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"Longitude": 104.07000000,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lastRenderedPageBreak/>
              <w:t xml:space="preserve">    "Latitude": 30.55000000,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"Logo": null,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"Description": null,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"ReceiptCount": 0,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"HasCoupon": true,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"Balance": 5000.00,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"BalanceCanWithDraw": 3000.00,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   "WorkTime": "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全天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"HasWIFI": true,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"HasParking": false,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"Photos": null,</w:t>
            </w:r>
          </w:p>
          <w:p w:rsidR="002D528F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"DiscountCoupon": null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说明</w:t>
            </w:r>
          </w:p>
        </w:tc>
        <w:tc>
          <w:tcPr>
            <w:tcW w:w="6601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601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61" o:spid="_x0000_i1085" type="#_x0000_t75" style="width:258pt;height:2in">
                  <v:imagedata r:id="rId71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208" w:name="_Toc443295452"/>
      <w:r w:rsidRPr="00B229D0">
        <w:rPr>
          <w:rFonts w:hint="eastAsia"/>
          <w:color w:val="auto"/>
        </w:rPr>
        <w:t>查询折扣卷列表</w:t>
      </w:r>
      <w:bookmarkEnd w:id="208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11"/>
        <w:gridCol w:w="6595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</w:t>
            </w:r>
            <w:r w:rsidR="00381AB2" w:rsidRPr="00B229D0">
              <w:rPr>
                <w:rFonts w:hint="eastAsia"/>
                <w:color w:val="auto"/>
              </w:rPr>
              <w:t xml:space="preserve"> getcouponlist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95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://api.longhuapuxin.com/seller/</w:t>
            </w:r>
            <w:r w:rsidRPr="00B229D0">
              <w:rPr>
                <w:rFonts w:hint="eastAsia"/>
                <w:color w:val="auto"/>
              </w:rPr>
              <w:t>getcouponlist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95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95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ShopCode: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商家代码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95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当前商户的折扣</w:t>
            </w:r>
            <w:proofErr w:type="gramStart"/>
            <w:r w:rsidRPr="00B229D0">
              <w:rPr>
                <w:rFonts w:hint="eastAsia"/>
                <w:color w:val="auto"/>
                <w:sz w:val="21"/>
                <w:szCs w:val="21"/>
              </w:rPr>
              <w:t>劵</w:t>
            </w:r>
            <w:proofErr w:type="gramEnd"/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95" w:type="dxa"/>
          </w:tcPr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"Success": true,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lastRenderedPageBreak/>
              <w:t xml:space="preserve">  "Coupons": [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{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"Code": "2015081261000000010001",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"ShopCode": "6100000001",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     "ShopName": "</w:t>
            </w:r>
            <w:proofErr w:type="gramStart"/>
            <w:r w:rsidRPr="00B229D0">
              <w:rPr>
                <w:rFonts w:hint="eastAsia"/>
                <w:color w:val="auto"/>
                <w:sz w:val="18"/>
                <w:szCs w:val="18"/>
              </w:rPr>
              <w:t>大蓉和</w:t>
            </w:r>
            <w:proofErr w:type="gramEnd"/>
            <w:r w:rsidRPr="00B229D0">
              <w:rPr>
                <w:rFonts w:hint="eastAsia"/>
                <w:color w:val="auto"/>
                <w:sz w:val="18"/>
                <w:szCs w:val="18"/>
              </w:rPr>
              <w:t>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     "CouponName": "10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元现金</w:t>
            </w:r>
            <w:proofErr w:type="gramStart"/>
            <w:r w:rsidRPr="00B229D0">
              <w:rPr>
                <w:rFonts w:hint="eastAsia"/>
                <w:color w:val="auto"/>
                <w:sz w:val="18"/>
                <w:szCs w:val="18"/>
              </w:rPr>
              <w:t>券</w:t>
            </w:r>
            <w:proofErr w:type="gramEnd"/>
            <w:r w:rsidRPr="00B229D0">
              <w:rPr>
                <w:rFonts w:hint="eastAsia"/>
                <w:color w:val="auto"/>
                <w:sz w:val="18"/>
                <w:szCs w:val="18"/>
              </w:rPr>
              <w:t>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     "CouponNote": "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抵扣现金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10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元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"Discount": 10,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"PublishDate": "2015-10-10 00:00:00",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"ActiveDate": "1899-12-31 00:00:00",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"IsActive": true,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"HasDueTo": true,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"DueTo": "2015-12-11 00:00:00",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"IsEnd": false,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"PayRecord": 0,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"PayAmount": 0.0,</w:t>
            </w:r>
          </w:p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"HasReceive": false</w:t>
            </w:r>
          </w:p>
          <w:p w:rsidR="002D528F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}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说明</w:t>
            </w:r>
          </w:p>
        </w:tc>
        <w:tc>
          <w:tcPr>
            <w:tcW w:w="6595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595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62" o:spid="_x0000_i1086" type="#_x0000_t75" style="width:252pt;height:138pt">
                  <v:imagedata r:id="rId72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209" w:name="_Toc443295453"/>
      <w:r w:rsidRPr="00B229D0">
        <w:rPr>
          <w:rFonts w:hint="eastAsia"/>
          <w:color w:val="auto"/>
        </w:rPr>
        <w:t>下架折扣卷</w:t>
      </w:r>
      <w:bookmarkEnd w:id="209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06"/>
        <w:gridCol w:w="6600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</w:t>
            </w:r>
            <w:r w:rsidR="00381AB2" w:rsidRPr="00B229D0">
              <w:rPr>
                <w:rFonts w:hint="eastAsia"/>
                <w:color w:val="auto"/>
              </w:rPr>
              <w:t xml:space="preserve"> removecoupon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600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://api.longhuapuxin.com/seller/</w:t>
            </w:r>
            <w:r w:rsidRPr="00B229D0">
              <w:rPr>
                <w:rFonts w:hint="eastAsia"/>
                <w:color w:val="auto"/>
              </w:rPr>
              <w:t>removecoupon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00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00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ID,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CouponCode: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折扣卷代码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600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无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600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Success:true,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600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600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63" o:spid="_x0000_i1087" type="#_x0000_t75" style="width:258pt;height:150pt">
                  <v:imagedata r:id="rId73" o:title=""/>
                </v:shape>
              </w:pict>
            </w:r>
          </w:p>
        </w:tc>
      </w:tr>
    </w:tbl>
    <w:p w:rsidR="002D528F" w:rsidRPr="00B229D0" w:rsidRDefault="002D528F"/>
    <w:p w:rsidR="002D528F" w:rsidRPr="003C3A2C" w:rsidRDefault="00B92BA1">
      <w:pPr>
        <w:pStyle w:val="3"/>
        <w:rPr>
          <w:strike/>
          <w:color w:val="FF0000"/>
        </w:rPr>
      </w:pPr>
      <w:bookmarkStart w:id="210" w:name="_Toc443295454"/>
      <w:r w:rsidRPr="003C3A2C">
        <w:rPr>
          <w:rFonts w:hint="eastAsia"/>
          <w:strike/>
          <w:color w:val="FF0000"/>
        </w:rPr>
        <w:t>记录折扣卷草稿</w:t>
      </w:r>
      <w:bookmarkEnd w:id="210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66"/>
        <w:gridCol w:w="6540"/>
      </w:tblGrid>
      <w:tr w:rsidR="002D528F" w:rsidRPr="003C3A2C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3C3A2C" w:rsidRDefault="00B92BA1">
            <w:pPr>
              <w:rPr>
                <w:b w:val="0"/>
                <w:bCs w:val="0"/>
                <w:strike/>
                <w:color w:val="FF0000"/>
              </w:rPr>
            </w:pPr>
            <w:r w:rsidRPr="003C3A2C">
              <w:rPr>
                <w:rFonts w:hint="eastAsia"/>
                <w:strike/>
                <w:color w:val="FF0000"/>
              </w:rPr>
              <w:t>不调用接口直接保存在本地</w:t>
            </w:r>
          </w:p>
        </w:tc>
      </w:tr>
      <w:tr w:rsidR="002D528F" w:rsidRPr="003C3A2C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6" w:type="dxa"/>
          </w:tcPr>
          <w:p w:rsidR="002D528F" w:rsidRPr="003C3A2C" w:rsidRDefault="00B92BA1">
            <w:pPr>
              <w:rPr>
                <w:strike/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strike/>
                <w:color w:val="FF0000"/>
                <w:sz w:val="21"/>
                <w:szCs w:val="21"/>
              </w:rPr>
              <w:t>调用路径</w:t>
            </w:r>
          </w:p>
        </w:tc>
        <w:tc>
          <w:tcPr>
            <w:tcW w:w="6540" w:type="dxa"/>
          </w:tcPr>
          <w:p w:rsidR="002D528F" w:rsidRPr="003C3A2C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  <w:sz w:val="21"/>
                <w:szCs w:val="21"/>
              </w:rPr>
            </w:pPr>
          </w:p>
        </w:tc>
      </w:tr>
      <w:tr w:rsidR="002D528F" w:rsidRPr="003C3A2C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6" w:type="dxa"/>
          </w:tcPr>
          <w:p w:rsidR="002D528F" w:rsidRPr="003C3A2C" w:rsidRDefault="00B92BA1">
            <w:pPr>
              <w:rPr>
                <w:strike/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strike/>
                <w:color w:val="FF0000"/>
                <w:sz w:val="21"/>
                <w:szCs w:val="21"/>
              </w:rPr>
              <w:t>参数说明</w:t>
            </w:r>
          </w:p>
        </w:tc>
        <w:tc>
          <w:tcPr>
            <w:tcW w:w="6540" w:type="dxa"/>
          </w:tcPr>
          <w:p w:rsidR="002D528F" w:rsidRPr="003C3A2C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  <w:sz w:val="21"/>
                <w:szCs w:val="21"/>
              </w:rPr>
            </w:pPr>
          </w:p>
        </w:tc>
      </w:tr>
      <w:tr w:rsidR="002D528F" w:rsidRPr="003C3A2C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6" w:type="dxa"/>
          </w:tcPr>
          <w:p w:rsidR="002D528F" w:rsidRPr="003C3A2C" w:rsidRDefault="00B92BA1">
            <w:pPr>
              <w:rPr>
                <w:strike/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strike/>
                <w:color w:val="FF0000"/>
                <w:sz w:val="21"/>
                <w:szCs w:val="21"/>
              </w:rPr>
              <w:t>参数说明</w:t>
            </w:r>
          </w:p>
        </w:tc>
        <w:tc>
          <w:tcPr>
            <w:tcW w:w="6540" w:type="dxa"/>
          </w:tcPr>
          <w:p w:rsidR="002D528F" w:rsidRPr="003C3A2C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strike/>
                <w:color w:val="FF0000"/>
                <w:sz w:val="21"/>
                <w:szCs w:val="21"/>
              </w:rPr>
              <w:t>Token:</w:t>
            </w:r>
            <w:r w:rsidRPr="003C3A2C">
              <w:rPr>
                <w:rFonts w:hint="eastAsia"/>
                <w:strike/>
                <w:color w:val="FF0000"/>
                <w:sz w:val="21"/>
                <w:szCs w:val="21"/>
              </w:rPr>
              <w:t>用户令牌</w:t>
            </w:r>
          </w:p>
          <w:p w:rsidR="002D528F" w:rsidRPr="003C3A2C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strike/>
                <w:color w:val="FF0000"/>
                <w:sz w:val="21"/>
                <w:szCs w:val="21"/>
              </w:rPr>
              <w:t>UserId:</w:t>
            </w:r>
            <w:r w:rsidRPr="003C3A2C">
              <w:rPr>
                <w:rFonts w:hint="eastAsia"/>
                <w:strike/>
                <w:color w:val="FF0000"/>
                <w:sz w:val="21"/>
                <w:szCs w:val="21"/>
              </w:rPr>
              <w:t>用户</w:t>
            </w:r>
            <w:r w:rsidRPr="003C3A2C">
              <w:rPr>
                <w:rFonts w:hint="eastAsia"/>
                <w:strike/>
                <w:color w:val="FF0000"/>
                <w:sz w:val="21"/>
                <w:szCs w:val="21"/>
              </w:rPr>
              <w:t>ID,</w:t>
            </w:r>
          </w:p>
          <w:p w:rsidR="002D528F" w:rsidRPr="003C3A2C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strike/>
                <w:color w:val="FF0000"/>
                <w:sz w:val="21"/>
                <w:szCs w:val="21"/>
              </w:rPr>
              <w:t>Name:</w:t>
            </w:r>
            <w:r w:rsidRPr="003C3A2C">
              <w:rPr>
                <w:rFonts w:hint="eastAsia"/>
                <w:strike/>
                <w:color w:val="FF0000"/>
                <w:sz w:val="21"/>
                <w:szCs w:val="21"/>
              </w:rPr>
              <w:t>折扣卷名称</w:t>
            </w:r>
          </w:p>
          <w:p w:rsidR="002D528F" w:rsidRPr="003C3A2C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strike/>
                <w:color w:val="FF0000"/>
                <w:sz w:val="21"/>
                <w:szCs w:val="21"/>
              </w:rPr>
              <w:t>Note:</w:t>
            </w:r>
            <w:r w:rsidRPr="003C3A2C">
              <w:rPr>
                <w:rFonts w:hint="eastAsia"/>
                <w:strike/>
                <w:color w:val="FF0000"/>
                <w:sz w:val="21"/>
                <w:szCs w:val="21"/>
              </w:rPr>
              <w:t>折扣卷说明</w:t>
            </w:r>
          </w:p>
          <w:p w:rsidR="002D528F" w:rsidRPr="003C3A2C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strike/>
                <w:color w:val="FF0000"/>
                <w:sz w:val="21"/>
                <w:szCs w:val="21"/>
              </w:rPr>
              <w:t>Discount:</w:t>
            </w:r>
            <w:r w:rsidRPr="003C3A2C">
              <w:rPr>
                <w:rFonts w:hint="eastAsia"/>
                <w:strike/>
                <w:color w:val="FF0000"/>
                <w:sz w:val="21"/>
                <w:szCs w:val="21"/>
              </w:rPr>
              <w:t>折扣</w:t>
            </w:r>
          </w:p>
          <w:p w:rsidR="002D528F" w:rsidRPr="003C3A2C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strike/>
                <w:color w:val="FF0000"/>
                <w:sz w:val="21"/>
                <w:szCs w:val="21"/>
              </w:rPr>
              <w:t>StartTime:</w:t>
            </w:r>
            <w:r w:rsidRPr="003C3A2C">
              <w:rPr>
                <w:rFonts w:hint="eastAsia"/>
                <w:strike/>
                <w:color w:val="FF0000"/>
                <w:sz w:val="21"/>
                <w:szCs w:val="21"/>
              </w:rPr>
              <w:t>生效时间</w:t>
            </w:r>
          </w:p>
          <w:p w:rsidR="002D528F" w:rsidRPr="003C3A2C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trike/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strike/>
                <w:color w:val="FF0000"/>
                <w:sz w:val="21"/>
                <w:szCs w:val="21"/>
              </w:rPr>
              <w:t>EndTime:</w:t>
            </w:r>
            <w:r w:rsidRPr="003C3A2C">
              <w:rPr>
                <w:rFonts w:hint="eastAsia"/>
                <w:strike/>
                <w:color w:val="FF0000"/>
                <w:sz w:val="21"/>
                <w:szCs w:val="21"/>
              </w:rPr>
              <w:t>过期时间</w:t>
            </w:r>
          </w:p>
        </w:tc>
      </w:tr>
      <w:tr w:rsidR="002D528F" w:rsidRPr="003C3A2C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6" w:type="dxa"/>
          </w:tcPr>
          <w:p w:rsidR="002D528F" w:rsidRPr="003C3A2C" w:rsidRDefault="00B92BA1">
            <w:pPr>
              <w:rPr>
                <w:strike/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strike/>
                <w:color w:val="FF0000"/>
                <w:sz w:val="21"/>
                <w:szCs w:val="21"/>
              </w:rPr>
              <w:t>说明</w:t>
            </w:r>
          </w:p>
        </w:tc>
        <w:tc>
          <w:tcPr>
            <w:tcW w:w="6540" w:type="dxa"/>
          </w:tcPr>
          <w:p w:rsidR="002D528F" w:rsidRPr="003C3A2C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color w:val="FF0000"/>
                <w:sz w:val="18"/>
                <w:szCs w:val="18"/>
              </w:rPr>
            </w:pP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211" w:name="_Toc443295455"/>
      <w:r w:rsidRPr="00B229D0">
        <w:rPr>
          <w:rFonts w:hint="eastAsia"/>
          <w:color w:val="auto"/>
        </w:rPr>
        <w:lastRenderedPageBreak/>
        <w:t>发布折扣卷</w:t>
      </w:r>
      <w:bookmarkEnd w:id="211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06"/>
        <w:gridCol w:w="6600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</w:t>
            </w:r>
            <w:r w:rsidR="00381AB2" w:rsidRPr="00B229D0">
              <w:rPr>
                <w:rFonts w:hint="eastAsia"/>
                <w:color w:val="auto"/>
              </w:rPr>
              <w:t xml:space="preserve"> newcoupon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600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://api.longhuapuxin.com/seller/</w:t>
            </w:r>
            <w:r w:rsidRPr="00B229D0">
              <w:rPr>
                <w:rFonts w:hint="eastAsia"/>
                <w:color w:val="auto"/>
              </w:rPr>
              <w:t>newcoupon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00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600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ID,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Name: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折扣卷名称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Note: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折扣卷说明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Discount: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折扣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ActiveDate: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生效日期</w:t>
            </w:r>
          </w:p>
          <w:p w:rsidR="002D528F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DueToDate: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生效日期</w:t>
            </w:r>
          </w:p>
          <w:p w:rsidR="002D528F" w:rsidRPr="00B229D0" w:rsidRDefault="002D528F" w:rsidP="001039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600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折扣卷编号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600" w:type="dxa"/>
          </w:tcPr>
          <w:p w:rsidR="000E16FA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"Success": true,</w:t>
            </w:r>
          </w:p>
          <w:p w:rsidR="002D528F" w:rsidRPr="00B229D0" w:rsidRDefault="000E16FA" w:rsidP="000E1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"CouponCode": "2015112061000000010004"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600" w:type="dxa"/>
          </w:tcPr>
          <w:p w:rsidR="002D528F" w:rsidRPr="00B229D0" w:rsidRDefault="00D848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64" o:spid="_x0000_i1088" type="#_x0000_t75" style="width:258pt;height:150pt">
                  <v:imagedata r:id="rId74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212" w:name="_Toc443295456"/>
      <w:r w:rsidRPr="00B229D0">
        <w:rPr>
          <w:rFonts w:hint="eastAsia"/>
          <w:color w:val="auto"/>
        </w:rPr>
        <w:t>查看收款记录</w:t>
      </w:r>
      <w:bookmarkEnd w:id="212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18"/>
        <w:gridCol w:w="6588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/getpaymentlist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88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://api.longhuapuxin.com/seller/</w:t>
            </w:r>
            <w:r w:rsidRPr="00B229D0">
              <w:rPr>
                <w:rFonts w:hint="eastAsia"/>
                <w:color w:val="auto"/>
              </w:rPr>
              <w:t xml:space="preserve"> getpaymentlist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88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88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ID,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ShopCode: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商户代码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PageSize: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每页多少条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PageIndex: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看第几页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返回</w:t>
            </w:r>
          </w:p>
        </w:tc>
        <w:tc>
          <w:tcPr>
            <w:tcW w:w="6588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收款记录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88" w:type="dxa"/>
          </w:tcPr>
          <w:p w:rsidR="00766936" w:rsidRPr="00B229D0" w:rsidRDefault="00766936" w:rsidP="00766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"Success": true,</w:t>
            </w:r>
          </w:p>
          <w:p w:rsidR="00766936" w:rsidRPr="00B229D0" w:rsidRDefault="00766936" w:rsidP="00766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"Total": 1,</w:t>
            </w:r>
          </w:p>
          <w:p w:rsidR="00766936" w:rsidRPr="00B229D0" w:rsidRDefault="00766936" w:rsidP="00766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"InCome": [</w:t>
            </w:r>
          </w:p>
          <w:p w:rsidR="00766936" w:rsidRPr="00B229D0" w:rsidRDefault="00766936" w:rsidP="00766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{</w:t>
            </w:r>
          </w:p>
          <w:p w:rsidR="00766936" w:rsidRPr="00B229D0" w:rsidRDefault="00766936" w:rsidP="00766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"Code": "15091061000000030003",</w:t>
            </w:r>
          </w:p>
          <w:p w:rsidR="00766936" w:rsidRPr="00B229D0" w:rsidRDefault="00766936" w:rsidP="00766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"ShopCode": "6100000001",</w:t>
            </w:r>
          </w:p>
          <w:p w:rsidR="00766936" w:rsidRPr="00B229D0" w:rsidRDefault="00766936" w:rsidP="00766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     "ShopName": "</w:t>
            </w:r>
            <w:proofErr w:type="gramStart"/>
            <w:r w:rsidRPr="00B229D0">
              <w:rPr>
                <w:rFonts w:hint="eastAsia"/>
                <w:color w:val="auto"/>
                <w:sz w:val="18"/>
                <w:szCs w:val="18"/>
              </w:rPr>
              <w:t>大蓉和</w:t>
            </w:r>
            <w:proofErr w:type="gramEnd"/>
            <w:r w:rsidRPr="00B229D0">
              <w:rPr>
                <w:rFonts w:hint="eastAsia"/>
                <w:color w:val="auto"/>
                <w:sz w:val="18"/>
                <w:szCs w:val="18"/>
              </w:rPr>
              <w:t>",</w:t>
            </w:r>
          </w:p>
          <w:p w:rsidR="00766936" w:rsidRPr="00B229D0" w:rsidRDefault="00766936" w:rsidP="00766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"HasCoupon": true,</w:t>
            </w:r>
          </w:p>
          <w:p w:rsidR="00766936" w:rsidRPr="00B229D0" w:rsidRDefault="00766936" w:rsidP="00766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"Total": 100.000,</w:t>
            </w:r>
          </w:p>
          <w:p w:rsidR="00766936" w:rsidRPr="00B229D0" w:rsidRDefault="00766936" w:rsidP="00766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"Discount": 10.000,</w:t>
            </w:r>
          </w:p>
          <w:p w:rsidR="00766936" w:rsidRPr="00B229D0" w:rsidRDefault="00766936" w:rsidP="00766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"Amount": 90.000,</w:t>
            </w:r>
          </w:p>
          <w:p w:rsidR="00766936" w:rsidRPr="00B229D0" w:rsidRDefault="00766936" w:rsidP="00766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"InsertDate": "2015-12-11 00:00:00",</w:t>
            </w:r>
          </w:p>
          <w:p w:rsidR="00766936" w:rsidRPr="00B229D0" w:rsidRDefault="00766936" w:rsidP="00766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"UserId": 11,</w:t>
            </w:r>
          </w:p>
          <w:p w:rsidR="00766936" w:rsidRPr="00B229D0" w:rsidRDefault="00766936" w:rsidP="00766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     "NickName": "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郑</w:t>
            </w:r>
            <w:proofErr w:type="gramStart"/>
            <w:r w:rsidRPr="00B229D0">
              <w:rPr>
                <w:rFonts w:hint="eastAsia"/>
                <w:color w:val="auto"/>
                <w:sz w:val="18"/>
                <w:szCs w:val="18"/>
              </w:rPr>
              <w:t>浩</w:t>
            </w:r>
            <w:proofErr w:type="gramEnd"/>
            <w:r w:rsidRPr="00B229D0">
              <w:rPr>
                <w:rFonts w:hint="eastAsia"/>
                <w:color w:val="auto"/>
                <w:sz w:val="18"/>
                <w:szCs w:val="18"/>
              </w:rPr>
              <w:t>",</w:t>
            </w:r>
          </w:p>
          <w:p w:rsidR="00766936" w:rsidRPr="00B229D0" w:rsidRDefault="00766936" w:rsidP="00766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     "PaymentNote": "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支付成功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",</w:t>
            </w:r>
          </w:p>
          <w:p w:rsidR="00766936" w:rsidRPr="00B229D0" w:rsidRDefault="00766936" w:rsidP="00766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"PaymentTime": "2015-12-11 00:00:00",</w:t>
            </w:r>
          </w:p>
          <w:p w:rsidR="00766936" w:rsidRPr="00B229D0" w:rsidRDefault="00766936" w:rsidP="00766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     "Ticket": "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凭证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00001",</w:t>
            </w:r>
          </w:p>
          <w:p w:rsidR="00766936" w:rsidRPr="00B229D0" w:rsidRDefault="00766936" w:rsidP="00766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"Success": true,</w:t>
            </w:r>
          </w:p>
          <w:p w:rsidR="00766936" w:rsidRPr="00B229D0" w:rsidRDefault="00766936" w:rsidP="00766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"ShopUserId": 21,</w:t>
            </w:r>
          </w:p>
          <w:p w:rsidR="00766936" w:rsidRPr="00B229D0" w:rsidRDefault="00766936" w:rsidP="00766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"CouponCode": "61000000010001        ",</w:t>
            </w:r>
          </w:p>
          <w:p w:rsidR="00766936" w:rsidRPr="00B229D0" w:rsidRDefault="00766936" w:rsidP="00766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     "CouponName": "10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元现金</w:t>
            </w:r>
            <w:proofErr w:type="gramStart"/>
            <w:r w:rsidRPr="00B229D0">
              <w:rPr>
                <w:rFonts w:hint="eastAsia"/>
                <w:color w:val="auto"/>
                <w:sz w:val="18"/>
                <w:szCs w:val="18"/>
              </w:rPr>
              <w:t>券</w:t>
            </w:r>
            <w:proofErr w:type="gramEnd"/>
            <w:r w:rsidRPr="00B229D0">
              <w:rPr>
                <w:rFonts w:hint="eastAsia"/>
                <w:color w:val="auto"/>
                <w:sz w:val="18"/>
                <w:szCs w:val="18"/>
              </w:rPr>
              <w:t>"</w:t>
            </w:r>
          </w:p>
          <w:p w:rsidR="002D528F" w:rsidRPr="00B229D0" w:rsidRDefault="00766936" w:rsidP="00766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}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588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8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数据流</w:t>
            </w:r>
          </w:p>
        </w:tc>
        <w:tc>
          <w:tcPr>
            <w:tcW w:w="6588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65" o:spid="_x0000_i1089" type="#_x0000_t75" style="width:246pt;height:132pt">
                  <v:imagedata r:id="rId75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213" w:name="_Toc443295457"/>
      <w:r w:rsidRPr="00B229D0">
        <w:rPr>
          <w:rFonts w:hint="eastAsia"/>
          <w:color w:val="auto"/>
        </w:rPr>
        <w:t>提现申请</w:t>
      </w:r>
      <w:bookmarkEnd w:id="213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20"/>
        <w:gridCol w:w="6586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/withdraw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86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://api.longhuapuxin.com/seller/</w:t>
            </w:r>
            <w:r w:rsidRPr="00B229D0">
              <w:rPr>
                <w:rFonts w:hint="eastAsia"/>
                <w:color w:val="auto"/>
              </w:rPr>
              <w:t>withdraw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86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86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ID,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Amount: 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提</w:t>
            </w:r>
            <w:proofErr w:type="gramStart"/>
            <w:r w:rsidRPr="00B229D0">
              <w:rPr>
                <w:rFonts w:hint="eastAsia"/>
                <w:color w:val="auto"/>
                <w:sz w:val="21"/>
                <w:szCs w:val="21"/>
              </w:rPr>
              <w:t>多少豆</w:t>
            </w:r>
            <w:proofErr w:type="gramEnd"/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86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账户余额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86" w:type="dxa"/>
          </w:tcPr>
          <w:p w:rsidR="00766936" w:rsidRPr="00B229D0" w:rsidRDefault="00766936" w:rsidP="00766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"Success": true,</w:t>
            </w:r>
          </w:p>
          <w:p w:rsidR="00766936" w:rsidRPr="00B229D0" w:rsidRDefault="00766936" w:rsidP="00766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"Account": {</w:t>
            </w:r>
          </w:p>
          <w:p w:rsidR="00766936" w:rsidRPr="00B229D0" w:rsidRDefault="00766936" w:rsidP="00766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"Balance": 5000.00,</w:t>
            </w:r>
          </w:p>
          <w:p w:rsidR="00766936" w:rsidRPr="00B229D0" w:rsidRDefault="00766936" w:rsidP="00766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"BalanceInProcess": 2050.00,</w:t>
            </w:r>
          </w:p>
          <w:p w:rsidR="00766936" w:rsidRPr="00B229D0" w:rsidRDefault="00766936" w:rsidP="00766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"BalanceCanWithDraw": 2950.0</w:t>
            </w:r>
          </w:p>
          <w:p w:rsidR="002D528F" w:rsidRPr="00B229D0" w:rsidRDefault="00766936" w:rsidP="00766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}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586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586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66" o:spid="_x0000_i1090" type="#_x0000_t75" style="width:240pt;height:168pt">
                  <v:imagedata r:id="rId76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B92BA1">
      <w:pPr>
        <w:pStyle w:val="3"/>
        <w:rPr>
          <w:color w:val="auto"/>
        </w:rPr>
      </w:pPr>
      <w:bookmarkStart w:id="214" w:name="_Toc443295458"/>
      <w:r w:rsidRPr="00B229D0">
        <w:rPr>
          <w:rFonts w:hint="eastAsia"/>
          <w:color w:val="auto"/>
        </w:rPr>
        <w:t>查看提现记录</w:t>
      </w:r>
      <w:bookmarkEnd w:id="214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20"/>
        <w:gridCol w:w="6586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/getWithdrawList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86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://api.longhuapuxin.com/seller/</w:t>
            </w:r>
            <w:r w:rsidRPr="00B229D0">
              <w:rPr>
                <w:rFonts w:hint="eastAsia"/>
                <w:color w:val="auto"/>
              </w:rPr>
              <w:t>getwithdrawlist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86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86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ID,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ShopCode: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商户代码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PageSize: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每页多少条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PageIndex: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看第几页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86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提现记录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86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Success:true,</w:t>
            </w:r>
          </w:p>
          <w:p w:rsidR="00766936" w:rsidRPr="00B229D0" w:rsidRDefault="00766936" w:rsidP="00766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"Success": true,</w:t>
            </w:r>
          </w:p>
          <w:p w:rsidR="00766936" w:rsidRPr="00B229D0" w:rsidRDefault="00766936" w:rsidP="00766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"Total": 2,</w:t>
            </w:r>
          </w:p>
          <w:p w:rsidR="00766936" w:rsidRPr="00B229D0" w:rsidRDefault="00766936" w:rsidP="00766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"WithdrawList": [</w:t>
            </w:r>
          </w:p>
          <w:p w:rsidR="00766936" w:rsidRPr="00B229D0" w:rsidRDefault="00766936" w:rsidP="00766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{</w:t>
            </w:r>
          </w:p>
          <w:p w:rsidR="00766936" w:rsidRPr="00B229D0" w:rsidRDefault="00766936" w:rsidP="00766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"Id": 2,</w:t>
            </w:r>
          </w:p>
          <w:p w:rsidR="00766936" w:rsidRPr="00B229D0" w:rsidRDefault="00766936" w:rsidP="00766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"ShopCode": "6100000001",</w:t>
            </w:r>
          </w:p>
          <w:p w:rsidR="00766936" w:rsidRPr="00B229D0" w:rsidRDefault="00766936" w:rsidP="00766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 xml:space="preserve">      "ShopName": "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大融合</w:t>
            </w:r>
            <w:r w:rsidRPr="00B229D0">
              <w:rPr>
                <w:rFonts w:hint="eastAsia"/>
                <w:color w:val="auto"/>
                <w:sz w:val="18"/>
                <w:szCs w:val="18"/>
              </w:rPr>
              <w:t>",</w:t>
            </w:r>
          </w:p>
          <w:p w:rsidR="00766936" w:rsidRPr="00B229D0" w:rsidRDefault="00766936" w:rsidP="00766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"ApplyDate": "2015-11-20 09:38:54",</w:t>
            </w:r>
          </w:p>
          <w:p w:rsidR="00766936" w:rsidRPr="00B229D0" w:rsidRDefault="00766936" w:rsidP="00766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"Banlance": 3000.000,</w:t>
            </w:r>
          </w:p>
          <w:p w:rsidR="00766936" w:rsidRPr="00B229D0" w:rsidRDefault="00766936" w:rsidP="00766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"ApplyAmount": 50.000,</w:t>
            </w:r>
          </w:p>
          <w:p w:rsidR="00766936" w:rsidRPr="00B229D0" w:rsidRDefault="00766936" w:rsidP="00766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"Status": 1,</w:t>
            </w:r>
          </w:p>
          <w:p w:rsidR="00766936" w:rsidRPr="00B229D0" w:rsidRDefault="00766936" w:rsidP="00766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"Note": "WithDraw",</w:t>
            </w:r>
          </w:p>
          <w:p w:rsidR="00766936" w:rsidRPr="00B229D0" w:rsidRDefault="00766936" w:rsidP="00766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"Ticket": "",</w:t>
            </w:r>
          </w:p>
          <w:p w:rsidR="00766936" w:rsidRPr="00B229D0" w:rsidRDefault="00766936" w:rsidP="00766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  "ShopAmount": 0.0</w:t>
            </w:r>
          </w:p>
          <w:p w:rsidR="002D528F" w:rsidRPr="00B229D0" w:rsidRDefault="00766936" w:rsidP="00766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 xml:space="preserve">    },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586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数据流</w:t>
            </w:r>
          </w:p>
        </w:tc>
        <w:tc>
          <w:tcPr>
            <w:tcW w:w="6586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67" o:spid="_x0000_i1091" type="#_x0000_t75" style="width:240pt;height:132pt">
                  <v:imagedata r:id="rId77" o:title=""/>
                </v:shape>
              </w:pict>
            </w:r>
          </w:p>
        </w:tc>
      </w:tr>
    </w:tbl>
    <w:p w:rsidR="002D528F" w:rsidRPr="00B229D0" w:rsidRDefault="002D528F"/>
    <w:p w:rsidR="002D528F" w:rsidRPr="00B229D0" w:rsidRDefault="002D528F"/>
    <w:p w:rsidR="00147F0B" w:rsidRPr="00B229D0" w:rsidRDefault="00147F0B" w:rsidP="00147F0B">
      <w:pPr>
        <w:pStyle w:val="3"/>
        <w:rPr>
          <w:color w:val="auto"/>
        </w:rPr>
      </w:pPr>
      <w:bookmarkStart w:id="215" w:name="_Toc443295459"/>
      <w:r w:rsidRPr="00B229D0">
        <w:rPr>
          <w:rFonts w:hint="eastAsia"/>
          <w:color w:val="auto"/>
        </w:rPr>
        <w:t>发布产品</w:t>
      </w:r>
      <w:bookmarkEnd w:id="215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20"/>
        <w:gridCol w:w="6586"/>
      </w:tblGrid>
      <w:tr w:rsidR="00147F0B" w:rsidRPr="00B229D0" w:rsidTr="00A908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147F0B" w:rsidRPr="00B229D0" w:rsidRDefault="00147F0B" w:rsidP="00147F0B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</w:t>
            </w:r>
            <w:r w:rsidRPr="00B229D0">
              <w:rPr>
                <w:color w:val="auto"/>
              </w:rPr>
              <w:t>newProduct</w:t>
            </w:r>
          </w:p>
        </w:tc>
      </w:tr>
      <w:tr w:rsidR="00147F0B" w:rsidRPr="00B229D0" w:rsidTr="00A90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147F0B" w:rsidRPr="00B229D0" w:rsidRDefault="00147F0B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86" w:type="dxa"/>
          </w:tcPr>
          <w:p w:rsidR="00147F0B" w:rsidRPr="00B229D0" w:rsidRDefault="00147F0B" w:rsidP="00147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://api.longhuapuxin.com/seller/</w:t>
            </w:r>
            <w:r w:rsidRPr="00B229D0">
              <w:rPr>
                <w:color w:val="auto"/>
              </w:rPr>
              <w:t>newProduct</w:t>
            </w:r>
          </w:p>
        </w:tc>
      </w:tr>
      <w:tr w:rsidR="00147F0B" w:rsidRPr="00B229D0" w:rsidTr="00A908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147F0B" w:rsidRPr="00B229D0" w:rsidRDefault="00147F0B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86" w:type="dxa"/>
          </w:tcPr>
          <w:p w:rsidR="00147F0B" w:rsidRPr="00B229D0" w:rsidRDefault="00147F0B" w:rsidP="00A90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147F0B" w:rsidRPr="00B229D0" w:rsidTr="00A90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147F0B" w:rsidRPr="00B229D0" w:rsidRDefault="00147F0B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86" w:type="dxa"/>
          </w:tcPr>
          <w:p w:rsidR="00147F0B" w:rsidRPr="00B229D0" w:rsidRDefault="00147F0B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147F0B" w:rsidRPr="00B229D0" w:rsidRDefault="00147F0B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ID,</w:t>
            </w:r>
          </w:p>
          <w:p w:rsidR="00147F0B" w:rsidRPr="00B229D0" w:rsidRDefault="00147F0B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ShopCode: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商户代码</w:t>
            </w:r>
          </w:p>
          <w:p w:rsidR="00DD6AF0" w:rsidRPr="00B229D0" w:rsidRDefault="00DD6AF0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Code</w:t>
            </w:r>
            <w:r w:rsidRPr="00B229D0">
              <w:rPr>
                <w:color w:val="auto"/>
                <w:sz w:val="21"/>
                <w:szCs w:val="21"/>
              </w:rPr>
              <w:t>：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产品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code, 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不为空表示修改</w:t>
            </w:r>
          </w:p>
          <w:p w:rsidR="00147F0B" w:rsidRPr="00B229D0" w:rsidRDefault="00972669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Name:</w:t>
            </w:r>
            <w:r w:rsidRPr="00B229D0">
              <w:rPr>
                <w:color w:val="auto"/>
                <w:sz w:val="21"/>
                <w:szCs w:val="21"/>
              </w:rPr>
              <w:t>产品名称</w:t>
            </w:r>
          </w:p>
          <w:p w:rsidR="00972669" w:rsidRPr="00B229D0" w:rsidRDefault="00972669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Description: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产品说明</w:t>
            </w:r>
          </w:p>
          <w:p w:rsidR="00972669" w:rsidRPr="00B229D0" w:rsidRDefault="00972669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Unit: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产品计量单位</w:t>
            </w:r>
          </w:p>
          <w:p w:rsidR="00972669" w:rsidRPr="00B229D0" w:rsidRDefault="00972669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Price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：单价</w:t>
            </w:r>
          </w:p>
          <w:p w:rsidR="00972669" w:rsidRPr="00B229D0" w:rsidRDefault="00972669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 xml:space="preserve">Photos: 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产品图片</w:t>
            </w:r>
          </w:p>
        </w:tc>
      </w:tr>
      <w:tr w:rsidR="00147F0B" w:rsidRPr="00B229D0" w:rsidTr="00A908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147F0B" w:rsidRPr="00B229D0" w:rsidRDefault="00147F0B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86" w:type="dxa"/>
          </w:tcPr>
          <w:p w:rsidR="00147F0B" w:rsidRPr="00B229D0" w:rsidRDefault="00972669" w:rsidP="00A90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无</w:t>
            </w:r>
          </w:p>
        </w:tc>
      </w:tr>
      <w:tr w:rsidR="00147F0B" w:rsidRPr="00B229D0" w:rsidTr="00A90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147F0B" w:rsidRPr="00B229D0" w:rsidRDefault="00147F0B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86" w:type="dxa"/>
          </w:tcPr>
          <w:p w:rsidR="00147F0B" w:rsidRPr="00B229D0" w:rsidRDefault="00147F0B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147F0B" w:rsidRPr="00B229D0" w:rsidRDefault="00147F0B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Success:true,</w:t>
            </w:r>
          </w:p>
          <w:p w:rsidR="00147F0B" w:rsidRPr="00B229D0" w:rsidRDefault="00972669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}</w:t>
            </w:r>
          </w:p>
        </w:tc>
      </w:tr>
      <w:tr w:rsidR="00147F0B" w:rsidRPr="00B229D0" w:rsidTr="00A908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147F0B" w:rsidRPr="00B229D0" w:rsidRDefault="00147F0B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586" w:type="dxa"/>
          </w:tcPr>
          <w:p w:rsidR="00147F0B" w:rsidRPr="00B229D0" w:rsidRDefault="00147F0B" w:rsidP="00A90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147F0B" w:rsidRPr="00B229D0" w:rsidTr="00A90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147F0B" w:rsidRPr="00B229D0" w:rsidRDefault="00147F0B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586" w:type="dxa"/>
          </w:tcPr>
          <w:p w:rsidR="00147F0B" w:rsidRPr="00B229D0" w:rsidRDefault="00147F0B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</w:tbl>
    <w:p w:rsidR="00147F0B" w:rsidRPr="00B229D0" w:rsidRDefault="00147F0B"/>
    <w:p w:rsidR="00147F0B" w:rsidRPr="00B229D0" w:rsidRDefault="00EF70FD" w:rsidP="00EF70FD">
      <w:pPr>
        <w:pStyle w:val="3"/>
        <w:rPr>
          <w:color w:val="auto"/>
        </w:rPr>
      </w:pPr>
      <w:bookmarkStart w:id="216" w:name="_Toc443295460"/>
      <w:r w:rsidRPr="00B229D0">
        <w:rPr>
          <w:color w:val="auto"/>
        </w:rPr>
        <w:lastRenderedPageBreak/>
        <w:t>下架产品</w:t>
      </w:r>
      <w:bookmarkEnd w:id="216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20"/>
        <w:gridCol w:w="6586"/>
      </w:tblGrid>
      <w:tr w:rsidR="00EF70FD" w:rsidRPr="00B229D0" w:rsidTr="00A908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EF70FD" w:rsidRPr="00B229D0" w:rsidRDefault="00EF70FD" w:rsidP="00A9087C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</w:t>
            </w:r>
            <w:r w:rsidRPr="00B229D0">
              <w:rPr>
                <w:color w:val="auto"/>
              </w:rPr>
              <w:t>DelProduct</w:t>
            </w:r>
          </w:p>
        </w:tc>
      </w:tr>
      <w:tr w:rsidR="00EF70FD" w:rsidRPr="00B229D0" w:rsidTr="00A90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EF70FD" w:rsidRPr="00B229D0" w:rsidRDefault="00EF70FD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86" w:type="dxa"/>
          </w:tcPr>
          <w:p w:rsidR="00EF70FD" w:rsidRPr="00B229D0" w:rsidRDefault="00EF70FD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://api.longhuapuxin.com/seller/</w:t>
            </w:r>
            <w:r w:rsidRPr="00B229D0">
              <w:rPr>
                <w:color w:val="auto"/>
              </w:rPr>
              <w:t>delProduct</w:t>
            </w:r>
          </w:p>
        </w:tc>
      </w:tr>
      <w:tr w:rsidR="00EF70FD" w:rsidRPr="00B229D0" w:rsidTr="00A908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EF70FD" w:rsidRPr="00B229D0" w:rsidRDefault="00EF70FD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86" w:type="dxa"/>
          </w:tcPr>
          <w:p w:rsidR="00EF70FD" w:rsidRPr="00B229D0" w:rsidRDefault="00EF70FD" w:rsidP="00A90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EF70FD" w:rsidRPr="00B229D0" w:rsidTr="00A90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EF70FD" w:rsidRPr="00B229D0" w:rsidRDefault="00EF70FD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86" w:type="dxa"/>
          </w:tcPr>
          <w:p w:rsidR="00EF70FD" w:rsidRPr="00B229D0" w:rsidRDefault="00EF70FD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EF70FD" w:rsidRPr="00B229D0" w:rsidRDefault="00EF70FD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ID,</w:t>
            </w:r>
          </w:p>
          <w:p w:rsidR="00EF70FD" w:rsidRPr="00B229D0" w:rsidRDefault="00EF70FD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ProductId</w:t>
            </w:r>
            <w:r w:rsidRPr="00B229D0">
              <w:rPr>
                <w:color w:val="auto"/>
                <w:sz w:val="21"/>
                <w:szCs w:val="21"/>
              </w:rPr>
              <w:t>:</w:t>
            </w:r>
            <w:r w:rsidRPr="00B229D0">
              <w:rPr>
                <w:color w:val="auto"/>
                <w:sz w:val="21"/>
                <w:szCs w:val="21"/>
              </w:rPr>
              <w:t>产品代码</w:t>
            </w:r>
          </w:p>
        </w:tc>
      </w:tr>
      <w:tr w:rsidR="00EF70FD" w:rsidRPr="00B229D0" w:rsidTr="00A908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EF70FD" w:rsidRPr="00B229D0" w:rsidRDefault="00EF70FD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86" w:type="dxa"/>
          </w:tcPr>
          <w:p w:rsidR="00EF70FD" w:rsidRPr="00B229D0" w:rsidRDefault="00EF70FD" w:rsidP="00A90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无</w:t>
            </w:r>
          </w:p>
        </w:tc>
      </w:tr>
      <w:tr w:rsidR="00EF70FD" w:rsidRPr="00B229D0" w:rsidTr="00A90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EF70FD" w:rsidRPr="00B229D0" w:rsidRDefault="00EF70FD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86" w:type="dxa"/>
          </w:tcPr>
          <w:p w:rsidR="00EF70FD" w:rsidRPr="00B229D0" w:rsidRDefault="00EF70FD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EF70FD" w:rsidRPr="00B229D0" w:rsidRDefault="00EF70FD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Success:true,</w:t>
            </w:r>
          </w:p>
          <w:p w:rsidR="00EF70FD" w:rsidRPr="00B229D0" w:rsidRDefault="00EF70FD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color w:val="auto"/>
                <w:sz w:val="18"/>
                <w:szCs w:val="18"/>
              </w:rPr>
              <w:t>}</w:t>
            </w:r>
          </w:p>
        </w:tc>
      </w:tr>
      <w:tr w:rsidR="00EF70FD" w:rsidRPr="00B229D0" w:rsidTr="00A908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EF70FD" w:rsidRPr="00B229D0" w:rsidRDefault="00EF70FD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586" w:type="dxa"/>
          </w:tcPr>
          <w:p w:rsidR="00EF70FD" w:rsidRPr="00B229D0" w:rsidRDefault="00EF70FD" w:rsidP="00A90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EF70FD" w:rsidRPr="00B229D0" w:rsidTr="00A90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EF70FD" w:rsidRPr="00B229D0" w:rsidRDefault="00EF70FD" w:rsidP="00A9087C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586" w:type="dxa"/>
          </w:tcPr>
          <w:p w:rsidR="00EF70FD" w:rsidRPr="00B229D0" w:rsidRDefault="00EF70FD" w:rsidP="00A90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</w:tbl>
    <w:p w:rsidR="00EF70FD" w:rsidRPr="00B229D0" w:rsidRDefault="00EF70FD"/>
    <w:p w:rsidR="00147F0B" w:rsidRPr="003C3A2C" w:rsidRDefault="003C3A2C" w:rsidP="003C3A2C">
      <w:pPr>
        <w:pStyle w:val="3"/>
        <w:rPr>
          <w:color w:val="FF0000"/>
        </w:rPr>
      </w:pPr>
      <w:r w:rsidRPr="003C3A2C">
        <w:rPr>
          <w:rFonts w:hint="eastAsia"/>
          <w:color w:val="FF0000"/>
        </w:rPr>
        <w:t>设置随机红包</w:t>
      </w:r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20"/>
        <w:gridCol w:w="6586"/>
      </w:tblGrid>
      <w:tr w:rsidR="003C3A2C" w:rsidRPr="003C3A2C" w:rsidTr="008538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3C3A2C" w:rsidRPr="003C3A2C" w:rsidRDefault="003C3A2C" w:rsidP="003C3A2C">
            <w:pPr>
              <w:rPr>
                <w:b w:val="0"/>
                <w:bCs w:val="0"/>
                <w:color w:val="FF0000"/>
              </w:rPr>
            </w:pPr>
            <w:r w:rsidRPr="003C3A2C">
              <w:rPr>
                <w:rFonts w:hint="eastAsia"/>
                <w:color w:val="FF0000"/>
              </w:rPr>
              <w:t>/</w:t>
            </w:r>
            <w:r w:rsidRPr="003C3A2C">
              <w:rPr>
                <w:color w:val="FF0000"/>
              </w:rPr>
              <w:t>NewBounsSetting</w:t>
            </w:r>
          </w:p>
        </w:tc>
      </w:tr>
      <w:tr w:rsidR="003C3A2C" w:rsidRPr="003C3A2C" w:rsidTr="008538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3C3A2C" w:rsidRPr="003C3A2C" w:rsidRDefault="003C3A2C" w:rsidP="0085383B">
            <w:pPr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调用路径</w:t>
            </w:r>
          </w:p>
        </w:tc>
        <w:tc>
          <w:tcPr>
            <w:tcW w:w="6586" w:type="dxa"/>
          </w:tcPr>
          <w:p w:rsidR="003C3A2C" w:rsidRPr="003C3A2C" w:rsidRDefault="003C3A2C" w:rsidP="003C3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://api.longhuapuxin.com/seller/</w:t>
            </w:r>
            <w:r w:rsidRPr="003C3A2C">
              <w:rPr>
                <w:color w:val="FF0000"/>
              </w:rPr>
              <w:t>newbounssetting</w:t>
            </w:r>
          </w:p>
        </w:tc>
      </w:tr>
      <w:tr w:rsidR="003C3A2C" w:rsidRPr="003C3A2C" w:rsidTr="008538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3C3A2C" w:rsidRPr="003C3A2C" w:rsidRDefault="003C3A2C" w:rsidP="0085383B">
            <w:pPr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参数说明</w:t>
            </w:r>
          </w:p>
        </w:tc>
        <w:tc>
          <w:tcPr>
            <w:tcW w:w="6586" w:type="dxa"/>
          </w:tcPr>
          <w:p w:rsidR="003C3A2C" w:rsidRPr="003C3A2C" w:rsidRDefault="003C3A2C" w:rsidP="008538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</w:p>
        </w:tc>
      </w:tr>
      <w:tr w:rsidR="003C3A2C" w:rsidRPr="003C3A2C" w:rsidTr="008538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3C3A2C" w:rsidRPr="003C3A2C" w:rsidRDefault="003C3A2C" w:rsidP="0085383B">
            <w:pPr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Post</w:t>
            </w:r>
            <w:r w:rsidRPr="003C3A2C">
              <w:rPr>
                <w:rFonts w:hint="eastAsia"/>
                <w:color w:val="FF0000"/>
                <w:sz w:val="21"/>
                <w:szCs w:val="21"/>
              </w:rPr>
              <w:t>参数说明</w:t>
            </w:r>
          </w:p>
        </w:tc>
        <w:tc>
          <w:tcPr>
            <w:tcW w:w="6586" w:type="dxa"/>
          </w:tcPr>
          <w:p w:rsidR="003C3A2C" w:rsidRPr="003C3A2C" w:rsidRDefault="003C3A2C" w:rsidP="00853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Token:</w:t>
            </w:r>
            <w:r w:rsidRPr="003C3A2C">
              <w:rPr>
                <w:rFonts w:hint="eastAsia"/>
                <w:color w:val="FF0000"/>
                <w:sz w:val="21"/>
                <w:szCs w:val="21"/>
              </w:rPr>
              <w:t>用户令牌</w:t>
            </w:r>
          </w:p>
          <w:p w:rsidR="003C3A2C" w:rsidRPr="003C3A2C" w:rsidRDefault="003C3A2C" w:rsidP="00853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UserId:</w:t>
            </w:r>
            <w:r w:rsidRPr="003C3A2C">
              <w:rPr>
                <w:rFonts w:hint="eastAsia"/>
                <w:color w:val="FF0000"/>
                <w:sz w:val="21"/>
                <w:szCs w:val="21"/>
              </w:rPr>
              <w:t>用户</w:t>
            </w:r>
            <w:r w:rsidRPr="003C3A2C">
              <w:rPr>
                <w:rFonts w:hint="eastAsia"/>
                <w:color w:val="FF0000"/>
                <w:sz w:val="21"/>
                <w:szCs w:val="21"/>
              </w:rPr>
              <w:t>ID,</w:t>
            </w:r>
          </w:p>
          <w:p w:rsidR="003C3A2C" w:rsidRPr="003C3A2C" w:rsidRDefault="003C3A2C" w:rsidP="00853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3C3A2C">
              <w:rPr>
                <w:color w:val="FF0000"/>
                <w:sz w:val="21"/>
                <w:szCs w:val="21"/>
              </w:rPr>
              <w:t>S</w:t>
            </w:r>
            <w:r w:rsidRPr="003C3A2C">
              <w:rPr>
                <w:rFonts w:hint="eastAsia"/>
                <w:color w:val="FF0000"/>
                <w:sz w:val="21"/>
                <w:szCs w:val="21"/>
              </w:rPr>
              <w:t>hop</w:t>
            </w:r>
            <w:r w:rsidRPr="003C3A2C">
              <w:rPr>
                <w:color w:val="FF0000"/>
                <w:sz w:val="21"/>
                <w:szCs w:val="21"/>
              </w:rPr>
              <w:t>Code:</w:t>
            </w:r>
            <w:r w:rsidRPr="003C3A2C">
              <w:rPr>
                <w:rFonts w:hint="eastAsia"/>
                <w:color w:val="FF0000"/>
                <w:sz w:val="21"/>
                <w:szCs w:val="21"/>
              </w:rPr>
              <w:t>商家代码</w:t>
            </w:r>
          </w:p>
          <w:p w:rsidR="003C3A2C" w:rsidRPr="003C3A2C" w:rsidRDefault="003C3A2C" w:rsidP="00853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3C3A2C">
              <w:rPr>
                <w:color w:val="FF0000"/>
                <w:sz w:val="21"/>
                <w:szCs w:val="21"/>
              </w:rPr>
              <w:t>Bouns</w:t>
            </w:r>
            <w:r w:rsidR="00C315AD">
              <w:rPr>
                <w:color w:val="FF0000"/>
                <w:sz w:val="21"/>
                <w:szCs w:val="21"/>
              </w:rPr>
              <w:t>Setting</w:t>
            </w:r>
            <w:r w:rsidRPr="003C3A2C">
              <w:rPr>
                <w:color w:val="FF0000"/>
                <w:sz w:val="21"/>
                <w:szCs w:val="21"/>
              </w:rPr>
              <w:t>Id:</w:t>
            </w:r>
            <w:r w:rsidRPr="003C3A2C">
              <w:rPr>
                <w:rFonts w:hint="eastAsia"/>
                <w:color w:val="FF0000"/>
                <w:sz w:val="21"/>
                <w:szCs w:val="21"/>
              </w:rPr>
              <w:t>设置</w:t>
            </w:r>
            <w:r w:rsidRPr="003C3A2C">
              <w:rPr>
                <w:rFonts w:hint="eastAsia"/>
                <w:color w:val="FF0000"/>
                <w:sz w:val="21"/>
                <w:szCs w:val="21"/>
              </w:rPr>
              <w:t>id,</w:t>
            </w:r>
            <w:r w:rsidRPr="003C3A2C">
              <w:rPr>
                <w:rFonts w:hint="eastAsia"/>
                <w:color w:val="FF0000"/>
                <w:sz w:val="21"/>
                <w:szCs w:val="21"/>
              </w:rPr>
              <w:t>不为空表示修改</w:t>
            </w:r>
          </w:p>
          <w:p w:rsidR="003C3A2C" w:rsidRPr="003C3A2C" w:rsidRDefault="003C3A2C" w:rsidP="00853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MavVal:</w:t>
            </w:r>
            <w:r w:rsidRPr="003C3A2C">
              <w:rPr>
                <w:rFonts w:hint="eastAsia"/>
                <w:color w:val="FF0000"/>
                <w:sz w:val="21"/>
                <w:szCs w:val="21"/>
              </w:rPr>
              <w:t>最大金额</w:t>
            </w:r>
          </w:p>
          <w:p w:rsidR="003C3A2C" w:rsidRPr="003C3A2C" w:rsidRDefault="003C3A2C" w:rsidP="00853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MinVal:</w:t>
            </w:r>
            <w:r w:rsidRPr="003C3A2C">
              <w:rPr>
                <w:rFonts w:hint="eastAsia"/>
                <w:color w:val="FF0000"/>
                <w:sz w:val="21"/>
                <w:szCs w:val="21"/>
              </w:rPr>
              <w:t>最小金额</w:t>
            </w:r>
          </w:p>
          <w:p w:rsidR="003C3A2C" w:rsidRDefault="003C3A2C" w:rsidP="00853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AmountFrom:</w:t>
            </w:r>
            <w:r w:rsidRPr="003C3A2C">
              <w:rPr>
                <w:rFonts w:hint="eastAsia"/>
                <w:color w:val="FF0000"/>
                <w:sz w:val="21"/>
                <w:szCs w:val="21"/>
              </w:rPr>
              <w:t>消费多少才能发放</w:t>
            </w:r>
          </w:p>
          <w:p w:rsidR="000B51A2" w:rsidRPr="003C3A2C" w:rsidRDefault="000B51A2" w:rsidP="00853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>
              <w:rPr>
                <w:rFonts w:hint="eastAsia"/>
                <w:color w:val="FF0000"/>
                <w:sz w:val="21"/>
                <w:szCs w:val="21"/>
              </w:rPr>
              <w:t>Note:</w:t>
            </w:r>
            <w:r>
              <w:rPr>
                <w:rFonts w:hint="eastAsia"/>
                <w:color w:val="FF0000"/>
                <w:sz w:val="21"/>
                <w:szCs w:val="21"/>
              </w:rPr>
              <w:t>说明</w:t>
            </w:r>
          </w:p>
        </w:tc>
      </w:tr>
      <w:tr w:rsidR="003C3A2C" w:rsidRPr="003C3A2C" w:rsidTr="008538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3C3A2C" w:rsidRPr="003C3A2C" w:rsidRDefault="003C3A2C" w:rsidP="0085383B">
            <w:pPr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返回</w:t>
            </w:r>
          </w:p>
        </w:tc>
        <w:tc>
          <w:tcPr>
            <w:tcW w:w="6586" w:type="dxa"/>
          </w:tcPr>
          <w:p w:rsidR="003C3A2C" w:rsidRPr="003C3A2C" w:rsidRDefault="003C3A2C" w:rsidP="008538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Se</w:t>
            </w:r>
            <w:r w:rsidRPr="003C3A2C">
              <w:rPr>
                <w:color w:val="FF0000"/>
                <w:sz w:val="21"/>
                <w:szCs w:val="21"/>
              </w:rPr>
              <w:t>ttingId</w:t>
            </w:r>
          </w:p>
        </w:tc>
      </w:tr>
      <w:tr w:rsidR="003C3A2C" w:rsidRPr="003C3A2C" w:rsidTr="008538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3C3A2C" w:rsidRPr="003C3A2C" w:rsidRDefault="003C3A2C" w:rsidP="0085383B">
            <w:pPr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返回示例</w:t>
            </w:r>
          </w:p>
        </w:tc>
        <w:tc>
          <w:tcPr>
            <w:tcW w:w="6586" w:type="dxa"/>
          </w:tcPr>
          <w:p w:rsidR="003C3A2C" w:rsidRPr="003C3A2C" w:rsidRDefault="003C3A2C" w:rsidP="00853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3C3A2C">
              <w:rPr>
                <w:rFonts w:hint="eastAsia"/>
                <w:color w:val="FF0000"/>
                <w:sz w:val="18"/>
                <w:szCs w:val="18"/>
              </w:rPr>
              <w:t>{</w:t>
            </w:r>
          </w:p>
          <w:p w:rsidR="003C3A2C" w:rsidRPr="003C3A2C" w:rsidRDefault="003C3A2C" w:rsidP="00853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3C3A2C">
              <w:rPr>
                <w:rFonts w:hint="eastAsia"/>
                <w:color w:val="FF0000"/>
                <w:sz w:val="18"/>
                <w:szCs w:val="18"/>
              </w:rPr>
              <w:t>Success:true,</w:t>
            </w:r>
          </w:p>
          <w:p w:rsidR="003C3A2C" w:rsidRPr="003C3A2C" w:rsidRDefault="003C3A2C" w:rsidP="00853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3C3A2C">
              <w:rPr>
                <w:color w:val="FF0000"/>
                <w:sz w:val="18"/>
                <w:szCs w:val="18"/>
              </w:rPr>
              <w:t>I</w:t>
            </w:r>
            <w:r w:rsidRPr="003C3A2C">
              <w:rPr>
                <w:rFonts w:hint="eastAsia"/>
                <w:color w:val="FF0000"/>
                <w:sz w:val="18"/>
                <w:szCs w:val="18"/>
              </w:rPr>
              <w:t>d</w:t>
            </w:r>
            <w:r w:rsidRPr="003C3A2C">
              <w:rPr>
                <w:color w:val="FF0000"/>
                <w:sz w:val="18"/>
                <w:szCs w:val="18"/>
              </w:rPr>
              <w:t>:1</w:t>
            </w:r>
          </w:p>
          <w:p w:rsidR="003C3A2C" w:rsidRPr="003C3A2C" w:rsidRDefault="003C3A2C" w:rsidP="00853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3C3A2C">
              <w:rPr>
                <w:color w:val="FF0000"/>
                <w:sz w:val="18"/>
                <w:szCs w:val="18"/>
              </w:rPr>
              <w:lastRenderedPageBreak/>
              <w:t>}</w:t>
            </w:r>
          </w:p>
        </w:tc>
      </w:tr>
      <w:tr w:rsidR="003C3A2C" w:rsidRPr="003C3A2C" w:rsidTr="008538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3C3A2C" w:rsidRPr="003C3A2C" w:rsidRDefault="003C3A2C" w:rsidP="0085383B">
            <w:pPr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lastRenderedPageBreak/>
              <w:t>说明</w:t>
            </w:r>
          </w:p>
        </w:tc>
        <w:tc>
          <w:tcPr>
            <w:tcW w:w="6586" w:type="dxa"/>
          </w:tcPr>
          <w:p w:rsidR="003C3A2C" w:rsidRPr="003C3A2C" w:rsidRDefault="003C3A2C" w:rsidP="008538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3C3A2C" w:rsidRPr="003C3A2C" w:rsidTr="008538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3C3A2C" w:rsidRPr="003C3A2C" w:rsidRDefault="003C3A2C" w:rsidP="0085383B">
            <w:pPr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数据流</w:t>
            </w:r>
          </w:p>
        </w:tc>
        <w:tc>
          <w:tcPr>
            <w:tcW w:w="6586" w:type="dxa"/>
          </w:tcPr>
          <w:p w:rsidR="003C3A2C" w:rsidRPr="003C3A2C" w:rsidRDefault="003C3A2C" w:rsidP="00853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</w:tbl>
    <w:p w:rsidR="003C3A2C" w:rsidRPr="003C3A2C" w:rsidRDefault="003C3A2C">
      <w:pPr>
        <w:rPr>
          <w:color w:val="FF0000"/>
        </w:rPr>
      </w:pPr>
    </w:p>
    <w:p w:rsidR="003C3A2C" w:rsidRPr="005A3EC1" w:rsidRDefault="003C3A2C" w:rsidP="003C3A2C">
      <w:pPr>
        <w:pStyle w:val="3"/>
        <w:rPr>
          <w:color w:val="FF0000"/>
        </w:rPr>
      </w:pPr>
      <w:r w:rsidRPr="005A3EC1">
        <w:rPr>
          <w:rFonts w:hint="eastAsia"/>
          <w:color w:val="FF0000"/>
        </w:rPr>
        <w:t>获取随机红包设置列表</w:t>
      </w:r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20"/>
        <w:gridCol w:w="6586"/>
      </w:tblGrid>
      <w:tr w:rsidR="003C3A2C" w:rsidRPr="003C3A2C" w:rsidTr="008538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3C3A2C" w:rsidRPr="003C3A2C" w:rsidRDefault="003C3A2C" w:rsidP="0085383B">
            <w:pPr>
              <w:rPr>
                <w:b w:val="0"/>
                <w:bCs w:val="0"/>
                <w:color w:val="FF0000"/>
              </w:rPr>
            </w:pPr>
            <w:r w:rsidRPr="003C3A2C">
              <w:rPr>
                <w:rFonts w:hint="eastAsia"/>
                <w:color w:val="FF0000"/>
              </w:rPr>
              <w:t>/Get</w:t>
            </w:r>
            <w:r w:rsidRPr="003C3A2C">
              <w:rPr>
                <w:color w:val="FF0000"/>
              </w:rPr>
              <w:t>BounsSettings</w:t>
            </w:r>
          </w:p>
        </w:tc>
      </w:tr>
      <w:tr w:rsidR="003C3A2C" w:rsidRPr="003C3A2C" w:rsidTr="008538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3C3A2C" w:rsidRPr="003C3A2C" w:rsidRDefault="003C3A2C" w:rsidP="0085383B">
            <w:pPr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调用路径</w:t>
            </w:r>
          </w:p>
        </w:tc>
        <w:tc>
          <w:tcPr>
            <w:tcW w:w="6586" w:type="dxa"/>
          </w:tcPr>
          <w:p w:rsidR="003C3A2C" w:rsidRPr="003C3A2C" w:rsidRDefault="003C3A2C" w:rsidP="003C3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://api.longhuapuxin.com/seller/</w:t>
            </w:r>
            <w:r w:rsidRPr="003C3A2C">
              <w:rPr>
                <w:color w:val="FF0000"/>
              </w:rPr>
              <w:t>getbounssettings</w:t>
            </w:r>
          </w:p>
        </w:tc>
      </w:tr>
      <w:tr w:rsidR="003C3A2C" w:rsidRPr="003C3A2C" w:rsidTr="008538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3C3A2C" w:rsidRPr="003C3A2C" w:rsidRDefault="003C3A2C" w:rsidP="0085383B">
            <w:pPr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参数说明</w:t>
            </w:r>
          </w:p>
        </w:tc>
        <w:tc>
          <w:tcPr>
            <w:tcW w:w="6586" w:type="dxa"/>
          </w:tcPr>
          <w:p w:rsidR="003C3A2C" w:rsidRPr="003C3A2C" w:rsidRDefault="003C3A2C" w:rsidP="008538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</w:p>
        </w:tc>
      </w:tr>
      <w:tr w:rsidR="003C3A2C" w:rsidRPr="003C3A2C" w:rsidTr="008538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3C3A2C" w:rsidRPr="003C3A2C" w:rsidRDefault="003C3A2C" w:rsidP="0085383B">
            <w:pPr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Post</w:t>
            </w:r>
            <w:r w:rsidRPr="003C3A2C">
              <w:rPr>
                <w:rFonts w:hint="eastAsia"/>
                <w:color w:val="FF0000"/>
                <w:sz w:val="21"/>
                <w:szCs w:val="21"/>
              </w:rPr>
              <w:t>参数说明</w:t>
            </w:r>
          </w:p>
        </w:tc>
        <w:tc>
          <w:tcPr>
            <w:tcW w:w="6586" w:type="dxa"/>
          </w:tcPr>
          <w:p w:rsidR="003C3A2C" w:rsidRPr="003C3A2C" w:rsidRDefault="003C3A2C" w:rsidP="00853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Token:</w:t>
            </w:r>
            <w:r w:rsidRPr="003C3A2C">
              <w:rPr>
                <w:rFonts w:hint="eastAsia"/>
                <w:color w:val="FF0000"/>
                <w:sz w:val="21"/>
                <w:szCs w:val="21"/>
              </w:rPr>
              <w:t>用户令牌</w:t>
            </w:r>
          </w:p>
          <w:p w:rsidR="003C3A2C" w:rsidRPr="003C3A2C" w:rsidRDefault="003C3A2C" w:rsidP="00853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UserId:</w:t>
            </w:r>
            <w:r w:rsidRPr="003C3A2C">
              <w:rPr>
                <w:rFonts w:hint="eastAsia"/>
                <w:color w:val="FF0000"/>
                <w:sz w:val="21"/>
                <w:szCs w:val="21"/>
              </w:rPr>
              <w:t>用户</w:t>
            </w:r>
            <w:r w:rsidRPr="003C3A2C">
              <w:rPr>
                <w:rFonts w:hint="eastAsia"/>
                <w:color w:val="FF0000"/>
                <w:sz w:val="21"/>
                <w:szCs w:val="21"/>
              </w:rPr>
              <w:t>ID,</w:t>
            </w:r>
          </w:p>
          <w:p w:rsidR="003C3A2C" w:rsidRPr="003C3A2C" w:rsidRDefault="003C3A2C" w:rsidP="003C3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3C3A2C">
              <w:rPr>
                <w:color w:val="FF0000"/>
                <w:sz w:val="21"/>
                <w:szCs w:val="21"/>
              </w:rPr>
              <w:t>S</w:t>
            </w:r>
            <w:r w:rsidRPr="003C3A2C">
              <w:rPr>
                <w:rFonts w:hint="eastAsia"/>
                <w:color w:val="FF0000"/>
                <w:sz w:val="21"/>
                <w:szCs w:val="21"/>
              </w:rPr>
              <w:t>hop</w:t>
            </w:r>
            <w:r w:rsidRPr="003C3A2C">
              <w:rPr>
                <w:color w:val="FF0000"/>
                <w:sz w:val="21"/>
                <w:szCs w:val="21"/>
              </w:rPr>
              <w:t>Code:</w:t>
            </w:r>
            <w:r w:rsidRPr="003C3A2C">
              <w:rPr>
                <w:rFonts w:hint="eastAsia"/>
                <w:color w:val="FF0000"/>
                <w:sz w:val="21"/>
                <w:szCs w:val="21"/>
              </w:rPr>
              <w:t>商家代码</w:t>
            </w:r>
            <w:r w:rsidRPr="003C3A2C">
              <w:rPr>
                <w:color w:val="FF0000"/>
                <w:sz w:val="21"/>
                <w:szCs w:val="21"/>
              </w:rPr>
              <w:t xml:space="preserve"> </w:t>
            </w:r>
          </w:p>
        </w:tc>
      </w:tr>
      <w:tr w:rsidR="003C3A2C" w:rsidRPr="003C3A2C" w:rsidTr="008538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3C3A2C" w:rsidRPr="003C3A2C" w:rsidRDefault="003C3A2C" w:rsidP="0085383B">
            <w:pPr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返回</w:t>
            </w:r>
          </w:p>
        </w:tc>
        <w:tc>
          <w:tcPr>
            <w:tcW w:w="6586" w:type="dxa"/>
          </w:tcPr>
          <w:p w:rsidR="003C3A2C" w:rsidRPr="003C3A2C" w:rsidRDefault="003C3A2C" w:rsidP="008538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3C3A2C">
              <w:rPr>
                <w:color w:val="FF0000"/>
                <w:sz w:val="21"/>
                <w:szCs w:val="21"/>
              </w:rPr>
              <w:t xml:space="preserve"> </w:t>
            </w:r>
          </w:p>
        </w:tc>
      </w:tr>
      <w:tr w:rsidR="003C3A2C" w:rsidRPr="003C3A2C" w:rsidTr="008538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3C3A2C" w:rsidRPr="003C3A2C" w:rsidRDefault="003C3A2C" w:rsidP="0085383B">
            <w:pPr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返回示例</w:t>
            </w:r>
          </w:p>
        </w:tc>
        <w:tc>
          <w:tcPr>
            <w:tcW w:w="6586" w:type="dxa"/>
          </w:tcPr>
          <w:p w:rsidR="003C3A2C" w:rsidRPr="003C3A2C" w:rsidRDefault="003C3A2C" w:rsidP="00853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3C3A2C">
              <w:rPr>
                <w:rFonts w:hint="eastAsia"/>
                <w:color w:val="FF0000"/>
                <w:sz w:val="18"/>
                <w:szCs w:val="18"/>
              </w:rPr>
              <w:t>{</w:t>
            </w:r>
          </w:p>
          <w:p w:rsidR="003C3A2C" w:rsidRPr="003C3A2C" w:rsidRDefault="003C3A2C" w:rsidP="00853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3C3A2C">
              <w:rPr>
                <w:rFonts w:hint="eastAsia"/>
                <w:color w:val="FF0000"/>
                <w:sz w:val="18"/>
                <w:szCs w:val="18"/>
              </w:rPr>
              <w:t>Success:true,</w:t>
            </w:r>
          </w:p>
          <w:p w:rsidR="003C3A2C" w:rsidRPr="003C3A2C" w:rsidRDefault="003C3A2C" w:rsidP="00853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3C3A2C">
              <w:rPr>
                <w:color w:val="FF0000"/>
                <w:sz w:val="18"/>
                <w:szCs w:val="18"/>
              </w:rPr>
              <w:t>Settings:[</w:t>
            </w:r>
          </w:p>
          <w:p w:rsidR="003C3A2C" w:rsidRPr="003C3A2C" w:rsidRDefault="003C3A2C" w:rsidP="00853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3C3A2C">
              <w:rPr>
                <w:rFonts w:hint="eastAsia"/>
                <w:color w:val="FF0000"/>
                <w:sz w:val="18"/>
                <w:szCs w:val="18"/>
              </w:rPr>
              <w:t>{</w:t>
            </w:r>
            <w:r w:rsidRPr="003C3A2C">
              <w:rPr>
                <w:color w:val="FF0000"/>
                <w:sz w:val="18"/>
                <w:szCs w:val="18"/>
              </w:rPr>
              <w:t>MaxVal:5,MinVal:1,AmountFrom:10</w:t>
            </w:r>
            <w:r w:rsidRPr="003C3A2C">
              <w:rPr>
                <w:rFonts w:hint="eastAsia"/>
                <w:color w:val="FF0000"/>
                <w:sz w:val="18"/>
                <w:szCs w:val="18"/>
              </w:rPr>
              <w:t>}</w:t>
            </w:r>
          </w:p>
          <w:p w:rsidR="003C3A2C" w:rsidRPr="003C3A2C" w:rsidRDefault="003C3A2C" w:rsidP="00853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3C3A2C">
              <w:rPr>
                <w:color w:val="FF0000"/>
                <w:sz w:val="18"/>
                <w:szCs w:val="18"/>
              </w:rPr>
              <w:t>]</w:t>
            </w:r>
          </w:p>
          <w:p w:rsidR="003C3A2C" w:rsidRPr="003C3A2C" w:rsidRDefault="003C3A2C" w:rsidP="00853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3C3A2C">
              <w:rPr>
                <w:color w:val="FF0000"/>
                <w:sz w:val="18"/>
                <w:szCs w:val="18"/>
              </w:rPr>
              <w:t>}</w:t>
            </w:r>
          </w:p>
        </w:tc>
      </w:tr>
      <w:tr w:rsidR="003C3A2C" w:rsidRPr="003C3A2C" w:rsidTr="008538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3C3A2C" w:rsidRPr="003C3A2C" w:rsidRDefault="003C3A2C" w:rsidP="0085383B">
            <w:pPr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说明</w:t>
            </w:r>
          </w:p>
        </w:tc>
        <w:tc>
          <w:tcPr>
            <w:tcW w:w="6586" w:type="dxa"/>
          </w:tcPr>
          <w:p w:rsidR="003C3A2C" w:rsidRPr="003C3A2C" w:rsidRDefault="003C3A2C" w:rsidP="008538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3C3A2C" w:rsidRPr="003C3A2C" w:rsidTr="008538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3C3A2C" w:rsidRPr="003C3A2C" w:rsidRDefault="003C3A2C" w:rsidP="0085383B">
            <w:pPr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数据流</w:t>
            </w:r>
          </w:p>
        </w:tc>
        <w:tc>
          <w:tcPr>
            <w:tcW w:w="6586" w:type="dxa"/>
          </w:tcPr>
          <w:p w:rsidR="003C3A2C" w:rsidRPr="003C3A2C" w:rsidRDefault="003C3A2C" w:rsidP="00853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</w:tbl>
    <w:p w:rsidR="003C3A2C" w:rsidRDefault="003C3A2C"/>
    <w:p w:rsidR="003C3A2C" w:rsidRPr="003C3A2C" w:rsidRDefault="003C3A2C" w:rsidP="003C3A2C">
      <w:pPr>
        <w:pStyle w:val="3"/>
        <w:rPr>
          <w:color w:val="FF0000"/>
        </w:rPr>
      </w:pPr>
      <w:r>
        <w:rPr>
          <w:rFonts w:hint="eastAsia"/>
          <w:color w:val="FF0000"/>
        </w:rPr>
        <w:t>删除</w:t>
      </w:r>
      <w:r w:rsidRPr="003C3A2C">
        <w:rPr>
          <w:rFonts w:hint="eastAsia"/>
          <w:color w:val="FF0000"/>
        </w:rPr>
        <w:t>随机红包设置</w:t>
      </w:r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20"/>
        <w:gridCol w:w="6586"/>
      </w:tblGrid>
      <w:tr w:rsidR="003C3A2C" w:rsidRPr="003C3A2C" w:rsidTr="008538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3C3A2C" w:rsidRPr="003C3A2C" w:rsidRDefault="003C3A2C" w:rsidP="0085383B">
            <w:pPr>
              <w:rPr>
                <w:b w:val="0"/>
                <w:bCs w:val="0"/>
                <w:color w:val="FF0000"/>
              </w:rPr>
            </w:pPr>
            <w:r w:rsidRPr="003C3A2C">
              <w:rPr>
                <w:rFonts w:hint="eastAsia"/>
                <w:color w:val="FF0000"/>
              </w:rPr>
              <w:t>/</w:t>
            </w:r>
            <w:r w:rsidR="00A65B5B">
              <w:rPr>
                <w:rFonts w:hint="eastAsia"/>
                <w:color w:val="FF0000"/>
              </w:rPr>
              <w:t>Remove</w:t>
            </w:r>
            <w:r w:rsidR="00A65B5B">
              <w:rPr>
                <w:color w:val="FF0000"/>
              </w:rPr>
              <w:t>BounsSetting</w:t>
            </w:r>
          </w:p>
        </w:tc>
      </w:tr>
      <w:tr w:rsidR="003C3A2C" w:rsidRPr="003C3A2C" w:rsidTr="008538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3C3A2C" w:rsidRPr="003C3A2C" w:rsidRDefault="003C3A2C" w:rsidP="0085383B">
            <w:pPr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调用路径</w:t>
            </w:r>
          </w:p>
        </w:tc>
        <w:tc>
          <w:tcPr>
            <w:tcW w:w="6586" w:type="dxa"/>
          </w:tcPr>
          <w:p w:rsidR="003C3A2C" w:rsidRPr="003C3A2C" w:rsidRDefault="003C3A2C" w:rsidP="00A65B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://api.longhuapuxin.com/seller/</w:t>
            </w:r>
            <w:r w:rsidR="00A65B5B">
              <w:rPr>
                <w:color w:val="FF0000"/>
              </w:rPr>
              <w:t>removebounssetting</w:t>
            </w:r>
          </w:p>
        </w:tc>
      </w:tr>
      <w:tr w:rsidR="003C3A2C" w:rsidRPr="003C3A2C" w:rsidTr="008538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3C3A2C" w:rsidRPr="003C3A2C" w:rsidRDefault="003C3A2C" w:rsidP="0085383B">
            <w:pPr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参数说明</w:t>
            </w:r>
          </w:p>
        </w:tc>
        <w:tc>
          <w:tcPr>
            <w:tcW w:w="6586" w:type="dxa"/>
          </w:tcPr>
          <w:p w:rsidR="003C3A2C" w:rsidRPr="003C3A2C" w:rsidRDefault="003C3A2C" w:rsidP="008538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</w:p>
        </w:tc>
      </w:tr>
      <w:tr w:rsidR="003C3A2C" w:rsidRPr="003C3A2C" w:rsidTr="008538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3C3A2C" w:rsidRPr="003C3A2C" w:rsidRDefault="003C3A2C" w:rsidP="0085383B">
            <w:pPr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Post</w:t>
            </w:r>
            <w:r w:rsidRPr="003C3A2C">
              <w:rPr>
                <w:rFonts w:hint="eastAsia"/>
                <w:color w:val="FF0000"/>
                <w:sz w:val="21"/>
                <w:szCs w:val="21"/>
              </w:rPr>
              <w:t>参数说明</w:t>
            </w:r>
          </w:p>
        </w:tc>
        <w:tc>
          <w:tcPr>
            <w:tcW w:w="6586" w:type="dxa"/>
          </w:tcPr>
          <w:p w:rsidR="003C3A2C" w:rsidRPr="003C3A2C" w:rsidRDefault="003C3A2C" w:rsidP="00853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Token:</w:t>
            </w:r>
            <w:r w:rsidRPr="003C3A2C">
              <w:rPr>
                <w:rFonts w:hint="eastAsia"/>
                <w:color w:val="FF0000"/>
                <w:sz w:val="21"/>
                <w:szCs w:val="21"/>
              </w:rPr>
              <w:t>用户令牌</w:t>
            </w:r>
          </w:p>
          <w:p w:rsidR="003C3A2C" w:rsidRPr="003C3A2C" w:rsidRDefault="003C3A2C" w:rsidP="00853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UserId:</w:t>
            </w:r>
            <w:r w:rsidRPr="003C3A2C">
              <w:rPr>
                <w:rFonts w:hint="eastAsia"/>
                <w:color w:val="FF0000"/>
                <w:sz w:val="21"/>
                <w:szCs w:val="21"/>
              </w:rPr>
              <w:t>用户</w:t>
            </w:r>
            <w:r w:rsidRPr="003C3A2C">
              <w:rPr>
                <w:rFonts w:hint="eastAsia"/>
                <w:color w:val="FF0000"/>
                <w:sz w:val="21"/>
                <w:szCs w:val="21"/>
              </w:rPr>
              <w:t>ID,</w:t>
            </w:r>
          </w:p>
          <w:p w:rsidR="003C3A2C" w:rsidRPr="003C3A2C" w:rsidRDefault="003C3A2C" w:rsidP="00853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>
              <w:rPr>
                <w:rFonts w:hint="eastAsia"/>
                <w:color w:val="FF0000"/>
                <w:sz w:val="21"/>
                <w:szCs w:val="21"/>
              </w:rPr>
              <w:t>Id</w:t>
            </w:r>
            <w:r>
              <w:rPr>
                <w:rFonts w:hint="eastAsia"/>
                <w:color w:val="FF0000"/>
                <w:sz w:val="21"/>
                <w:szCs w:val="21"/>
              </w:rPr>
              <w:t>：设置</w:t>
            </w:r>
          </w:p>
        </w:tc>
      </w:tr>
      <w:tr w:rsidR="003C3A2C" w:rsidRPr="003C3A2C" w:rsidTr="008538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3C3A2C" w:rsidRPr="003C3A2C" w:rsidRDefault="003C3A2C" w:rsidP="0085383B">
            <w:pPr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返回</w:t>
            </w:r>
          </w:p>
        </w:tc>
        <w:tc>
          <w:tcPr>
            <w:tcW w:w="6586" w:type="dxa"/>
          </w:tcPr>
          <w:p w:rsidR="003C3A2C" w:rsidRPr="003C3A2C" w:rsidRDefault="003C3A2C" w:rsidP="008538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3C3A2C">
              <w:rPr>
                <w:color w:val="FF0000"/>
                <w:sz w:val="21"/>
                <w:szCs w:val="21"/>
              </w:rPr>
              <w:t xml:space="preserve"> </w:t>
            </w:r>
          </w:p>
        </w:tc>
      </w:tr>
      <w:tr w:rsidR="003C3A2C" w:rsidRPr="003C3A2C" w:rsidTr="008538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3C3A2C" w:rsidRPr="003C3A2C" w:rsidRDefault="003C3A2C" w:rsidP="0085383B">
            <w:pPr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lastRenderedPageBreak/>
              <w:t>返回示例</w:t>
            </w:r>
          </w:p>
        </w:tc>
        <w:tc>
          <w:tcPr>
            <w:tcW w:w="6586" w:type="dxa"/>
          </w:tcPr>
          <w:p w:rsidR="003C3A2C" w:rsidRPr="003C3A2C" w:rsidRDefault="003C3A2C" w:rsidP="00853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3C3A2C">
              <w:rPr>
                <w:rFonts w:hint="eastAsia"/>
                <w:color w:val="FF0000"/>
                <w:sz w:val="18"/>
                <w:szCs w:val="18"/>
              </w:rPr>
              <w:t>{</w:t>
            </w:r>
          </w:p>
          <w:p w:rsidR="003C3A2C" w:rsidRPr="003C3A2C" w:rsidRDefault="003C3A2C" w:rsidP="00853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3C3A2C">
              <w:rPr>
                <w:rFonts w:hint="eastAsia"/>
                <w:color w:val="FF0000"/>
                <w:sz w:val="18"/>
                <w:szCs w:val="18"/>
              </w:rPr>
              <w:t>Success:true,</w:t>
            </w:r>
          </w:p>
          <w:p w:rsidR="003C3A2C" w:rsidRPr="003C3A2C" w:rsidRDefault="003C3A2C" w:rsidP="00853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3C3A2C">
              <w:rPr>
                <w:color w:val="FF0000"/>
                <w:sz w:val="18"/>
                <w:szCs w:val="18"/>
              </w:rPr>
              <w:t>}</w:t>
            </w:r>
          </w:p>
        </w:tc>
      </w:tr>
      <w:tr w:rsidR="003C3A2C" w:rsidRPr="003C3A2C" w:rsidTr="008538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3C3A2C" w:rsidRPr="003C3A2C" w:rsidRDefault="003C3A2C" w:rsidP="0085383B">
            <w:pPr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说明</w:t>
            </w:r>
          </w:p>
        </w:tc>
        <w:tc>
          <w:tcPr>
            <w:tcW w:w="6586" w:type="dxa"/>
          </w:tcPr>
          <w:p w:rsidR="003C3A2C" w:rsidRPr="003C3A2C" w:rsidRDefault="003C3A2C" w:rsidP="008538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3C3A2C" w:rsidRPr="003C3A2C" w:rsidTr="008538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3C3A2C" w:rsidRPr="003C3A2C" w:rsidRDefault="003C3A2C" w:rsidP="0085383B">
            <w:pPr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数据流</w:t>
            </w:r>
          </w:p>
        </w:tc>
        <w:tc>
          <w:tcPr>
            <w:tcW w:w="6586" w:type="dxa"/>
          </w:tcPr>
          <w:p w:rsidR="003C3A2C" w:rsidRPr="003C3A2C" w:rsidRDefault="003C3A2C" w:rsidP="00853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</w:tbl>
    <w:p w:rsidR="003C3A2C" w:rsidRDefault="003C3A2C" w:rsidP="003C3A2C"/>
    <w:p w:rsidR="003C3A2C" w:rsidRPr="005A3EC1" w:rsidRDefault="005A3EC1" w:rsidP="005A3EC1">
      <w:pPr>
        <w:pStyle w:val="3"/>
        <w:rPr>
          <w:color w:val="FF0000"/>
        </w:rPr>
      </w:pPr>
      <w:r w:rsidRPr="005A3EC1">
        <w:rPr>
          <w:rFonts w:hint="eastAsia"/>
          <w:color w:val="FF0000"/>
        </w:rPr>
        <w:t>查看红包发放记录</w:t>
      </w:r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20"/>
        <w:gridCol w:w="6586"/>
      </w:tblGrid>
      <w:tr w:rsidR="005A3EC1" w:rsidRPr="003C3A2C" w:rsidTr="008538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5A3EC1" w:rsidRPr="003C3A2C" w:rsidRDefault="005A3EC1" w:rsidP="0085383B">
            <w:pPr>
              <w:rPr>
                <w:b w:val="0"/>
                <w:bCs w:val="0"/>
                <w:color w:val="FF0000"/>
              </w:rPr>
            </w:pPr>
            <w:r w:rsidRPr="003C3A2C">
              <w:rPr>
                <w:rFonts w:hint="eastAsia"/>
                <w:color w:val="FF0000"/>
              </w:rPr>
              <w:t>/Get</w:t>
            </w:r>
            <w:r w:rsidRPr="003C3A2C">
              <w:rPr>
                <w:color w:val="FF0000"/>
              </w:rPr>
              <w:t>Bouns</w:t>
            </w:r>
            <w:r>
              <w:rPr>
                <w:rFonts w:hint="eastAsia"/>
                <w:color w:val="FF0000"/>
              </w:rPr>
              <w:t>List</w:t>
            </w:r>
          </w:p>
        </w:tc>
      </w:tr>
      <w:tr w:rsidR="005A3EC1" w:rsidRPr="003C3A2C" w:rsidTr="008538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5A3EC1" w:rsidRPr="003C3A2C" w:rsidRDefault="005A3EC1" w:rsidP="0085383B">
            <w:pPr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调用路径</w:t>
            </w:r>
          </w:p>
        </w:tc>
        <w:tc>
          <w:tcPr>
            <w:tcW w:w="6586" w:type="dxa"/>
          </w:tcPr>
          <w:p w:rsidR="005A3EC1" w:rsidRPr="003C3A2C" w:rsidRDefault="005A3EC1" w:rsidP="00853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://api.longhuapuxin.com/seller/</w:t>
            </w:r>
            <w:r w:rsidRPr="003C3A2C">
              <w:rPr>
                <w:color w:val="FF0000"/>
              </w:rPr>
              <w:t>getbouns</w:t>
            </w:r>
            <w:r>
              <w:rPr>
                <w:rFonts w:hint="eastAsia"/>
                <w:color w:val="FF0000"/>
              </w:rPr>
              <w:t>list</w:t>
            </w:r>
          </w:p>
        </w:tc>
      </w:tr>
      <w:tr w:rsidR="005A3EC1" w:rsidRPr="003C3A2C" w:rsidTr="008538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5A3EC1" w:rsidRPr="003C3A2C" w:rsidRDefault="005A3EC1" w:rsidP="0085383B">
            <w:pPr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参数说明</w:t>
            </w:r>
          </w:p>
        </w:tc>
        <w:tc>
          <w:tcPr>
            <w:tcW w:w="6586" w:type="dxa"/>
          </w:tcPr>
          <w:p w:rsidR="005A3EC1" w:rsidRPr="003C3A2C" w:rsidRDefault="005A3EC1" w:rsidP="008538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</w:p>
        </w:tc>
      </w:tr>
      <w:tr w:rsidR="005A3EC1" w:rsidRPr="003C3A2C" w:rsidTr="008538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5A3EC1" w:rsidRPr="003C3A2C" w:rsidRDefault="005A3EC1" w:rsidP="0085383B">
            <w:pPr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Post</w:t>
            </w:r>
            <w:r w:rsidRPr="003C3A2C">
              <w:rPr>
                <w:rFonts w:hint="eastAsia"/>
                <w:color w:val="FF0000"/>
                <w:sz w:val="21"/>
                <w:szCs w:val="21"/>
              </w:rPr>
              <w:t>参数说明</w:t>
            </w:r>
          </w:p>
        </w:tc>
        <w:tc>
          <w:tcPr>
            <w:tcW w:w="6586" w:type="dxa"/>
          </w:tcPr>
          <w:p w:rsidR="005A3EC1" w:rsidRPr="003C3A2C" w:rsidRDefault="005A3EC1" w:rsidP="00853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Token:</w:t>
            </w:r>
            <w:r w:rsidRPr="003C3A2C">
              <w:rPr>
                <w:rFonts w:hint="eastAsia"/>
                <w:color w:val="FF0000"/>
                <w:sz w:val="21"/>
                <w:szCs w:val="21"/>
              </w:rPr>
              <w:t>用户令牌</w:t>
            </w:r>
          </w:p>
          <w:p w:rsidR="005A3EC1" w:rsidRPr="003C3A2C" w:rsidRDefault="005A3EC1" w:rsidP="00853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UserId:</w:t>
            </w:r>
            <w:r w:rsidRPr="003C3A2C">
              <w:rPr>
                <w:rFonts w:hint="eastAsia"/>
                <w:color w:val="FF0000"/>
                <w:sz w:val="21"/>
                <w:szCs w:val="21"/>
              </w:rPr>
              <w:t>用户</w:t>
            </w:r>
            <w:r w:rsidRPr="003C3A2C">
              <w:rPr>
                <w:rFonts w:hint="eastAsia"/>
                <w:color w:val="FF0000"/>
                <w:sz w:val="21"/>
                <w:szCs w:val="21"/>
              </w:rPr>
              <w:t>ID,</w:t>
            </w:r>
          </w:p>
          <w:p w:rsidR="005A3EC1" w:rsidRDefault="005A3EC1" w:rsidP="005A3E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>
              <w:rPr>
                <w:rFonts w:hint="eastAsia"/>
                <w:color w:val="FF0000"/>
                <w:sz w:val="21"/>
                <w:szCs w:val="21"/>
              </w:rPr>
              <w:t>Shop</w:t>
            </w:r>
            <w:r>
              <w:rPr>
                <w:color w:val="FF0000"/>
                <w:sz w:val="21"/>
                <w:szCs w:val="21"/>
              </w:rPr>
              <w:t>Code:</w:t>
            </w:r>
            <w:r>
              <w:rPr>
                <w:rFonts w:hint="eastAsia"/>
                <w:color w:val="FF0000"/>
                <w:sz w:val="21"/>
                <w:szCs w:val="21"/>
              </w:rPr>
              <w:t>商家代码，为空表示查看个人的领取记录</w:t>
            </w:r>
          </w:p>
          <w:p w:rsidR="005A3EC1" w:rsidRDefault="005A3EC1" w:rsidP="005A3E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>
              <w:rPr>
                <w:rFonts w:hint="eastAsia"/>
                <w:color w:val="FF0000"/>
                <w:sz w:val="21"/>
                <w:szCs w:val="21"/>
              </w:rPr>
              <w:t>PageSize:</w:t>
            </w:r>
            <w:r>
              <w:rPr>
                <w:rFonts w:hint="eastAsia"/>
                <w:color w:val="FF0000"/>
                <w:sz w:val="21"/>
                <w:szCs w:val="21"/>
              </w:rPr>
              <w:t>每页多少条</w:t>
            </w:r>
            <w:r>
              <w:rPr>
                <w:rFonts w:hint="eastAsia"/>
                <w:color w:val="FF0000"/>
                <w:sz w:val="21"/>
                <w:szCs w:val="21"/>
              </w:rPr>
              <w:t xml:space="preserve"> </w:t>
            </w:r>
            <w:r>
              <w:rPr>
                <w:rFonts w:hint="eastAsia"/>
                <w:color w:val="FF0000"/>
                <w:sz w:val="21"/>
                <w:szCs w:val="21"/>
              </w:rPr>
              <w:t>默认</w:t>
            </w:r>
            <w:r>
              <w:rPr>
                <w:rFonts w:hint="eastAsia"/>
                <w:color w:val="FF0000"/>
                <w:sz w:val="21"/>
                <w:szCs w:val="21"/>
              </w:rPr>
              <w:t>20</w:t>
            </w:r>
          </w:p>
          <w:p w:rsidR="005A3EC1" w:rsidRPr="003C3A2C" w:rsidRDefault="005A3EC1" w:rsidP="005A3E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>
              <w:rPr>
                <w:color w:val="FF0000"/>
                <w:sz w:val="21"/>
                <w:szCs w:val="21"/>
              </w:rPr>
              <w:t>PageIndex:</w:t>
            </w:r>
            <w:r>
              <w:rPr>
                <w:rFonts w:hint="eastAsia"/>
                <w:color w:val="FF0000"/>
                <w:sz w:val="21"/>
                <w:szCs w:val="21"/>
              </w:rPr>
              <w:t>查看第几页</w:t>
            </w:r>
            <w:r>
              <w:rPr>
                <w:rFonts w:hint="eastAsia"/>
                <w:color w:val="FF0000"/>
                <w:sz w:val="21"/>
                <w:szCs w:val="21"/>
              </w:rPr>
              <w:t xml:space="preserve"> </w:t>
            </w:r>
            <w:r>
              <w:rPr>
                <w:rFonts w:hint="eastAsia"/>
                <w:color w:val="FF0000"/>
                <w:sz w:val="21"/>
                <w:szCs w:val="21"/>
              </w:rPr>
              <w:t>从</w:t>
            </w:r>
            <w:r>
              <w:rPr>
                <w:rFonts w:hint="eastAsia"/>
                <w:color w:val="FF0000"/>
                <w:sz w:val="21"/>
                <w:szCs w:val="21"/>
              </w:rPr>
              <w:t>1</w:t>
            </w:r>
            <w:r>
              <w:rPr>
                <w:rFonts w:hint="eastAsia"/>
                <w:color w:val="FF0000"/>
                <w:sz w:val="21"/>
                <w:szCs w:val="21"/>
              </w:rPr>
              <w:t>开始</w:t>
            </w:r>
            <w:r w:rsidRPr="003C3A2C">
              <w:rPr>
                <w:rFonts w:hint="eastAsia"/>
                <w:color w:val="FF0000"/>
                <w:sz w:val="21"/>
                <w:szCs w:val="21"/>
              </w:rPr>
              <w:t xml:space="preserve"> </w:t>
            </w:r>
          </w:p>
        </w:tc>
      </w:tr>
      <w:tr w:rsidR="005A3EC1" w:rsidRPr="003C3A2C" w:rsidTr="008538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5A3EC1" w:rsidRPr="003C3A2C" w:rsidRDefault="005A3EC1" w:rsidP="0085383B">
            <w:pPr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返回</w:t>
            </w:r>
          </w:p>
        </w:tc>
        <w:tc>
          <w:tcPr>
            <w:tcW w:w="6586" w:type="dxa"/>
          </w:tcPr>
          <w:p w:rsidR="005A3EC1" w:rsidRPr="003C3A2C" w:rsidRDefault="005A3EC1" w:rsidP="008538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3C3A2C">
              <w:rPr>
                <w:color w:val="FF0000"/>
                <w:sz w:val="21"/>
                <w:szCs w:val="21"/>
              </w:rPr>
              <w:t xml:space="preserve"> </w:t>
            </w:r>
          </w:p>
        </w:tc>
      </w:tr>
      <w:tr w:rsidR="005A3EC1" w:rsidRPr="003C3A2C" w:rsidTr="008538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5A3EC1" w:rsidRPr="003C3A2C" w:rsidRDefault="005A3EC1" w:rsidP="0085383B">
            <w:pPr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返回示例</w:t>
            </w:r>
          </w:p>
        </w:tc>
        <w:tc>
          <w:tcPr>
            <w:tcW w:w="6586" w:type="dxa"/>
          </w:tcPr>
          <w:p w:rsidR="005A3EC1" w:rsidRPr="003C3A2C" w:rsidRDefault="005A3EC1" w:rsidP="00853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3C3A2C">
              <w:rPr>
                <w:rFonts w:hint="eastAsia"/>
                <w:color w:val="FF0000"/>
                <w:sz w:val="18"/>
                <w:szCs w:val="18"/>
              </w:rPr>
              <w:t>{</w:t>
            </w:r>
          </w:p>
          <w:p w:rsidR="005A3EC1" w:rsidRDefault="005A3EC1" w:rsidP="00853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3C3A2C">
              <w:rPr>
                <w:rFonts w:hint="eastAsia"/>
                <w:color w:val="FF0000"/>
                <w:sz w:val="18"/>
                <w:szCs w:val="18"/>
              </w:rPr>
              <w:t>Success:true,</w:t>
            </w:r>
          </w:p>
          <w:p w:rsidR="005A3EC1" w:rsidRPr="003C3A2C" w:rsidRDefault="005A3EC1" w:rsidP="00853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C</w:t>
            </w:r>
            <w:r>
              <w:rPr>
                <w:rFonts w:hint="eastAsia"/>
                <w:color w:val="FF0000"/>
                <w:sz w:val="18"/>
                <w:szCs w:val="18"/>
              </w:rPr>
              <w:t>ount</w:t>
            </w:r>
            <w:r>
              <w:rPr>
                <w:color w:val="FF0000"/>
                <w:sz w:val="18"/>
                <w:szCs w:val="18"/>
              </w:rPr>
              <w:t>:15</w:t>
            </w:r>
          </w:p>
          <w:p w:rsidR="005A3EC1" w:rsidRPr="003C3A2C" w:rsidRDefault="004E17C2" w:rsidP="00853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Boun</w:t>
            </w:r>
            <w:r w:rsidR="005A3EC1">
              <w:rPr>
                <w:color w:val="FF0000"/>
                <w:sz w:val="18"/>
                <w:szCs w:val="18"/>
              </w:rPr>
              <w:t>s</w:t>
            </w:r>
            <w:r>
              <w:rPr>
                <w:color w:val="FF0000"/>
                <w:sz w:val="18"/>
                <w:szCs w:val="18"/>
              </w:rPr>
              <w:t>es</w:t>
            </w:r>
            <w:r w:rsidR="005A3EC1" w:rsidRPr="003C3A2C">
              <w:rPr>
                <w:color w:val="FF0000"/>
                <w:sz w:val="18"/>
                <w:szCs w:val="18"/>
              </w:rPr>
              <w:t>:[</w:t>
            </w:r>
          </w:p>
          <w:p w:rsidR="005A3EC1" w:rsidRPr="003C3A2C" w:rsidRDefault="005A3EC1" w:rsidP="00853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3C3A2C">
              <w:rPr>
                <w:rFonts w:hint="eastAsia"/>
                <w:color w:val="FF0000"/>
                <w:sz w:val="18"/>
                <w:szCs w:val="18"/>
              </w:rPr>
              <w:t>{</w:t>
            </w:r>
            <w:r>
              <w:rPr>
                <w:color w:val="FF0000"/>
                <w:sz w:val="18"/>
                <w:szCs w:val="18"/>
              </w:rPr>
              <w:t>ShopCode:xxx,ShopName:xxx,UserId:11,N</w:t>
            </w:r>
            <w:r>
              <w:rPr>
                <w:rFonts w:hint="eastAsia"/>
                <w:color w:val="FF0000"/>
                <w:sz w:val="18"/>
                <w:szCs w:val="18"/>
              </w:rPr>
              <w:t>ickName</w:t>
            </w:r>
            <w:r>
              <w:rPr>
                <w:color w:val="FF0000"/>
                <w:sz w:val="18"/>
                <w:szCs w:val="18"/>
              </w:rPr>
              <w:t>:xxxx,Amount:3,HasGot:false,CreateTime</w:t>
            </w:r>
            <w:r w:rsidR="00D401A9">
              <w:rPr>
                <w:rFonts w:hint="eastAsia"/>
                <w:color w:val="FF0000"/>
                <w:sz w:val="18"/>
                <w:szCs w:val="18"/>
              </w:rPr>
              <w:t>Text</w:t>
            </w:r>
            <w:r>
              <w:rPr>
                <w:color w:val="FF0000"/>
                <w:sz w:val="18"/>
                <w:szCs w:val="18"/>
              </w:rPr>
              <w:t>:2015-01-01,Note:xxxx</w:t>
            </w:r>
            <w:r w:rsidRPr="003C3A2C">
              <w:rPr>
                <w:rFonts w:hint="eastAsia"/>
                <w:color w:val="FF0000"/>
                <w:sz w:val="18"/>
                <w:szCs w:val="18"/>
              </w:rPr>
              <w:t>}</w:t>
            </w:r>
          </w:p>
          <w:p w:rsidR="005A3EC1" w:rsidRPr="003C3A2C" w:rsidRDefault="005A3EC1" w:rsidP="00853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3C3A2C">
              <w:rPr>
                <w:color w:val="FF0000"/>
                <w:sz w:val="18"/>
                <w:szCs w:val="18"/>
              </w:rPr>
              <w:t>]</w:t>
            </w:r>
          </w:p>
          <w:p w:rsidR="005A3EC1" w:rsidRPr="003C3A2C" w:rsidRDefault="005A3EC1" w:rsidP="00853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3C3A2C">
              <w:rPr>
                <w:color w:val="FF0000"/>
                <w:sz w:val="18"/>
                <w:szCs w:val="18"/>
              </w:rPr>
              <w:t>}</w:t>
            </w:r>
          </w:p>
        </w:tc>
      </w:tr>
      <w:tr w:rsidR="005A3EC1" w:rsidRPr="003C3A2C" w:rsidTr="008538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5A3EC1" w:rsidRPr="003C3A2C" w:rsidRDefault="005A3EC1" w:rsidP="0085383B">
            <w:pPr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说明</w:t>
            </w:r>
          </w:p>
        </w:tc>
        <w:tc>
          <w:tcPr>
            <w:tcW w:w="6586" w:type="dxa"/>
          </w:tcPr>
          <w:p w:rsidR="005A3EC1" w:rsidRPr="003C3A2C" w:rsidRDefault="005A3EC1" w:rsidP="008538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5A3EC1" w:rsidRPr="003C3A2C" w:rsidTr="008538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5A3EC1" w:rsidRPr="003C3A2C" w:rsidRDefault="005A3EC1" w:rsidP="0085383B">
            <w:pPr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数据流</w:t>
            </w:r>
          </w:p>
        </w:tc>
        <w:tc>
          <w:tcPr>
            <w:tcW w:w="6586" w:type="dxa"/>
          </w:tcPr>
          <w:p w:rsidR="005A3EC1" w:rsidRPr="003C3A2C" w:rsidRDefault="005A3EC1" w:rsidP="00853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</w:tbl>
    <w:p w:rsidR="005A3EC1" w:rsidRDefault="005A3EC1" w:rsidP="003C3A2C"/>
    <w:p w:rsidR="003C3A2C" w:rsidRPr="00435294" w:rsidRDefault="005A3EC1" w:rsidP="005A3EC1">
      <w:pPr>
        <w:pStyle w:val="3"/>
        <w:rPr>
          <w:color w:val="FF0000"/>
        </w:rPr>
      </w:pPr>
      <w:r w:rsidRPr="00435294">
        <w:rPr>
          <w:rFonts w:hint="eastAsia"/>
          <w:color w:val="FF0000"/>
        </w:rPr>
        <w:t>打开红包</w:t>
      </w:r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20"/>
        <w:gridCol w:w="6586"/>
      </w:tblGrid>
      <w:tr w:rsidR="005A3EC1" w:rsidRPr="003C3A2C" w:rsidTr="008538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5A3EC1" w:rsidRPr="003C3A2C" w:rsidRDefault="005A3EC1" w:rsidP="00C57DFB">
            <w:pPr>
              <w:rPr>
                <w:b w:val="0"/>
                <w:bCs w:val="0"/>
                <w:color w:val="FF0000"/>
              </w:rPr>
            </w:pPr>
            <w:r w:rsidRPr="003C3A2C">
              <w:rPr>
                <w:rFonts w:hint="eastAsia"/>
                <w:color w:val="FF0000"/>
              </w:rPr>
              <w:t>/</w:t>
            </w:r>
            <w:r w:rsidR="00C57DFB">
              <w:rPr>
                <w:color w:val="FF0000"/>
              </w:rPr>
              <w:t>OpenBouns</w:t>
            </w:r>
          </w:p>
        </w:tc>
      </w:tr>
      <w:tr w:rsidR="005A3EC1" w:rsidRPr="003C3A2C" w:rsidTr="008538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5A3EC1" w:rsidRPr="003C3A2C" w:rsidRDefault="005A3EC1" w:rsidP="0085383B">
            <w:pPr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调用路径</w:t>
            </w:r>
          </w:p>
        </w:tc>
        <w:tc>
          <w:tcPr>
            <w:tcW w:w="6586" w:type="dxa"/>
          </w:tcPr>
          <w:p w:rsidR="005A3EC1" w:rsidRPr="003C3A2C" w:rsidRDefault="005A3EC1" w:rsidP="00C57D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://api.longhuapuxin.com/seller/</w:t>
            </w:r>
            <w:r w:rsidR="00C57DFB">
              <w:rPr>
                <w:color w:val="FF0000"/>
              </w:rPr>
              <w:t>openbouns</w:t>
            </w:r>
          </w:p>
        </w:tc>
      </w:tr>
      <w:tr w:rsidR="005A3EC1" w:rsidRPr="003C3A2C" w:rsidTr="008538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5A3EC1" w:rsidRPr="003C3A2C" w:rsidRDefault="005A3EC1" w:rsidP="0085383B">
            <w:pPr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lastRenderedPageBreak/>
              <w:t>参数说明</w:t>
            </w:r>
          </w:p>
        </w:tc>
        <w:tc>
          <w:tcPr>
            <w:tcW w:w="6586" w:type="dxa"/>
          </w:tcPr>
          <w:p w:rsidR="005A3EC1" w:rsidRPr="003C3A2C" w:rsidRDefault="005A3EC1" w:rsidP="008538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</w:p>
        </w:tc>
      </w:tr>
      <w:tr w:rsidR="005A3EC1" w:rsidRPr="003C3A2C" w:rsidTr="008538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5A3EC1" w:rsidRPr="003C3A2C" w:rsidRDefault="005A3EC1" w:rsidP="0085383B">
            <w:pPr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Post</w:t>
            </w:r>
            <w:r w:rsidRPr="003C3A2C">
              <w:rPr>
                <w:rFonts w:hint="eastAsia"/>
                <w:color w:val="FF0000"/>
                <w:sz w:val="21"/>
                <w:szCs w:val="21"/>
              </w:rPr>
              <w:t>参数说明</w:t>
            </w:r>
          </w:p>
        </w:tc>
        <w:tc>
          <w:tcPr>
            <w:tcW w:w="6586" w:type="dxa"/>
          </w:tcPr>
          <w:p w:rsidR="005A3EC1" w:rsidRPr="003C3A2C" w:rsidRDefault="005A3EC1" w:rsidP="00853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Token:</w:t>
            </w:r>
            <w:r w:rsidRPr="003C3A2C">
              <w:rPr>
                <w:rFonts w:hint="eastAsia"/>
                <w:color w:val="FF0000"/>
                <w:sz w:val="21"/>
                <w:szCs w:val="21"/>
              </w:rPr>
              <w:t>用户令牌</w:t>
            </w:r>
          </w:p>
          <w:p w:rsidR="005A3EC1" w:rsidRDefault="005A3EC1" w:rsidP="005A3E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UserId:</w:t>
            </w:r>
            <w:r w:rsidRPr="003C3A2C">
              <w:rPr>
                <w:rFonts w:hint="eastAsia"/>
                <w:color w:val="FF0000"/>
                <w:sz w:val="21"/>
                <w:szCs w:val="21"/>
              </w:rPr>
              <w:t>用户</w:t>
            </w:r>
            <w:r w:rsidRPr="003C3A2C">
              <w:rPr>
                <w:rFonts w:hint="eastAsia"/>
                <w:color w:val="FF0000"/>
                <w:sz w:val="21"/>
                <w:szCs w:val="21"/>
              </w:rPr>
              <w:t>ID,</w:t>
            </w:r>
          </w:p>
          <w:p w:rsidR="005A3EC1" w:rsidRPr="003C3A2C" w:rsidRDefault="005A3EC1" w:rsidP="005A3E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>
              <w:rPr>
                <w:rFonts w:hint="eastAsia"/>
                <w:color w:val="FF0000"/>
                <w:sz w:val="21"/>
                <w:szCs w:val="21"/>
              </w:rPr>
              <w:t>BounsId:</w:t>
            </w:r>
            <w:r>
              <w:rPr>
                <w:rFonts w:hint="eastAsia"/>
                <w:color w:val="FF0000"/>
                <w:sz w:val="21"/>
                <w:szCs w:val="21"/>
              </w:rPr>
              <w:t>红包发放记录</w:t>
            </w:r>
            <w:r>
              <w:rPr>
                <w:rFonts w:hint="eastAsia"/>
                <w:color w:val="FF0000"/>
                <w:sz w:val="21"/>
                <w:szCs w:val="21"/>
              </w:rPr>
              <w:t>Id</w:t>
            </w:r>
          </w:p>
        </w:tc>
      </w:tr>
      <w:tr w:rsidR="005A3EC1" w:rsidRPr="003C3A2C" w:rsidTr="008538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5A3EC1" w:rsidRPr="003C3A2C" w:rsidRDefault="005A3EC1" w:rsidP="0085383B">
            <w:pPr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返回</w:t>
            </w:r>
          </w:p>
        </w:tc>
        <w:tc>
          <w:tcPr>
            <w:tcW w:w="6586" w:type="dxa"/>
          </w:tcPr>
          <w:p w:rsidR="005A3EC1" w:rsidRPr="003C3A2C" w:rsidRDefault="005A3EC1" w:rsidP="008538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1"/>
                <w:szCs w:val="21"/>
              </w:rPr>
            </w:pPr>
            <w:r w:rsidRPr="003C3A2C">
              <w:rPr>
                <w:color w:val="FF0000"/>
                <w:sz w:val="21"/>
                <w:szCs w:val="21"/>
              </w:rPr>
              <w:t xml:space="preserve"> </w:t>
            </w:r>
            <w:r>
              <w:rPr>
                <w:rFonts w:hint="eastAsia"/>
                <w:color w:val="FF0000"/>
                <w:sz w:val="21"/>
                <w:szCs w:val="21"/>
              </w:rPr>
              <w:t>获取金额，</w:t>
            </w:r>
            <w:r>
              <w:rPr>
                <w:color w:val="FF0000"/>
                <w:sz w:val="21"/>
                <w:szCs w:val="21"/>
              </w:rPr>
              <w:t>Note</w:t>
            </w:r>
          </w:p>
        </w:tc>
      </w:tr>
      <w:tr w:rsidR="005A3EC1" w:rsidRPr="003C3A2C" w:rsidTr="008538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5A3EC1" w:rsidRPr="003C3A2C" w:rsidRDefault="005A3EC1" w:rsidP="0085383B">
            <w:pPr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返回示例</w:t>
            </w:r>
          </w:p>
        </w:tc>
        <w:tc>
          <w:tcPr>
            <w:tcW w:w="6586" w:type="dxa"/>
          </w:tcPr>
          <w:p w:rsidR="005A3EC1" w:rsidRPr="003C3A2C" w:rsidRDefault="005A3EC1" w:rsidP="00853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3C3A2C">
              <w:rPr>
                <w:rFonts w:hint="eastAsia"/>
                <w:color w:val="FF0000"/>
                <w:sz w:val="18"/>
                <w:szCs w:val="18"/>
              </w:rPr>
              <w:t>{</w:t>
            </w:r>
          </w:p>
          <w:p w:rsidR="005A3EC1" w:rsidRDefault="005A3EC1" w:rsidP="00853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3C3A2C">
              <w:rPr>
                <w:rFonts w:hint="eastAsia"/>
                <w:color w:val="FF0000"/>
                <w:sz w:val="18"/>
                <w:szCs w:val="18"/>
              </w:rPr>
              <w:t>Success:true,</w:t>
            </w:r>
          </w:p>
          <w:p w:rsidR="005A3EC1" w:rsidRDefault="005A3EC1" w:rsidP="00853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Amount:3,</w:t>
            </w:r>
          </w:p>
          <w:p w:rsidR="005A3EC1" w:rsidRPr="003C3A2C" w:rsidRDefault="005A3EC1" w:rsidP="00853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Note:”</w:t>
            </w:r>
            <w:r>
              <w:rPr>
                <w:rFonts w:hint="eastAsia"/>
                <w:color w:val="FF0000"/>
                <w:sz w:val="18"/>
                <w:szCs w:val="18"/>
              </w:rPr>
              <w:t>xxx</w:t>
            </w:r>
            <w:r>
              <w:rPr>
                <w:rFonts w:hint="eastAsia"/>
                <w:color w:val="FF0000"/>
                <w:sz w:val="18"/>
                <w:szCs w:val="18"/>
              </w:rPr>
              <w:t>在我家小</w:t>
            </w:r>
            <w:proofErr w:type="gramStart"/>
            <w:r>
              <w:rPr>
                <w:rFonts w:hint="eastAsia"/>
                <w:color w:val="FF0000"/>
                <w:sz w:val="18"/>
                <w:szCs w:val="18"/>
              </w:rPr>
              <w:t>厨</w:t>
            </w:r>
            <w:proofErr w:type="gramEnd"/>
            <w:r>
              <w:rPr>
                <w:rFonts w:hint="eastAsia"/>
                <w:color w:val="FF0000"/>
                <w:sz w:val="18"/>
                <w:szCs w:val="18"/>
              </w:rPr>
              <w:t>消费</w:t>
            </w:r>
            <w:r>
              <w:rPr>
                <w:rFonts w:hint="eastAsia"/>
                <w:color w:val="FF0000"/>
                <w:sz w:val="18"/>
                <w:szCs w:val="18"/>
              </w:rPr>
              <w:t>20</w:t>
            </w:r>
            <w:r>
              <w:rPr>
                <w:rFonts w:hint="eastAsia"/>
                <w:color w:val="FF0000"/>
                <w:sz w:val="18"/>
                <w:szCs w:val="18"/>
              </w:rPr>
              <w:t>元，获得随机红包</w:t>
            </w:r>
            <w:r>
              <w:rPr>
                <w:rFonts w:hint="eastAsia"/>
                <w:color w:val="FF0000"/>
                <w:sz w:val="18"/>
                <w:szCs w:val="18"/>
              </w:rPr>
              <w:t>3</w:t>
            </w:r>
            <w:r>
              <w:rPr>
                <w:rFonts w:hint="eastAsia"/>
                <w:color w:val="FF0000"/>
                <w:sz w:val="18"/>
                <w:szCs w:val="18"/>
              </w:rPr>
              <w:t>元</w:t>
            </w:r>
            <w:r>
              <w:rPr>
                <w:color w:val="FF0000"/>
                <w:sz w:val="18"/>
                <w:szCs w:val="18"/>
              </w:rPr>
              <w:t>”</w:t>
            </w:r>
          </w:p>
          <w:p w:rsidR="005A3EC1" w:rsidRPr="003C3A2C" w:rsidRDefault="005A3EC1" w:rsidP="00853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3C3A2C">
              <w:rPr>
                <w:color w:val="FF0000"/>
                <w:sz w:val="18"/>
                <w:szCs w:val="18"/>
              </w:rPr>
              <w:t>}</w:t>
            </w:r>
          </w:p>
        </w:tc>
      </w:tr>
      <w:tr w:rsidR="005A3EC1" w:rsidRPr="003C3A2C" w:rsidTr="008538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5A3EC1" w:rsidRPr="003C3A2C" w:rsidRDefault="005A3EC1" w:rsidP="0085383B">
            <w:pPr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说明</w:t>
            </w:r>
          </w:p>
        </w:tc>
        <w:tc>
          <w:tcPr>
            <w:tcW w:w="6586" w:type="dxa"/>
          </w:tcPr>
          <w:p w:rsidR="005A3EC1" w:rsidRPr="003C3A2C" w:rsidRDefault="005A3EC1" w:rsidP="008538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  <w:tr w:rsidR="005A3EC1" w:rsidRPr="003C3A2C" w:rsidTr="008538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</w:tcPr>
          <w:p w:rsidR="005A3EC1" w:rsidRPr="003C3A2C" w:rsidRDefault="005A3EC1" w:rsidP="0085383B">
            <w:pPr>
              <w:rPr>
                <w:color w:val="FF0000"/>
                <w:sz w:val="21"/>
                <w:szCs w:val="21"/>
              </w:rPr>
            </w:pPr>
            <w:r w:rsidRPr="003C3A2C">
              <w:rPr>
                <w:rFonts w:hint="eastAsia"/>
                <w:color w:val="FF0000"/>
                <w:sz w:val="21"/>
                <w:szCs w:val="21"/>
              </w:rPr>
              <w:t>数据流</w:t>
            </w:r>
          </w:p>
        </w:tc>
        <w:tc>
          <w:tcPr>
            <w:tcW w:w="6586" w:type="dxa"/>
          </w:tcPr>
          <w:p w:rsidR="005A3EC1" w:rsidRPr="003C3A2C" w:rsidRDefault="005A3EC1" w:rsidP="00853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</w:p>
        </w:tc>
      </w:tr>
    </w:tbl>
    <w:p w:rsidR="005A3EC1" w:rsidRDefault="005A3EC1"/>
    <w:p w:rsidR="003C3A2C" w:rsidRPr="00B229D0" w:rsidRDefault="003C3A2C"/>
    <w:p w:rsidR="002D528F" w:rsidRPr="00B229D0" w:rsidRDefault="00B92BA1">
      <w:pPr>
        <w:pStyle w:val="2"/>
        <w:rPr>
          <w:color w:val="auto"/>
        </w:rPr>
      </w:pPr>
      <w:bookmarkStart w:id="217" w:name="_Toc443295461"/>
      <w:r w:rsidRPr="00B229D0">
        <w:rPr>
          <w:rFonts w:hint="eastAsia"/>
          <w:color w:val="auto"/>
        </w:rPr>
        <w:t>管理接口</w:t>
      </w:r>
      <w:bookmarkEnd w:id="217"/>
    </w:p>
    <w:p w:rsidR="002D528F" w:rsidRPr="00B229D0" w:rsidRDefault="00B92BA1">
      <w:pPr>
        <w:pStyle w:val="3"/>
        <w:rPr>
          <w:color w:val="auto"/>
        </w:rPr>
      </w:pPr>
      <w:bookmarkStart w:id="218" w:name="_Toc443295462"/>
      <w:r w:rsidRPr="00B229D0">
        <w:rPr>
          <w:rFonts w:hint="eastAsia"/>
          <w:color w:val="auto"/>
        </w:rPr>
        <w:t>用户留言</w:t>
      </w:r>
      <w:bookmarkEnd w:id="218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30"/>
        <w:gridCol w:w="6576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/su</w:t>
            </w:r>
            <w:r w:rsidRPr="00B229D0">
              <w:rPr>
                <w:color w:val="auto"/>
              </w:rPr>
              <w:t>ggest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76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</w:t>
            </w:r>
            <w:bookmarkStart w:id="219" w:name="OLE_LINK3"/>
            <w:bookmarkStart w:id="220" w:name="OLE_LINK4"/>
            <w:r w:rsidRPr="00B229D0">
              <w:rPr>
                <w:rFonts w:hint="eastAsia"/>
                <w:color w:val="auto"/>
                <w:sz w:val="21"/>
                <w:szCs w:val="21"/>
              </w:rPr>
              <w:t>maintain</w:t>
            </w:r>
            <w:bookmarkEnd w:id="219"/>
            <w:bookmarkEnd w:id="220"/>
            <w:r w:rsidRPr="00B229D0">
              <w:rPr>
                <w:color w:val="auto"/>
                <w:sz w:val="21"/>
                <w:szCs w:val="21"/>
              </w:rPr>
              <w:t>/suggest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6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6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ID,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color w:val="auto"/>
                <w:sz w:val="21"/>
                <w:szCs w:val="21"/>
              </w:rPr>
              <w:t>Phone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手机号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Content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：反馈内容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76" w:type="dxa"/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提现记录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76" w:type="dxa"/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Success:true,</w:t>
            </w:r>
          </w:p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576" w:type="dxa"/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:rsidR="002D528F" w:rsidRPr="00B229D0" w:rsidRDefault="00B92BA1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lastRenderedPageBreak/>
              <w:t>数据流</w:t>
            </w:r>
          </w:p>
        </w:tc>
        <w:tc>
          <w:tcPr>
            <w:tcW w:w="6576" w:type="dxa"/>
          </w:tcPr>
          <w:p w:rsidR="002D528F" w:rsidRPr="00B229D0" w:rsidRDefault="00D84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>
              <w:rPr>
                <w:color w:val="auto"/>
              </w:rPr>
              <w:pict>
                <v:shape id="Picture 68" o:spid="_x0000_i1092" type="#_x0000_t75" style="width:222pt;height:120pt">
                  <v:imagedata r:id="rId78" o:title=""/>
                </v:shape>
              </w:pict>
            </w:r>
          </w:p>
        </w:tc>
      </w:tr>
    </w:tbl>
    <w:p w:rsidR="002D528F" w:rsidRPr="00B229D0" w:rsidRDefault="00F90AE1" w:rsidP="00F90AE1">
      <w:pPr>
        <w:pStyle w:val="3"/>
        <w:rPr>
          <w:color w:val="auto"/>
        </w:rPr>
      </w:pPr>
      <w:bookmarkStart w:id="221" w:name="_Toc443295463"/>
      <w:r w:rsidRPr="00B229D0">
        <w:rPr>
          <w:color w:val="auto"/>
        </w:rPr>
        <w:t>生成批量付款单</w:t>
      </w:r>
      <w:bookmarkEnd w:id="221"/>
    </w:p>
    <w:tbl>
      <w:tblPr>
        <w:tblStyle w:val="-1"/>
        <w:tblW w:w="8306" w:type="dxa"/>
        <w:tblLayout w:type="fixed"/>
        <w:tblLook w:val="04A0" w:firstRow="1" w:lastRow="0" w:firstColumn="1" w:lastColumn="0" w:noHBand="0" w:noVBand="1"/>
      </w:tblPr>
      <w:tblGrid>
        <w:gridCol w:w="1730"/>
        <w:gridCol w:w="6576"/>
      </w:tblGrid>
      <w:tr w:rsidR="00A614C2" w:rsidRPr="00B229D0" w:rsidTr="006028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6" w:type="dxa"/>
            <w:gridSpan w:val="2"/>
          </w:tcPr>
          <w:p w:rsidR="00A614C2" w:rsidRPr="00B229D0" w:rsidRDefault="00A614C2" w:rsidP="006028CF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/Create</w:t>
            </w:r>
            <w:r w:rsidR="00144B87" w:rsidRPr="00B229D0">
              <w:rPr>
                <w:rFonts w:hint="eastAsia"/>
                <w:color w:val="auto"/>
              </w:rPr>
              <w:t>AliPayExcel</w:t>
            </w:r>
          </w:p>
        </w:tc>
      </w:tr>
      <w:tr w:rsidR="00A614C2" w:rsidRPr="00B229D0" w:rsidTr="006028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:rsidR="00A614C2" w:rsidRPr="00B229D0" w:rsidRDefault="00A614C2" w:rsidP="006028CF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调用路径</w:t>
            </w:r>
          </w:p>
        </w:tc>
        <w:tc>
          <w:tcPr>
            <w:tcW w:w="6576" w:type="dxa"/>
          </w:tcPr>
          <w:p w:rsidR="00A614C2" w:rsidRPr="00B229D0" w:rsidRDefault="00A614C2" w:rsidP="0060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://api.longhuapuxin.com/maintain</w:t>
            </w:r>
            <w:r w:rsidRPr="00B229D0">
              <w:rPr>
                <w:color w:val="auto"/>
                <w:sz w:val="21"/>
                <w:szCs w:val="21"/>
              </w:rPr>
              <w:t>/</w:t>
            </w:r>
            <w:r w:rsidR="00144B87" w:rsidRPr="00B229D0">
              <w:rPr>
                <w:color w:val="auto"/>
                <w:sz w:val="21"/>
                <w:szCs w:val="21"/>
              </w:rPr>
              <w:t>CreateAliPayExcel</w:t>
            </w:r>
          </w:p>
        </w:tc>
      </w:tr>
      <w:tr w:rsidR="00A614C2" w:rsidRPr="00B229D0" w:rsidTr="006028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:rsidR="00A614C2" w:rsidRPr="00B229D0" w:rsidRDefault="00A614C2" w:rsidP="006028CF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6" w:type="dxa"/>
          </w:tcPr>
          <w:p w:rsidR="00A614C2" w:rsidRPr="00B229D0" w:rsidRDefault="00A614C2" w:rsidP="006028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</w:p>
        </w:tc>
      </w:tr>
      <w:tr w:rsidR="00A614C2" w:rsidRPr="00B229D0" w:rsidTr="006028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:rsidR="00A614C2" w:rsidRPr="00B229D0" w:rsidRDefault="00A614C2" w:rsidP="006028CF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Post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参数说明</w:t>
            </w:r>
          </w:p>
        </w:tc>
        <w:tc>
          <w:tcPr>
            <w:tcW w:w="6576" w:type="dxa"/>
          </w:tcPr>
          <w:p w:rsidR="00A614C2" w:rsidRPr="00B229D0" w:rsidRDefault="00A614C2" w:rsidP="0060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Token: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用户令牌</w:t>
            </w:r>
          </w:p>
          <w:p w:rsidR="00A614C2" w:rsidRPr="00B229D0" w:rsidRDefault="00A614C2" w:rsidP="0060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UserId: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用户</w:t>
            </w:r>
            <w:r w:rsidRPr="00B229D0">
              <w:rPr>
                <w:rFonts w:hint="eastAsia"/>
                <w:color w:val="auto"/>
                <w:sz w:val="21"/>
                <w:szCs w:val="21"/>
              </w:rPr>
              <w:t>ID,</w:t>
            </w:r>
          </w:p>
        </w:tc>
      </w:tr>
      <w:tr w:rsidR="00A614C2" w:rsidRPr="00B229D0" w:rsidTr="006028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:rsidR="00A614C2" w:rsidRPr="00B229D0" w:rsidRDefault="00A614C2" w:rsidP="006028CF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</w:t>
            </w:r>
          </w:p>
        </w:tc>
        <w:tc>
          <w:tcPr>
            <w:tcW w:w="6576" w:type="dxa"/>
          </w:tcPr>
          <w:p w:rsidR="00A614C2" w:rsidRPr="00B229D0" w:rsidRDefault="00A614C2" w:rsidP="006028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提现记录</w:t>
            </w:r>
          </w:p>
        </w:tc>
      </w:tr>
      <w:tr w:rsidR="00A614C2" w:rsidRPr="00B229D0" w:rsidTr="006028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:rsidR="00A614C2" w:rsidRPr="00B229D0" w:rsidRDefault="00A614C2" w:rsidP="006028CF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返回示例</w:t>
            </w:r>
          </w:p>
        </w:tc>
        <w:tc>
          <w:tcPr>
            <w:tcW w:w="6576" w:type="dxa"/>
          </w:tcPr>
          <w:p w:rsidR="00A614C2" w:rsidRPr="00B229D0" w:rsidRDefault="00A614C2" w:rsidP="0060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{</w:t>
            </w:r>
          </w:p>
          <w:p w:rsidR="00A614C2" w:rsidRPr="00B229D0" w:rsidRDefault="00A614C2" w:rsidP="0060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Success:true,</w:t>
            </w:r>
          </w:p>
          <w:p w:rsidR="00A614C2" w:rsidRPr="00B229D0" w:rsidRDefault="00A614C2" w:rsidP="0060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}</w:t>
            </w:r>
          </w:p>
        </w:tc>
      </w:tr>
      <w:tr w:rsidR="00A614C2" w:rsidRPr="00B229D0" w:rsidTr="006028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:rsidR="00A614C2" w:rsidRPr="00B229D0" w:rsidRDefault="00A614C2" w:rsidP="006028CF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说明</w:t>
            </w:r>
          </w:p>
        </w:tc>
        <w:tc>
          <w:tcPr>
            <w:tcW w:w="6576" w:type="dxa"/>
          </w:tcPr>
          <w:p w:rsidR="00A614C2" w:rsidRPr="00B229D0" w:rsidRDefault="00A614C2" w:rsidP="006028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</w:tr>
      <w:tr w:rsidR="00A614C2" w:rsidRPr="00B229D0" w:rsidTr="006028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:rsidR="00A614C2" w:rsidRPr="00B229D0" w:rsidRDefault="00A614C2" w:rsidP="006028CF">
            <w:pPr>
              <w:rPr>
                <w:color w:val="auto"/>
                <w:sz w:val="21"/>
                <w:szCs w:val="21"/>
              </w:rPr>
            </w:pPr>
            <w:r w:rsidRPr="00B229D0">
              <w:rPr>
                <w:rFonts w:hint="eastAsia"/>
                <w:color w:val="auto"/>
                <w:sz w:val="21"/>
                <w:szCs w:val="21"/>
              </w:rPr>
              <w:t>数据流</w:t>
            </w:r>
          </w:p>
        </w:tc>
        <w:tc>
          <w:tcPr>
            <w:tcW w:w="6576" w:type="dxa"/>
          </w:tcPr>
          <w:p w:rsidR="00A614C2" w:rsidRPr="00B229D0" w:rsidRDefault="00A614C2" w:rsidP="0060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noProof/>
              </w:rPr>
              <w:drawing>
                <wp:inline distT="0" distB="0" distL="0" distR="0">
                  <wp:extent cx="2838450" cy="1552575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155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0AE1" w:rsidRPr="00B229D0" w:rsidRDefault="00F90AE1" w:rsidP="00F90AE1"/>
    <w:p w:rsidR="00F90AE1" w:rsidRPr="00B229D0" w:rsidRDefault="00F90AE1" w:rsidP="00A614C2">
      <w:pPr>
        <w:pStyle w:val="3"/>
        <w:rPr>
          <w:color w:val="auto"/>
        </w:rPr>
      </w:pPr>
      <w:bookmarkStart w:id="222" w:name="_Toc443295464"/>
      <w:r w:rsidRPr="00B229D0">
        <w:rPr>
          <w:color w:val="auto"/>
        </w:rPr>
        <w:t>导入付款单回执</w:t>
      </w:r>
      <w:bookmarkEnd w:id="222"/>
    </w:p>
    <w:p w:rsidR="002D528F" w:rsidRPr="00B229D0" w:rsidRDefault="00B92BA1">
      <w:pPr>
        <w:pStyle w:val="1"/>
      </w:pPr>
      <w:bookmarkStart w:id="223" w:name="_Toc443295465"/>
      <w:r w:rsidRPr="00B229D0">
        <w:rPr>
          <w:rFonts w:hint="eastAsia"/>
        </w:rPr>
        <w:t>附录</w:t>
      </w:r>
      <w:bookmarkEnd w:id="223"/>
    </w:p>
    <w:p w:rsidR="002D528F" w:rsidRPr="00B229D0" w:rsidRDefault="00B92BA1">
      <w:pPr>
        <w:pStyle w:val="2"/>
        <w:rPr>
          <w:color w:val="auto"/>
        </w:rPr>
      </w:pPr>
      <w:bookmarkStart w:id="224" w:name="_Toc443295466"/>
      <w:r w:rsidRPr="00B229D0">
        <w:rPr>
          <w:rFonts w:hint="eastAsia"/>
          <w:color w:val="auto"/>
        </w:rPr>
        <w:t>附录</w:t>
      </w:r>
      <w:proofErr w:type="gramStart"/>
      <w:r w:rsidRPr="00B229D0">
        <w:rPr>
          <w:rFonts w:hint="eastAsia"/>
          <w:color w:val="auto"/>
        </w:rPr>
        <w:t>一</w:t>
      </w:r>
      <w:proofErr w:type="gramEnd"/>
      <w:r w:rsidRPr="00B229D0">
        <w:rPr>
          <w:rFonts w:hint="eastAsia"/>
          <w:color w:val="auto"/>
        </w:rPr>
        <w:t>：参考文摘</w:t>
      </w:r>
      <w:bookmarkEnd w:id="224"/>
    </w:p>
    <w:p w:rsidR="002D528F" w:rsidRPr="00B229D0" w:rsidRDefault="00B92BA1">
      <w:r w:rsidRPr="00B229D0">
        <w:rPr>
          <w:rFonts w:hint="eastAsia"/>
        </w:rPr>
        <w:t>行政区划：</w:t>
      </w:r>
    </w:p>
    <w:p w:rsidR="002D528F" w:rsidRPr="00B229D0" w:rsidRDefault="00D84814">
      <w:hyperlink r:id="rId80" w:history="1">
        <w:r w:rsidR="00B92BA1" w:rsidRPr="00B229D0">
          <w:rPr>
            <w:rStyle w:val="ab"/>
            <w:color w:val="auto"/>
          </w:rPr>
          <w:t>http://www.stats.gov.cn/tjsj/tjbz/xzqhdm/201504/t20150415_712722.html</w:t>
        </w:r>
      </w:hyperlink>
    </w:p>
    <w:p w:rsidR="002D528F" w:rsidRPr="00B229D0" w:rsidRDefault="00B92BA1">
      <w:pPr>
        <w:pStyle w:val="2"/>
        <w:rPr>
          <w:color w:val="auto"/>
        </w:rPr>
      </w:pPr>
      <w:bookmarkStart w:id="225" w:name="_附录二：富文本定义"/>
      <w:bookmarkStart w:id="226" w:name="_Toc443295467"/>
      <w:bookmarkEnd w:id="225"/>
      <w:r w:rsidRPr="00B229D0">
        <w:rPr>
          <w:rFonts w:hint="eastAsia"/>
          <w:color w:val="auto"/>
        </w:rPr>
        <w:lastRenderedPageBreak/>
        <w:t>附录二：富文本定义</w:t>
      </w:r>
      <w:bookmarkEnd w:id="226"/>
    </w:p>
    <w:p w:rsidR="002D528F" w:rsidRPr="00B229D0" w:rsidRDefault="00B92BA1">
      <w:proofErr w:type="gramStart"/>
      <w:r w:rsidRPr="00B229D0">
        <w:rPr>
          <w:rFonts w:hint="eastAsia"/>
        </w:rPr>
        <w:t>a</w:t>
      </w:r>
      <w:proofErr w:type="gramEnd"/>
      <w:r w:rsidRPr="00B229D0">
        <w:rPr>
          <w:rFonts w:hint="eastAsia"/>
        </w:rPr>
        <w:t xml:space="preserve">. </w:t>
      </w:r>
      <w:r w:rsidRPr="00B229D0">
        <w:rPr>
          <w:rFonts w:hint="eastAsia"/>
        </w:rPr>
        <w:t>消息</w:t>
      </w:r>
    </w:p>
    <w:p w:rsidR="002D528F" w:rsidRPr="00B229D0" w:rsidRDefault="00B92BA1">
      <w:r w:rsidRPr="00B229D0">
        <w:rPr>
          <w:rFonts w:hint="eastAsia"/>
        </w:rPr>
        <w:t>消息采用</w:t>
      </w:r>
      <w:r w:rsidRPr="00B229D0">
        <w:rPr>
          <w:rFonts w:hint="eastAsia"/>
        </w:rPr>
        <w:t>json</w:t>
      </w:r>
      <w:r w:rsidRPr="00B229D0">
        <w:rPr>
          <w:rFonts w:hint="eastAsia"/>
        </w:rPr>
        <w:t>串，有</w:t>
      </w:r>
      <w:r w:rsidRPr="00B229D0">
        <w:rPr>
          <w:rFonts w:hint="eastAsia"/>
        </w:rPr>
        <w:t>2</w:t>
      </w:r>
      <w:r w:rsidRPr="00B229D0">
        <w:rPr>
          <w:rFonts w:hint="eastAsia"/>
        </w:rPr>
        <w:t>个属性，</w:t>
      </w:r>
      <w:r w:rsidRPr="00B229D0">
        <w:rPr>
          <w:rFonts w:hint="eastAsia"/>
        </w:rPr>
        <w:t>MessageCode</w:t>
      </w:r>
      <w:r w:rsidRPr="00B229D0">
        <w:rPr>
          <w:rFonts w:hint="eastAsia"/>
        </w:rPr>
        <w:t>和</w:t>
      </w:r>
      <w:r w:rsidRPr="00B229D0">
        <w:rPr>
          <w:rFonts w:hint="eastAsia"/>
        </w:rPr>
        <w:t>MessageBody</w:t>
      </w:r>
      <w:r w:rsidRPr="00B229D0">
        <w:rPr>
          <w:rFonts w:hint="eastAsia"/>
        </w:rPr>
        <w:t>。</w:t>
      </w:r>
      <w:r w:rsidRPr="00B229D0">
        <w:rPr>
          <w:rFonts w:hint="eastAsia"/>
        </w:rPr>
        <w:t xml:space="preserve"> MessageCode</w:t>
      </w:r>
      <w:r w:rsidRPr="00B229D0">
        <w:rPr>
          <w:rFonts w:hint="eastAsia"/>
        </w:rPr>
        <w:t>见</w:t>
      </w:r>
      <w:hyperlink w:anchor="_附录四：消息类型" w:history="1">
        <w:r w:rsidRPr="00B229D0">
          <w:rPr>
            <w:rStyle w:val="ab"/>
            <w:rFonts w:hint="eastAsia"/>
            <w:color w:val="auto"/>
          </w:rPr>
          <w:t>附录四：消息类型</w:t>
        </w:r>
      </w:hyperlink>
      <w:r w:rsidRPr="00B229D0">
        <w:rPr>
          <w:rFonts w:hint="eastAsia"/>
        </w:rPr>
        <w:t>，</w:t>
      </w:r>
      <w:r w:rsidRPr="00B229D0">
        <w:rPr>
          <w:rFonts w:hint="eastAsia"/>
        </w:rPr>
        <w:t>MessageBody</w:t>
      </w:r>
      <w:r w:rsidRPr="00B229D0">
        <w:rPr>
          <w:rFonts w:hint="eastAsia"/>
        </w:rPr>
        <w:t>是自定义的</w:t>
      </w:r>
      <w:r w:rsidRPr="00B229D0">
        <w:rPr>
          <w:rFonts w:hint="eastAsia"/>
        </w:rPr>
        <w:t>json</w:t>
      </w:r>
      <w:r w:rsidRPr="00B229D0">
        <w:rPr>
          <w:rFonts w:hint="eastAsia"/>
        </w:rPr>
        <w:t>，根据对应的数据结构走。</w:t>
      </w:r>
    </w:p>
    <w:p w:rsidR="002D528F" w:rsidRPr="00B229D0" w:rsidRDefault="00B92BA1">
      <w:r w:rsidRPr="00B229D0">
        <w:rPr>
          <w:rFonts w:hint="eastAsia"/>
        </w:rPr>
        <w:t>对于聊天相关的数据，</w:t>
      </w:r>
      <w:r w:rsidRPr="00B229D0">
        <w:rPr>
          <w:rFonts w:hint="eastAsia"/>
        </w:rPr>
        <w:t>MessageBody</w:t>
      </w:r>
      <w:r w:rsidRPr="00B229D0">
        <w:rPr>
          <w:rFonts w:hint="eastAsia"/>
        </w:rPr>
        <w:t>返回</w:t>
      </w:r>
      <w:r w:rsidRPr="00B229D0">
        <w:rPr>
          <w:rFonts w:hint="eastAsia"/>
        </w:rPr>
        <w:t>4</w:t>
      </w:r>
      <w:r w:rsidRPr="00B229D0">
        <w:rPr>
          <w:rFonts w:hint="eastAsia"/>
        </w:rPr>
        <w:t>个属性：</w:t>
      </w:r>
      <w:r w:rsidRPr="00B229D0">
        <w:rPr>
          <w:rFonts w:hint="eastAsia"/>
        </w:rPr>
        <w:t>Sessi</w:t>
      </w:r>
      <w:r w:rsidRPr="00B229D0">
        <w:t>onI</w:t>
      </w:r>
      <w:r w:rsidRPr="00B229D0">
        <w:rPr>
          <w:rFonts w:hint="eastAsia"/>
        </w:rPr>
        <w:t>d, Text,OrderId</w:t>
      </w:r>
      <w:r w:rsidRPr="00B229D0">
        <w:rPr>
          <w:rFonts w:hint="eastAsia"/>
        </w:rPr>
        <w:t>和</w:t>
      </w:r>
      <w:r w:rsidRPr="00B229D0">
        <w:rPr>
          <w:rFonts w:hint="eastAsia"/>
        </w:rPr>
        <w:t>Time</w:t>
      </w:r>
      <w:r w:rsidRPr="00B229D0">
        <w:rPr>
          <w:rFonts w:hint="eastAsia"/>
        </w:rPr>
        <w:t>。</w:t>
      </w:r>
    </w:p>
    <w:p w:rsidR="002D528F" w:rsidRPr="00B229D0" w:rsidRDefault="002D528F"/>
    <w:p w:rsidR="002D528F" w:rsidRPr="00B229D0" w:rsidRDefault="00B92BA1">
      <w:pPr>
        <w:pStyle w:val="2"/>
        <w:rPr>
          <w:color w:val="auto"/>
        </w:rPr>
      </w:pPr>
      <w:bookmarkStart w:id="227" w:name="_Toc443295468"/>
      <w:r w:rsidRPr="00B229D0">
        <w:rPr>
          <w:rFonts w:hint="eastAsia"/>
          <w:color w:val="auto"/>
        </w:rPr>
        <w:t>附录三：用户行为定义</w:t>
      </w:r>
      <w:bookmarkEnd w:id="227"/>
    </w:p>
    <w:tbl>
      <w:tblPr>
        <w:tblStyle w:val="-11"/>
        <w:tblW w:w="8516" w:type="dxa"/>
        <w:tblLayout w:type="fixed"/>
        <w:tblLook w:val="04A0" w:firstRow="1" w:lastRow="0" w:firstColumn="1" w:lastColumn="0" w:noHBand="0" w:noVBand="1"/>
      </w:tblPr>
      <w:tblGrid>
        <w:gridCol w:w="1809"/>
        <w:gridCol w:w="2127"/>
        <w:gridCol w:w="1559"/>
        <w:gridCol w:w="3021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6" w:type="dxa"/>
            <w:gridSpan w:val="4"/>
            <w:tcBorders>
              <w:bottom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用户行为定义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登录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注册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手机注册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104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导入</w:t>
            </w:r>
            <w:r w:rsidRPr="00B229D0">
              <w:rPr>
                <w:rFonts w:hint="eastAsia"/>
                <w:b/>
                <w:bCs/>
                <w:sz w:val="18"/>
                <w:szCs w:val="18"/>
              </w:rPr>
              <w:t>QQ</w:t>
            </w:r>
            <w:r w:rsidRPr="00B229D0">
              <w:rPr>
                <w:rFonts w:hint="eastAsia"/>
                <w:b/>
                <w:bCs/>
                <w:sz w:val="18"/>
                <w:szCs w:val="18"/>
              </w:rPr>
              <w:t>账号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105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导</w:t>
            </w:r>
            <w:proofErr w:type="gramStart"/>
            <w:r w:rsidRPr="00B229D0">
              <w:rPr>
                <w:rFonts w:hint="eastAsia"/>
                <w:b/>
                <w:bCs/>
                <w:sz w:val="18"/>
                <w:szCs w:val="18"/>
              </w:rPr>
              <w:t>入微信账号</w:t>
            </w:r>
            <w:proofErr w:type="gram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105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导</w:t>
            </w:r>
            <w:proofErr w:type="gramStart"/>
            <w:r w:rsidRPr="00B229D0">
              <w:rPr>
                <w:rFonts w:hint="eastAsia"/>
                <w:b/>
                <w:bCs/>
                <w:sz w:val="18"/>
                <w:szCs w:val="18"/>
              </w:rPr>
              <w:t>入微博</w:t>
            </w:r>
            <w:proofErr w:type="gramEnd"/>
            <w:r w:rsidRPr="00B229D0">
              <w:rPr>
                <w:rFonts w:hint="eastAsia"/>
                <w:b/>
                <w:bCs/>
                <w:sz w:val="18"/>
                <w:szCs w:val="18"/>
              </w:rPr>
              <w:t>账号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106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上传头像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proofErr w:type="gramStart"/>
            <w:r w:rsidRPr="00B229D0">
              <w:rPr>
                <w:rFonts w:hint="eastAsia"/>
                <w:b/>
                <w:bCs/>
                <w:sz w:val="18"/>
                <w:szCs w:val="18"/>
              </w:rPr>
              <w:t>浏览商</w:t>
            </w:r>
            <w:proofErr w:type="gramEnd"/>
            <w:r w:rsidRPr="00B229D0">
              <w:rPr>
                <w:rFonts w:hint="eastAsia"/>
                <w:b/>
                <w:bCs/>
                <w:sz w:val="18"/>
                <w:szCs w:val="18"/>
              </w:rPr>
              <w:t>铺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3</w:t>
            </w:r>
            <w:r w:rsidRPr="00B229D0">
              <w:rPr>
                <w:sz w:val="18"/>
                <w:szCs w:val="18"/>
              </w:rPr>
              <w:t>01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设置标签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2D528F" w:rsidRPr="00B229D0" w:rsidRDefault="00B92BA1">
      <w:pPr>
        <w:pStyle w:val="2"/>
        <w:rPr>
          <w:color w:val="auto"/>
        </w:rPr>
      </w:pPr>
      <w:bookmarkStart w:id="228" w:name="_附录四：消息类型"/>
      <w:bookmarkStart w:id="229" w:name="_Toc443295469"/>
      <w:bookmarkEnd w:id="228"/>
      <w:r w:rsidRPr="00B229D0">
        <w:rPr>
          <w:rFonts w:hint="eastAsia"/>
          <w:color w:val="auto"/>
        </w:rPr>
        <w:t>附录四：消息类型</w:t>
      </w:r>
      <w:bookmarkEnd w:id="229"/>
    </w:p>
    <w:tbl>
      <w:tblPr>
        <w:tblStyle w:val="-11"/>
        <w:tblW w:w="8516" w:type="dxa"/>
        <w:tblLayout w:type="fixed"/>
        <w:tblLook w:val="04A0" w:firstRow="1" w:lastRow="0" w:firstColumn="1" w:lastColumn="0" w:noHBand="0" w:noVBand="1"/>
      </w:tblPr>
      <w:tblGrid>
        <w:gridCol w:w="1809"/>
        <w:gridCol w:w="2127"/>
        <w:gridCol w:w="1559"/>
        <w:gridCol w:w="3021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6" w:type="dxa"/>
            <w:gridSpan w:val="4"/>
            <w:tcBorders>
              <w:bottom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消息类型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聊天类信息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用户发言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930DE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30DE" w:rsidRPr="00B229D0" w:rsidRDefault="00A930DE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30DE" w:rsidRPr="00B229D0" w:rsidRDefault="00A930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proofErr w:type="gramStart"/>
            <w:r w:rsidRPr="00B229D0">
              <w:rPr>
                <w:rFonts w:hint="eastAsia"/>
                <w:b/>
                <w:bCs/>
                <w:sz w:val="18"/>
                <w:szCs w:val="18"/>
              </w:rPr>
              <w:t>群聊</w:t>
            </w:r>
            <w:proofErr w:type="gram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30DE" w:rsidRPr="00B229D0" w:rsidRDefault="00A930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30DE" w:rsidRPr="00B229D0" w:rsidRDefault="00A930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9B60A6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60A6" w:rsidRPr="00B229D0" w:rsidRDefault="00A930DE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60A6" w:rsidRPr="00B229D0" w:rsidRDefault="00A930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发红包</w:t>
            </w:r>
            <w:r w:rsidR="003B3B9E" w:rsidRPr="00B229D0">
              <w:rPr>
                <w:rFonts w:hint="eastAsia"/>
                <w:b/>
                <w:bCs/>
                <w:sz w:val="18"/>
                <w:szCs w:val="18"/>
              </w:rPr>
              <w:t>给个人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60A6" w:rsidRPr="00B229D0" w:rsidRDefault="009B60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60A6" w:rsidRPr="00B229D0" w:rsidRDefault="009B60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3B3B9E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3B9E" w:rsidRPr="00B229D0" w:rsidRDefault="003B3B9E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104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3B9E" w:rsidRPr="00B229D0" w:rsidRDefault="003B3B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发</w:t>
            </w:r>
            <w:proofErr w:type="gramStart"/>
            <w:r w:rsidRPr="00B229D0">
              <w:rPr>
                <w:rFonts w:hint="eastAsia"/>
                <w:b/>
                <w:bCs/>
                <w:sz w:val="18"/>
                <w:szCs w:val="18"/>
              </w:rPr>
              <w:t>红包到群</w:t>
            </w:r>
            <w:proofErr w:type="gram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3B9E" w:rsidRPr="00B229D0" w:rsidRDefault="003B3B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3B9E" w:rsidRPr="00B229D0" w:rsidRDefault="003B3B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200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交易类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用户</w:t>
            </w:r>
            <w:r w:rsidR="00D95A8C" w:rsidRPr="00B229D0">
              <w:rPr>
                <w:rFonts w:hint="eastAsia"/>
                <w:b/>
                <w:bCs/>
                <w:sz w:val="18"/>
                <w:szCs w:val="18"/>
              </w:rPr>
              <w:t>向</w:t>
            </w:r>
            <w:r w:rsidRPr="00B229D0">
              <w:rPr>
                <w:rFonts w:hint="eastAsia"/>
                <w:b/>
                <w:bCs/>
                <w:sz w:val="18"/>
                <w:szCs w:val="18"/>
              </w:rPr>
              <w:t>你发起交易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接受交易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拒绝交易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204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甲方放弃交易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205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乙方放弃交易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lastRenderedPageBreak/>
              <w:t>206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完成交易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300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付款类交易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301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新付款信息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302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用户已经付款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303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用户放弃付款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701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有新的动态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440BD8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b w:val="0"/>
                <w:bCs w:val="0"/>
                <w:sz w:val="18"/>
                <w:szCs w:val="18"/>
              </w:rPr>
              <w:t>401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440B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用户预约上门体验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440BD8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BD8" w:rsidRPr="00B229D0" w:rsidRDefault="00440BD8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b w:val="0"/>
                <w:bCs w:val="0"/>
                <w:sz w:val="18"/>
                <w:szCs w:val="18"/>
              </w:rPr>
              <w:t>402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BD8" w:rsidRPr="00B229D0" w:rsidRDefault="00440B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商家答应上门体验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BD8" w:rsidRPr="00B229D0" w:rsidRDefault="00440B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BD8" w:rsidRPr="00B229D0" w:rsidRDefault="00440B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440BD8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BD8" w:rsidRPr="00B229D0" w:rsidRDefault="00440BD8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b w:val="0"/>
                <w:bCs w:val="0"/>
                <w:sz w:val="18"/>
                <w:szCs w:val="18"/>
              </w:rPr>
              <w:t>402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BD8" w:rsidRPr="00B229D0" w:rsidRDefault="00440B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商家拒绝上门体验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BD8" w:rsidRPr="00B229D0" w:rsidRDefault="00440B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BD8" w:rsidRPr="00B229D0" w:rsidRDefault="00440B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440BD8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BD8" w:rsidRPr="00B229D0" w:rsidRDefault="00440BD8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b w:val="0"/>
                <w:bCs w:val="0"/>
                <w:sz w:val="18"/>
                <w:szCs w:val="18"/>
              </w:rPr>
              <w:t>403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BD8" w:rsidRPr="00B229D0" w:rsidRDefault="00440B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用户确认已经上门体验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BD8" w:rsidRPr="00B229D0" w:rsidRDefault="00440B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BD8" w:rsidRPr="00B229D0" w:rsidRDefault="00440B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440BD8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BD8" w:rsidRPr="00B229D0" w:rsidRDefault="00440BD8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b w:val="0"/>
                <w:bCs w:val="0"/>
                <w:sz w:val="18"/>
                <w:szCs w:val="18"/>
              </w:rPr>
              <w:t>404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BD8" w:rsidRPr="00B229D0" w:rsidRDefault="00440B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用户已经付款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BD8" w:rsidRPr="00B229D0" w:rsidRDefault="00440B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BD8" w:rsidRPr="00B229D0" w:rsidRDefault="00440B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55DE7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5DE7" w:rsidRPr="00B229D0" w:rsidRDefault="00A55DE7">
            <w:pPr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405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5DE7" w:rsidRPr="00B229D0" w:rsidRDefault="00A55D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用户取消预约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5DE7" w:rsidRPr="00B229D0" w:rsidRDefault="00A55D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5DE7" w:rsidRPr="00B229D0" w:rsidRDefault="00A55D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5381A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81A" w:rsidRPr="00B229D0" w:rsidRDefault="0025381A">
            <w:pPr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207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81A" w:rsidRPr="00B229D0" w:rsidRDefault="002538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买家已经付款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81A" w:rsidRPr="00B229D0" w:rsidRDefault="002538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81A" w:rsidRPr="00B229D0" w:rsidRDefault="002538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5381A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81A" w:rsidRPr="00B229D0" w:rsidRDefault="0025381A">
            <w:pPr>
              <w:rPr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404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81A" w:rsidRPr="00B229D0" w:rsidRDefault="002538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用户在上门体验后付款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81A" w:rsidRPr="00B229D0" w:rsidRDefault="002538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81A" w:rsidRPr="00B229D0" w:rsidRDefault="002538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2D528F" w:rsidRPr="00B229D0" w:rsidRDefault="00B92BA1">
      <w:pPr>
        <w:pStyle w:val="2"/>
        <w:rPr>
          <w:color w:val="auto"/>
        </w:rPr>
      </w:pPr>
      <w:bookmarkStart w:id="230" w:name="_Toc443295470"/>
      <w:r w:rsidRPr="00B229D0">
        <w:rPr>
          <w:rFonts w:hint="eastAsia"/>
          <w:color w:val="auto"/>
        </w:rPr>
        <w:t>附录五：错误代码</w:t>
      </w:r>
      <w:bookmarkEnd w:id="230"/>
    </w:p>
    <w:tbl>
      <w:tblPr>
        <w:tblStyle w:val="-11"/>
        <w:tblW w:w="8516" w:type="dxa"/>
        <w:tblLayout w:type="fixed"/>
        <w:tblLook w:val="04A0" w:firstRow="1" w:lastRow="0" w:firstColumn="1" w:lastColumn="0" w:noHBand="0" w:noVBand="1"/>
      </w:tblPr>
      <w:tblGrid>
        <w:gridCol w:w="1809"/>
        <w:gridCol w:w="2127"/>
        <w:gridCol w:w="1134"/>
        <w:gridCol w:w="3446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6" w:type="dxa"/>
            <w:gridSpan w:val="4"/>
            <w:tcBorders>
              <w:bottom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color w:val="auto"/>
              </w:rPr>
            </w:pPr>
            <w:r w:rsidRPr="00B229D0">
              <w:rPr>
                <w:rFonts w:hint="eastAsia"/>
                <w:color w:val="auto"/>
              </w:rPr>
              <w:t>错误代码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401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用户身份验证失败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WebApi</w:t>
            </w: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UserId</w:t>
            </w:r>
            <w:r w:rsidRPr="00B229D0">
              <w:rPr>
                <w:rFonts w:hint="eastAsia"/>
                <w:sz w:val="18"/>
                <w:szCs w:val="18"/>
              </w:rPr>
              <w:t>和</w:t>
            </w:r>
            <w:r w:rsidRPr="00B229D0">
              <w:rPr>
                <w:rFonts w:hint="eastAsia"/>
                <w:sz w:val="18"/>
                <w:szCs w:val="18"/>
              </w:rPr>
              <w:t>Token</w:t>
            </w:r>
            <w:r w:rsidRPr="00B229D0">
              <w:rPr>
                <w:rFonts w:hint="eastAsia"/>
                <w:sz w:val="18"/>
                <w:szCs w:val="18"/>
              </w:rPr>
              <w:t>不对应，需要重新登录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402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短信验证码不对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WebApi</w:t>
            </w: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403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密码不对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WebApi</w:t>
            </w: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商家登录以及修改密码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405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proofErr w:type="gramStart"/>
            <w:r w:rsidRPr="00B229D0">
              <w:rPr>
                <w:rFonts w:hint="eastAsia"/>
                <w:b/>
                <w:bCs/>
                <w:sz w:val="18"/>
                <w:szCs w:val="18"/>
              </w:rPr>
              <w:t>帐号</w:t>
            </w:r>
            <w:proofErr w:type="gramEnd"/>
            <w:r w:rsidRPr="00B229D0">
              <w:rPr>
                <w:rFonts w:hint="eastAsia"/>
                <w:b/>
                <w:bCs/>
                <w:sz w:val="18"/>
                <w:szCs w:val="18"/>
              </w:rPr>
              <w:t>密码登录失败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406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手机号为空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在导入第三方</w:t>
            </w:r>
            <w:proofErr w:type="gramStart"/>
            <w:r w:rsidRPr="00B229D0">
              <w:rPr>
                <w:rFonts w:hint="eastAsia"/>
                <w:sz w:val="18"/>
                <w:szCs w:val="18"/>
              </w:rPr>
              <w:t>帐号</w:t>
            </w:r>
            <w:proofErr w:type="gramEnd"/>
            <w:r w:rsidRPr="00B229D0">
              <w:rPr>
                <w:rFonts w:hint="eastAsia"/>
                <w:sz w:val="18"/>
                <w:szCs w:val="18"/>
              </w:rPr>
              <w:t>时手机号不能为空</w:t>
            </w:r>
          </w:p>
        </w:tc>
      </w:tr>
      <w:tr w:rsidR="00ED430B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430B" w:rsidRPr="00B229D0" w:rsidRDefault="00ED430B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407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430B" w:rsidRPr="00B229D0" w:rsidRDefault="00ED4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新手机号不能与原手机号相同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430B" w:rsidRPr="00B229D0" w:rsidRDefault="00ED4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430B" w:rsidRPr="00B229D0" w:rsidRDefault="00ED4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修改手机号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521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没有文件信息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WebApi</w:t>
            </w: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上传头像时没有获取到头像信息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522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电话号码已经绑定到别的</w:t>
            </w:r>
            <w:proofErr w:type="gramStart"/>
            <w:r w:rsidRPr="00B229D0">
              <w:rPr>
                <w:rFonts w:hint="eastAsia"/>
                <w:b/>
                <w:bCs/>
                <w:sz w:val="18"/>
                <w:szCs w:val="18"/>
              </w:rPr>
              <w:t>帐号</w:t>
            </w:r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WebApi</w:t>
            </w: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建议他直接用电话号码登录</w:t>
            </w:r>
          </w:p>
        </w:tc>
      </w:tr>
      <w:tr w:rsidR="00412F78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2F78" w:rsidRPr="00B229D0" w:rsidRDefault="00412F78" w:rsidP="00412F78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523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2F78" w:rsidRPr="00B229D0" w:rsidRDefault="00412F78" w:rsidP="00412F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商家已经关注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2F78" w:rsidRPr="00B229D0" w:rsidRDefault="00412F78" w:rsidP="00412F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2F78" w:rsidRPr="00B229D0" w:rsidRDefault="00412F78" w:rsidP="00412F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重复关注商家，可以返回成功</w:t>
            </w:r>
          </w:p>
        </w:tc>
      </w:tr>
      <w:tr w:rsidR="0081521E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521E" w:rsidRPr="00B229D0" w:rsidRDefault="00412F78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524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521E" w:rsidRPr="00B229D0" w:rsidRDefault="008152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账号重复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521E" w:rsidRPr="00B229D0" w:rsidRDefault="008152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521E" w:rsidRPr="00B229D0" w:rsidRDefault="008152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412F78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2F78" w:rsidRPr="00B229D0" w:rsidRDefault="00412F78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525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2F78" w:rsidRPr="00B229D0" w:rsidRDefault="00412F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账号类型不对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2F78" w:rsidRPr="00B229D0" w:rsidRDefault="00412F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2F78" w:rsidRPr="00B229D0" w:rsidRDefault="00412F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509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ShopCode</w:t>
            </w:r>
            <w:r w:rsidRPr="00B229D0">
              <w:rPr>
                <w:rFonts w:hint="eastAsia"/>
                <w:b/>
                <w:bCs/>
                <w:sz w:val="18"/>
                <w:szCs w:val="18"/>
              </w:rPr>
              <w:t>不能为空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510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第三方</w:t>
            </w:r>
            <w:proofErr w:type="gramStart"/>
            <w:r w:rsidRPr="00B229D0">
              <w:rPr>
                <w:rFonts w:hint="eastAsia"/>
                <w:b/>
                <w:bCs/>
                <w:sz w:val="18"/>
                <w:szCs w:val="18"/>
              </w:rPr>
              <w:t>帐号</w:t>
            </w:r>
            <w:proofErr w:type="gramEnd"/>
            <w:r w:rsidRPr="00B229D0">
              <w:rPr>
                <w:rFonts w:hint="eastAsia"/>
                <w:b/>
                <w:bCs/>
                <w:sz w:val="18"/>
                <w:szCs w:val="18"/>
              </w:rPr>
              <w:t>不能为空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lastRenderedPageBreak/>
              <w:t>511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商户不存在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901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对方离线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IM</w:t>
            </w: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发送消息的时候对方离线，需要将对方的状态设置为离线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801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U</w:t>
            </w:r>
            <w:proofErr w:type="gramStart"/>
            <w:r w:rsidRPr="00B229D0">
              <w:rPr>
                <w:rFonts w:hint="eastAsia"/>
                <w:b/>
                <w:bCs/>
                <w:sz w:val="18"/>
                <w:szCs w:val="18"/>
              </w:rPr>
              <w:t>豆不够</w:t>
            </w:r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802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购买失败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750F4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50F4" w:rsidRPr="00B229D0" w:rsidRDefault="00D750F4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803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50F4" w:rsidRPr="00B229D0" w:rsidRDefault="00D75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未找到交易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50F4" w:rsidRPr="00B229D0" w:rsidRDefault="00D75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50F4" w:rsidRPr="00B229D0" w:rsidRDefault="00D75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701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当前用户不是商家用户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702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当前用户没有管理权限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703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可提现余额不足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C71C4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71C4" w:rsidRPr="00B229D0" w:rsidRDefault="00CC71C4">
            <w:pPr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704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71C4" w:rsidRPr="00B229D0" w:rsidRDefault="00CC71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折扣</w:t>
            </w:r>
            <w:proofErr w:type="gramStart"/>
            <w:r w:rsidRPr="00B229D0">
              <w:rPr>
                <w:rFonts w:hint="eastAsia"/>
                <w:b/>
                <w:bCs/>
                <w:sz w:val="18"/>
                <w:szCs w:val="18"/>
              </w:rPr>
              <w:t>卷不是</w:t>
            </w:r>
            <w:proofErr w:type="gramEnd"/>
            <w:r w:rsidRPr="00B229D0">
              <w:rPr>
                <w:rFonts w:hint="eastAsia"/>
                <w:b/>
                <w:bCs/>
                <w:sz w:val="18"/>
                <w:szCs w:val="18"/>
              </w:rPr>
              <w:t>此商店的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71C4" w:rsidRPr="00B229D0" w:rsidRDefault="00CC71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71C4" w:rsidRPr="00B229D0" w:rsidRDefault="00CC71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999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通用错误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601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标签</w:t>
            </w:r>
            <w:proofErr w:type="gramStart"/>
            <w:r w:rsidRPr="00B229D0">
              <w:rPr>
                <w:rFonts w:hint="eastAsia"/>
                <w:b/>
                <w:bCs/>
                <w:sz w:val="18"/>
                <w:szCs w:val="18"/>
              </w:rPr>
              <w:t>栏超过</w:t>
            </w:r>
            <w:proofErr w:type="gramEnd"/>
            <w:r w:rsidRPr="00B229D0">
              <w:rPr>
                <w:rFonts w:hint="eastAsia"/>
                <w:b/>
                <w:bCs/>
                <w:sz w:val="18"/>
                <w:szCs w:val="18"/>
              </w:rPr>
              <w:t>最大限制，不能继续购买。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E45973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b w:val="0"/>
                <w:bCs w:val="0"/>
                <w:sz w:val="18"/>
                <w:szCs w:val="18"/>
              </w:rPr>
              <w:t>7</w:t>
            </w:r>
            <w:r w:rsidRPr="00B229D0">
              <w:rPr>
                <w:b w:val="0"/>
                <w:bCs w:val="0"/>
                <w:sz w:val="18"/>
                <w:szCs w:val="18"/>
              </w:rPr>
              <w:t>05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E459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预约</w:t>
            </w:r>
            <w:r w:rsidRPr="00B229D0">
              <w:rPr>
                <w:b/>
                <w:bCs/>
                <w:sz w:val="18"/>
                <w:szCs w:val="18"/>
              </w:rPr>
              <w:t>开始或结束时间不能为空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rPr>
                <w:b w:val="0"/>
                <w:bCs w:val="0"/>
                <w:sz w:val="18"/>
                <w:szCs w:val="18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rPr>
                <w:b w:val="0"/>
                <w:bCs w:val="0"/>
                <w:sz w:val="18"/>
                <w:szCs w:val="18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2D528F" w:rsidRPr="00B229D0" w:rsidRDefault="00B92BA1">
      <w:pPr>
        <w:pStyle w:val="2"/>
        <w:rPr>
          <w:color w:val="auto"/>
        </w:rPr>
      </w:pPr>
      <w:bookmarkStart w:id="231" w:name="_Toc443295471"/>
      <w:r w:rsidRPr="00B229D0">
        <w:rPr>
          <w:rFonts w:hint="eastAsia"/>
          <w:color w:val="auto"/>
        </w:rPr>
        <w:t>附录六：文件路径</w:t>
      </w:r>
      <w:bookmarkEnd w:id="231"/>
    </w:p>
    <w:tbl>
      <w:tblPr>
        <w:tblStyle w:val="-11"/>
        <w:tblW w:w="7382" w:type="dxa"/>
        <w:tblLayout w:type="fixed"/>
        <w:tblLook w:val="04A0" w:firstRow="1" w:lastRow="0" w:firstColumn="1" w:lastColumn="0" w:noHBand="0" w:noVBand="1"/>
      </w:tblPr>
      <w:tblGrid>
        <w:gridCol w:w="1809"/>
        <w:gridCol w:w="2127"/>
        <w:gridCol w:w="3446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类型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b w:val="0"/>
                <w:bCs w:val="0"/>
                <w:color w:val="auto"/>
                <w:sz w:val="18"/>
                <w:szCs w:val="18"/>
              </w:rPr>
              <w:t>相对路径</w:t>
            </w: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说明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个人头像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/Portrait</w:t>
            </w: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商家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/Shop</w:t>
            </w: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个人标签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/LabelMark</w:t>
            </w: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个人头像</w:t>
            </w:r>
            <w:proofErr w:type="gramStart"/>
            <w:r w:rsidRPr="00B229D0">
              <w:rPr>
                <w:rFonts w:hint="eastAsia"/>
                <w:sz w:val="18"/>
                <w:szCs w:val="18"/>
              </w:rPr>
              <w:t>缩略图</w:t>
            </w:r>
            <w:proofErr w:type="gramEnd"/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/ Portrait_Small</w:t>
            </w: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proofErr w:type="gramStart"/>
            <w:r w:rsidRPr="00B229D0">
              <w:rPr>
                <w:rFonts w:hint="eastAsia"/>
                <w:sz w:val="18"/>
                <w:szCs w:val="18"/>
              </w:rPr>
              <w:t>商家像缩略图</w:t>
            </w:r>
            <w:proofErr w:type="gramEnd"/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/Shop_Small</w:t>
            </w: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个人标签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/LabelMark_Small</w:t>
            </w: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商家</w:t>
            </w:r>
            <w:r w:rsidRPr="00B229D0">
              <w:rPr>
                <w:rFonts w:hint="eastAsia"/>
                <w:sz w:val="18"/>
                <w:szCs w:val="18"/>
              </w:rPr>
              <w:t>Logo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/ShopLogo</w:t>
            </w: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827160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b w:val="0"/>
                <w:bCs w:val="0"/>
                <w:sz w:val="18"/>
                <w:szCs w:val="18"/>
              </w:rPr>
              <w:t>商品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827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/</w:t>
            </w:r>
            <w:r w:rsidRPr="00B229D0">
              <w:rPr>
                <w:b/>
                <w:bCs/>
                <w:sz w:val="18"/>
                <w:szCs w:val="18"/>
              </w:rPr>
              <w:t>Product</w:t>
            </w: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rPr>
                <w:b w:val="0"/>
                <w:bCs w:val="0"/>
                <w:sz w:val="18"/>
                <w:szCs w:val="18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rPr>
                <w:b w:val="0"/>
                <w:bCs w:val="0"/>
                <w:sz w:val="18"/>
                <w:szCs w:val="18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rPr>
                <w:b w:val="0"/>
                <w:bCs w:val="0"/>
                <w:sz w:val="18"/>
                <w:szCs w:val="18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rPr>
                <w:b w:val="0"/>
                <w:bCs w:val="0"/>
                <w:sz w:val="18"/>
                <w:szCs w:val="18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rPr>
                <w:b w:val="0"/>
                <w:bCs w:val="0"/>
                <w:sz w:val="18"/>
                <w:szCs w:val="18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rPr>
                <w:b w:val="0"/>
                <w:bCs w:val="0"/>
                <w:sz w:val="18"/>
                <w:szCs w:val="18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2D528F" w:rsidRPr="00B229D0" w:rsidRDefault="002D528F"/>
    <w:p w:rsidR="002D528F" w:rsidRPr="00B229D0" w:rsidRDefault="00B92BA1">
      <w:pPr>
        <w:pStyle w:val="2"/>
        <w:rPr>
          <w:color w:val="auto"/>
        </w:rPr>
      </w:pPr>
      <w:bookmarkStart w:id="232" w:name="_Toc443295472"/>
      <w:r w:rsidRPr="00B229D0">
        <w:rPr>
          <w:rFonts w:hint="eastAsia"/>
          <w:color w:val="auto"/>
        </w:rPr>
        <w:t>附录七 支付ID的前缀</w:t>
      </w:r>
      <w:bookmarkEnd w:id="232"/>
    </w:p>
    <w:tbl>
      <w:tblPr>
        <w:tblStyle w:val="-11"/>
        <w:tblW w:w="7382" w:type="dxa"/>
        <w:tblLayout w:type="fixed"/>
        <w:tblLook w:val="04A0" w:firstRow="1" w:lastRow="0" w:firstColumn="1" w:lastColumn="0" w:noHBand="0" w:noVBand="1"/>
      </w:tblPr>
      <w:tblGrid>
        <w:gridCol w:w="1809"/>
        <w:gridCol w:w="2127"/>
        <w:gridCol w:w="3446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前缀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说明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买</w:t>
            </w:r>
            <w:r w:rsidRPr="00B229D0">
              <w:rPr>
                <w:rFonts w:hint="eastAsia"/>
                <w:sz w:val="18"/>
                <w:szCs w:val="18"/>
              </w:rPr>
              <w:t>U</w:t>
            </w:r>
            <w:r w:rsidRPr="00B229D0">
              <w:rPr>
                <w:rFonts w:hint="eastAsia"/>
                <w:sz w:val="18"/>
                <w:szCs w:val="18"/>
              </w:rPr>
              <w:t>豆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PU_</w:t>
            </w: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PU_</w:t>
            </w:r>
            <w:r w:rsidRPr="00B229D0">
              <w:rPr>
                <w:rFonts w:hint="eastAsia"/>
                <w:sz w:val="18"/>
                <w:szCs w:val="18"/>
              </w:rPr>
              <w:t>序号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店里消费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CO_</w:t>
            </w: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CO_</w:t>
            </w:r>
            <w:r w:rsidRPr="00B229D0">
              <w:rPr>
                <w:rFonts w:hint="eastAsia"/>
                <w:sz w:val="18"/>
                <w:szCs w:val="18"/>
              </w:rPr>
              <w:t>序列号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rPr>
                <w:b w:val="0"/>
                <w:bCs w:val="0"/>
                <w:sz w:val="18"/>
                <w:szCs w:val="18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rPr>
                <w:b w:val="0"/>
                <w:bCs w:val="0"/>
                <w:sz w:val="18"/>
                <w:szCs w:val="18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rPr>
                <w:b w:val="0"/>
                <w:bCs w:val="0"/>
                <w:sz w:val="18"/>
                <w:szCs w:val="18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rPr>
                <w:b w:val="0"/>
                <w:bCs w:val="0"/>
                <w:sz w:val="18"/>
                <w:szCs w:val="18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3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2D5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2D528F" w:rsidRPr="00B229D0" w:rsidRDefault="002D528F"/>
    <w:p w:rsidR="002D528F" w:rsidRPr="00B229D0" w:rsidRDefault="00B92BA1">
      <w:r w:rsidRPr="00B229D0">
        <w:rPr>
          <w:rFonts w:hint="eastAsia"/>
        </w:rPr>
        <w:t>服务器路径：</w:t>
      </w:r>
    </w:p>
    <w:tbl>
      <w:tblPr>
        <w:tblStyle w:val="-11"/>
        <w:tblW w:w="7382" w:type="dxa"/>
        <w:tblLayout w:type="fixed"/>
        <w:tblLook w:val="04A0" w:firstRow="1" w:lastRow="0" w:firstColumn="1" w:lastColumn="0" w:noHBand="0" w:noVBand="1"/>
      </w:tblPr>
      <w:tblGrid>
        <w:gridCol w:w="3369"/>
        <w:gridCol w:w="1701"/>
        <w:gridCol w:w="2312"/>
      </w:tblGrid>
      <w:tr w:rsidR="002D528F" w:rsidRPr="00B229D0" w:rsidTr="002D5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域名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b w:val="0"/>
                <w:bCs w:val="0"/>
                <w:color w:val="auto"/>
                <w:sz w:val="18"/>
                <w:szCs w:val="18"/>
              </w:rPr>
              <w:t>服务器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sz w:val="18"/>
                <w:szCs w:val="18"/>
              </w:rPr>
            </w:pPr>
            <w:r w:rsidRPr="00B229D0">
              <w:rPr>
                <w:rFonts w:hint="eastAsia"/>
                <w:color w:val="auto"/>
                <w:sz w:val="18"/>
                <w:szCs w:val="18"/>
              </w:rPr>
              <w:t>说明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payment.longhuapuxin.com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120.26.79.216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商家平板连接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sz w:val="18"/>
                <w:szCs w:val="18"/>
              </w:rPr>
              <w:t>bank</w:t>
            </w:r>
            <w:r w:rsidRPr="00B229D0">
              <w:rPr>
                <w:rFonts w:hint="eastAsia"/>
                <w:sz w:val="18"/>
                <w:szCs w:val="18"/>
              </w:rPr>
              <w:t>.longhuapuxin.com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120.55.80.161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支付宝后台确认地址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asset.longhuapuxin.com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120.55.126.210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静态文件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api.longhuapuxin.com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121.40.176.156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121.40.82.206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前端的数据接口</w:t>
            </w:r>
          </w:p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负载均衡</w:t>
            </w:r>
          </w:p>
        </w:tc>
      </w:tr>
      <w:tr w:rsidR="002D528F" w:rsidRPr="00B229D0" w:rsidTr="002D5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maintain.longhuapuxin.com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rFonts w:hint="eastAsia"/>
                <w:b/>
                <w:bCs/>
                <w:sz w:val="18"/>
                <w:szCs w:val="18"/>
              </w:rPr>
              <w:t>121.40.115.133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后台管理</w:t>
            </w:r>
          </w:p>
        </w:tc>
      </w:tr>
      <w:tr w:rsidR="002D528F" w:rsidRPr="00B229D0" w:rsidTr="002D5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rPr>
                <w:b w:val="0"/>
                <w:bCs w:val="0"/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www.longhuapuxin.com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B229D0">
              <w:rPr>
                <w:b/>
                <w:bCs/>
                <w:sz w:val="18"/>
                <w:szCs w:val="18"/>
              </w:rPr>
              <w:t>121.41.34.188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28F" w:rsidRPr="00B229D0" w:rsidRDefault="00B92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229D0">
              <w:rPr>
                <w:rFonts w:hint="eastAsia"/>
                <w:sz w:val="18"/>
                <w:szCs w:val="18"/>
              </w:rPr>
              <w:t>公司网站</w:t>
            </w:r>
          </w:p>
        </w:tc>
      </w:tr>
    </w:tbl>
    <w:p w:rsidR="002D528F" w:rsidRPr="00B229D0" w:rsidRDefault="002D528F"/>
    <w:p w:rsidR="002D528F" w:rsidRPr="00B229D0" w:rsidRDefault="00B92BA1">
      <w:pPr>
        <w:pStyle w:val="2"/>
        <w:rPr>
          <w:color w:val="auto"/>
        </w:rPr>
      </w:pPr>
      <w:bookmarkStart w:id="233" w:name="_Toc443295473"/>
      <w:r w:rsidRPr="00B229D0">
        <w:rPr>
          <w:rFonts w:hint="eastAsia"/>
          <w:color w:val="auto"/>
        </w:rPr>
        <w:t>附录八：</w:t>
      </w:r>
      <w:proofErr w:type="gramStart"/>
      <w:r w:rsidRPr="00B229D0">
        <w:rPr>
          <w:rFonts w:hint="eastAsia"/>
          <w:color w:val="auto"/>
        </w:rPr>
        <w:t>二维码编码</w:t>
      </w:r>
      <w:proofErr w:type="gramEnd"/>
      <w:r w:rsidRPr="00B229D0">
        <w:rPr>
          <w:rFonts w:hint="eastAsia"/>
          <w:color w:val="auto"/>
        </w:rPr>
        <w:t>规则</w:t>
      </w:r>
      <w:bookmarkEnd w:id="233"/>
    </w:p>
    <w:p w:rsidR="002D528F" w:rsidRPr="000A3AFD" w:rsidRDefault="001C3661">
      <w:pPr>
        <w:rPr>
          <w:color w:val="FF0000"/>
        </w:rPr>
      </w:pPr>
      <w:r w:rsidRPr="000A3AFD">
        <w:rPr>
          <w:rFonts w:hint="eastAsia"/>
          <w:color w:val="FF0000"/>
        </w:rPr>
        <w:t>&lt;</w:t>
      </w:r>
      <w:r w:rsidRPr="000A3AFD">
        <w:rPr>
          <w:rFonts w:hint="eastAsia"/>
          <w:color w:val="FF0000"/>
        </w:rPr>
        <w:t>前缀</w:t>
      </w:r>
      <w:r w:rsidRPr="000A3AFD">
        <w:rPr>
          <w:rFonts w:hint="eastAsia"/>
          <w:color w:val="FF0000"/>
        </w:rPr>
        <w:t>+</w:t>
      </w:r>
      <w:r w:rsidRPr="000A3AFD">
        <w:rPr>
          <w:rFonts w:hint="eastAsia"/>
          <w:color w:val="FF0000"/>
        </w:rPr>
        <w:t>代码</w:t>
      </w:r>
      <w:r w:rsidRPr="000A3AFD">
        <w:rPr>
          <w:rFonts w:hint="eastAsia"/>
          <w:color w:val="FF0000"/>
        </w:rPr>
        <w:t>&gt;[</w:t>
      </w:r>
      <w:r w:rsidRPr="000A3AFD">
        <w:rPr>
          <w:color w:val="FF0000"/>
        </w:rPr>
        <w:t>,&lt;</w:t>
      </w:r>
      <w:r w:rsidRPr="000A3AFD">
        <w:rPr>
          <w:rFonts w:hint="eastAsia"/>
          <w:color w:val="FF0000"/>
        </w:rPr>
        <w:t>前缀</w:t>
      </w:r>
      <w:r w:rsidRPr="000A3AFD">
        <w:rPr>
          <w:rFonts w:hint="eastAsia"/>
          <w:color w:val="FF0000"/>
        </w:rPr>
        <w:t>2+</w:t>
      </w:r>
      <w:r w:rsidRPr="000A3AFD">
        <w:rPr>
          <w:rFonts w:hint="eastAsia"/>
          <w:color w:val="FF0000"/>
        </w:rPr>
        <w:t>代码</w:t>
      </w:r>
      <w:r w:rsidRPr="000A3AFD">
        <w:rPr>
          <w:color w:val="FF0000"/>
        </w:rPr>
        <w:t>&gt;</w:t>
      </w:r>
      <w:r w:rsidRPr="000A3AFD">
        <w:rPr>
          <w:rFonts w:hint="eastAsia"/>
          <w:color w:val="FF0000"/>
        </w:rPr>
        <w:t>]+</w:t>
      </w:r>
    </w:p>
    <w:p w:rsidR="001C3661" w:rsidRPr="000A3AFD" w:rsidRDefault="001C3661">
      <w:pPr>
        <w:rPr>
          <w:color w:val="FF0000"/>
        </w:rPr>
      </w:pPr>
      <w:r w:rsidRPr="000A3AFD">
        <w:rPr>
          <w:rFonts w:hint="eastAsia"/>
          <w:color w:val="FF0000"/>
        </w:rPr>
        <w:t>前缀：</w:t>
      </w:r>
      <w:r w:rsidRPr="000A3AFD">
        <w:rPr>
          <w:rFonts w:hint="eastAsia"/>
          <w:color w:val="FF0000"/>
        </w:rPr>
        <w:t>S</w:t>
      </w:r>
      <w:r w:rsidRPr="000A3AFD">
        <w:rPr>
          <w:rFonts w:hint="eastAsia"/>
          <w:color w:val="FF0000"/>
        </w:rPr>
        <w:t>商家</w:t>
      </w:r>
      <w:r w:rsidRPr="000A3AFD">
        <w:rPr>
          <w:rFonts w:hint="eastAsia"/>
          <w:color w:val="FF0000"/>
        </w:rPr>
        <w:t xml:space="preserve"> U</w:t>
      </w:r>
      <w:r w:rsidRPr="000A3AFD">
        <w:rPr>
          <w:rFonts w:hint="eastAsia"/>
          <w:color w:val="FF0000"/>
        </w:rPr>
        <w:t>个人用户</w:t>
      </w:r>
      <w:r w:rsidRPr="000A3AFD">
        <w:rPr>
          <w:rFonts w:hint="eastAsia"/>
          <w:color w:val="FF0000"/>
        </w:rPr>
        <w:t xml:space="preserve"> P </w:t>
      </w:r>
      <w:r w:rsidRPr="000A3AFD">
        <w:rPr>
          <w:rFonts w:hint="eastAsia"/>
          <w:color w:val="FF0000"/>
        </w:rPr>
        <w:t>产品</w:t>
      </w:r>
    </w:p>
    <w:p w:rsidR="001C3661" w:rsidRPr="000A3AFD" w:rsidRDefault="001C3661">
      <w:pPr>
        <w:rPr>
          <w:color w:val="FF0000"/>
        </w:rPr>
      </w:pPr>
      <w:r w:rsidRPr="000A3AFD">
        <w:rPr>
          <w:rFonts w:hint="eastAsia"/>
          <w:color w:val="FF0000"/>
        </w:rPr>
        <w:t>例如：</w:t>
      </w:r>
    </w:p>
    <w:p w:rsidR="001C3661" w:rsidRPr="000A3AFD" w:rsidRDefault="001C3661">
      <w:pPr>
        <w:rPr>
          <w:color w:val="FF0000"/>
        </w:rPr>
      </w:pPr>
      <w:r w:rsidRPr="000A3AFD">
        <w:rPr>
          <w:rFonts w:hint="eastAsia"/>
          <w:color w:val="FF0000"/>
        </w:rPr>
        <w:t>S6100000100</w:t>
      </w:r>
      <w:r w:rsidRPr="000A3AFD">
        <w:rPr>
          <w:rFonts w:hint="eastAsia"/>
          <w:color w:val="FF0000"/>
        </w:rPr>
        <w:t>表示商家代码为</w:t>
      </w:r>
      <w:r w:rsidRPr="000A3AFD">
        <w:rPr>
          <w:rFonts w:hint="eastAsia"/>
          <w:color w:val="FF0000"/>
        </w:rPr>
        <w:t>6100000100</w:t>
      </w:r>
      <w:r w:rsidRPr="000A3AFD">
        <w:rPr>
          <w:rFonts w:hint="eastAsia"/>
          <w:color w:val="FF0000"/>
        </w:rPr>
        <w:t>的商家</w:t>
      </w:r>
    </w:p>
    <w:p w:rsidR="002D528F" w:rsidRPr="00B229D0" w:rsidRDefault="002D528F"/>
    <w:p w:rsidR="002D528F" w:rsidRPr="00B229D0" w:rsidRDefault="00B92BA1">
      <w:pPr>
        <w:pStyle w:val="2"/>
        <w:rPr>
          <w:color w:val="auto"/>
        </w:rPr>
      </w:pPr>
      <w:bookmarkStart w:id="234" w:name="_Toc443295474"/>
      <w:r w:rsidRPr="00B229D0">
        <w:rPr>
          <w:rFonts w:hint="eastAsia"/>
          <w:color w:val="auto"/>
        </w:rPr>
        <w:t>附录九 MQTT 协议的使用说明</w:t>
      </w:r>
      <w:bookmarkEnd w:id="234"/>
    </w:p>
    <w:p w:rsidR="002D528F" w:rsidRPr="00B229D0" w:rsidRDefault="00B92BA1">
      <w:r w:rsidRPr="00B229D0">
        <w:rPr>
          <w:rFonts w:hint="eastAsia"/>
        </w:rPr>
        <w:t>1</w:t>
      </w:r>
      <w:r w:rsidRPr="00B229D0">
        <w:rPr>
          <w:rFonts w:hint="eastAsia"/>
        </w:rPr>
        <w:t>、目前暂时只考虑一台</w:t>
      </w:r>
      <w:r w:rsidRPr="00B229D0">
        <w:rPr>
          <w:rFonts w:hint="eastAsia"/>
        </w:rPr>
        <w:t>MQTT server</w:t>
      </w:r>
      <w:r w:rsidRPr="00B229D0">
        <w:rPr>
          <w:rFonts w:hint="eastAsia"/>
        </w:rPr>
        <w:t>的情况</w:t>
      </w:r>
    </w:p>
    <w:p w:rsidR="002D528F" w:rsidRPr="00B229D0" w:rsidRDefault="00B92BA1">
      <w:r w:rsidRPr="00B229D0">
        <w:rPr>
          <w:rFonts w:hint="eastAsia"/>
        </w:rPr>
        <w:t>2</w:t>
      </w:r>
      <w:r w:rsidRPr="00B229D0">
        <w:rPr>
          <w:rFonts w:hint="eastAsia"/>
        </w:rPr>
        <w:t>、商家收银员登录平板后注册话题</w:t>
      </w:r>
      <w:r w:rsidRPr="00B229D0">
        <w:rPr>
          <w:rFonts w:hint="eastAsia"/>
        </w:rPr>
        <w:t>Seller_</w:t>
      </w:r>
      <w:r w:rsidRPr="00B229D0">
        <w:rPr>
          <w:rFonts w:hint="eastAsia"/>
        </w:rPr>
        <w:t>收银员的</w:t>
      </w:r>
      <w:r w:rsidRPr="00B229D0">
        <w:rPr>
          <w:rFonts w:hint="eastAsia"/>
        </w:rPr>
        <w:t>UserId</w:t>
      </w:r>
    </w:p>
    <w:p w:rsidR="002D528F" w:rsidRPr="00B229D0" w:rsidRDefault="00B92BA1">
      <w:r w:rsidRPr="00B229D0">
        <w:rPr>
          <w:rFonts w:hint="eastAsia"/>
        </w:rPr>
        <w:t>3</w:t>
      </w:r>
      <w:r w:rsidRPr="00B229D0">
        <w:rPr>
          <w:rFonts w:hint="eastAsia"/>
        </w:rPr>
        <w:t>、个人用户登录平台后，注册话题</w:t>
      </w:r>
      <w:r w:rsidRPr="00B229D0">
        <w:rPr>
          <w:rFonts w:hint="eastAsia"/>
        </w:rPr>
        <w:t>Customer_</w:t>
      </w:r>
      <w:r w:rsidRPr="00B229D0">
        <w:rPr>
          <w:rFonts w:hint="eastAsia"/>
        </w:rPr>
        <w:t>个人的</w:t>
      </w:r>
      <w:r w:rsidRPr="00B229D0">
        <w:rPr>
          <w:rFonts w:hint="eastAsia"/>
        </w:rPr>
        <w:t>UserId</w:t>
      </w:r>
    </w:p>
    <w:p w:rsidR="002D528F" w:rsidRPr="00B229D0" w:rsidRDefault="00B92BA1">
      <w:r w:rsidRPr="00B229D0">
        <w:rPr>
          <w:rFonts w:hint="eastAsia"/>
        </w:rPr>
        <w:lastRenderedPageBreak/>
        <w:t>4</w:t>
      </w:r>
      <w:r w:rsidRPr="00B229D0">
        <w:rPr>
          <w:rFonts w:hint="eastAsia"/>
        </w:rPr>
        <w:t>、商家用平板扫描成功后，在生成新的支付订单后，将订单信息通过</w:t>
      </w:r>
      <w:r w:rsidRPr="00B229D0">
        <w:rPr>
          <w:rFonts w:hint="eastAsia"/>
        </w:rPr>
        <w:t xml:space="preserve">MQTT </w:t>
      </w:r>
      <w:r w:rsidRPr="00B229D0">
        <w:rPr>
          <w:rFonts w:hint="eastAsia"/>
        </w:rPr>
        <w:t>发给个人。</w:t>
      </w:r>
    </w:p>
    <w:p w:rsidR="002D528F" w:rsidRPr="00B229D0" w:rsidRDefault="00B92BA1">
      <w:r w:rsidRPr="00B229D0">
        <w:rPr>
          <w:rFonts w:hint="eastAsia"/>
        </w:rPr>
        <w:t>5</w:t>
      </w:r>
      <w:r w:rsidRPr="00B229D0">
        <w:rPr>
          <w:rFonts w:hint="eastAsia"/>
        </w:rPr>
        <w:t>、个人在确认支付的接口中将消息用</w:t>
      </w:r>
      <w:r w:rsidRPr="00B229D0">
        <w:rPr>
          <w:rFonts w:hint="eastAsia"/>
        </w:rPr>
        <w:t>MQTT</w:t>
      </w:r>
      <w:r w:rsidRPr="00B229D0">
        <w:rPr>
          <w:rFonts w:hint="eastAsia"/>
        </w:rPr>
        <w:t>发给商家。</w:t>
      </w:r>
    </w:p>
    <w:p w:rsidR="002D528F" w:rsidRPr="00B229D0" w:rsidRDefault="002D528F"/>
    <w:p w:rsidR="002D528F" w:rsidRPr="00B229D0" w:rsidRDefault="00B92BA1">
      <w:pPr>
        <w:pStyle w:val="2"/>
        <w:rPr>
          <w:color w:val="auto"/>
        </w:rPr>
      </w:pPr>
      <w:bookmarkStart w:id="235" w:name="_Toc443295475"/>
      <w:r w:rsidRPr="00B229D0">
        <w:rPr>
          <w:rFonts w:hint="eastAsia"/>
          <w:color w:val="auto"/>
        </w:rPr>
        <w:t>附录十：自定义的Code编码规则</w:t>
      </w:r>
      <w:bookmarkEnd w:id="235"/>
    </w:p>
    <w:p w:rsidR="002D528F" w:rsidRPr="00B229D0" w:rsidRDefault="00B92BA1">
      <w:r w:rsidRPr="00B229D0">
        <w:rPr>
          <w:rFonts w:hint="eastAsia"/>
        </w:rPr>
        <w:t xml:space="preserve">1 LabelCategory </w:t>
      </w:r>
      <w:r w:rsidRPr="00B229D0">
        <w:rPr>
          <w:rFonts w:hint="eastAsia"/>
        </w:rPr>
        <w:t>编码为</w:t>
      </w:r>
      <w:r w:rsidRPr="00B229D0">
        <w:rPr>
          <w:rFonts w:hint="eastAsia"/>
        </w:rPr>
        <w:t>2</w:t>
      </w:r>
      <w:r w:rsidRPr="00B229D0">
        <w:rPr>
          <w:rFonts w:hint="eastAsia"/>
        </w:rPr>
        <w:t>位数字，例如</w:t>
      </w:r>
      <w:r w:rsidRPr="00B229D0">
        <w:rPr>
          <w:rFonts w:hint="eastAsia"/>
        </w:rPr>
        <w:t>0100,0200</w:t>
      </w:r>
      <w:r w:rsidRPr="00B229D0">
        <w:rPr>
          <w:rFonts w:hint="eastAsia"/>
        </w:rPr>
        <w:t>，前两位是分类，后两位是子类，</w:t>
      </w:r>
      <w:proofErr w:type="gramStart"/>
      <w:r w:rsidRPr="00B229D0">
        <w:rPr>
          <w:rFonts w:hint="eastAsia"/>
        </w:rPr>
        <w:t>暂时写</w:t>
      </w:r>
      <w:proofErr w:type="gramEnd"/>
      <w:r w:rsidRPr="00B229D0">
        <w:rPr>
          <w:rFonts w:hint="eastAsia"/>
        </w:rPr>
        <w:t>00</w:t>
      </w:r>
      <w:r w:rsidRPr="00B229D0">
        <w:rPr>
          <w:rFonts w:hint="eastAsia"/>
        </w:rPr>
        <w:t>。</w:t>
      </w:r>
    </w:p>
    <w:p w:rsidR="002D528F" w:rsidRPr="00B229D0" w:rsidRDefault="00B92BA1">
      <w:r w:rsidRPr="00B229D0">
        <w:rPr>
          <w:rFonts w:hint="eastAsia"/>
        </w:rPr>
        <w:t>2 Label</w:t>
      </w:r>
      <w:r w:rsidRPr="00B229D0">
        <w:rPr>
          <w:rFonts w:hint="eastAsia"/>
        </w:rPr>
        <w:t>编码规则为：</w:t>
      </w:r>
    </w:p>
    <w:p w:rsidR="002D528F" w:rsidRPr="00B229D0" w:rsidRDefault="00B92BA1">
      <w:r w:rsidRPr="00B229D0">
        <w:rPr>
          <w:rFonts w:hint="eastAsia"/>
        </w:rPr>
        <w:tab/>
        <w:t>a:</w:t>
      </w:r>
      <w:r w:rsidRPr="00B229D0">
        <w:rPr>
          <w:rFonts w:hint="eastAsia"/>
        </w:rPr>
        <w:t>如果选了分类，则分类编码加</w:t>
      </w:r>
      <w:r w:rsidRPr="00B229D0">
        <w:rPr>
          <w:rFonts w:hint="eastAsia"/>
        </w:rPr>
        <w:t>6</w:t>
      </w:r>
      <w:r w:rsidRPr="00B229D0">
        <w:rPr>
          <w:rFonts w:hint="eastAsia"/>
        </w:rPr>
        <w:t>位顺序号。</w:t>
      </w:r>
    </w:p>
    <w:p w:rsidR="002D528F" w:rsidRPr="00B229D0" w:rsidRDefault="00B92BA1">
      <w:r w:rsidRPr="00B229D0">
        <w:rPr>
          <w:rFonts w:hint="eastAsia"/>
        </w:rPr>
        <w:tab/>
        <w:t xml:space="preserve">b: </w:t>
      </w:r>
      <w:r w:rsidRPr="00B229D0">
        <w:rPr>
          <w:rFonts w:hint="eastAsia"/>
        </w:rPr>
        <w:t>如果没选择分类，则</w:t>
      </w:r>
      <w:r w:rsidRPr="00B229D0">
        <w:rPr>
          <w:rFonts w:hint="eastAsia"/>
        </w:rPr>
        <w:t>0000+6</w:t>
      </w:r>
      <w:r w:rsidRPr="00B229D0">
        <w:rPr>
          <w:rFonts w:hint="eastAsia"/>
        </w:rPr>
        <w:t>位顺序号。</w:t>
      </w:r>
    </w:p>
    <w:p w:rsidR="002D528F" w:rsidRPr="00B229D0" w:rsidRDefault="002D528F"/>
    <w:sectPr w:rsidR="002D528F" w:rsidRPr="00B229D0" w:rsidSect="00A90645">
      <w:headerReference w:type="even" r:id="rId81"/>
      <w:headerReference w:type="default" r:id="rId82"/>
      <w:footerReference w:type="default" r:id="rId83"/>
      <w:headerReference w:type="first" r:id="rId84"/>
      <w:pgSz w:w="11900" w:h="16840"/>
      <w:pgMar w:top="1440" w:right="1797" w:bottom="1440" w:left="1797" w:header="851" w:footer="992" w:gutter="0"/>
      <w:pgNumType w:start="0"/>
      <w:cols w:space="425"/>
      <w:titlePg/>
      <w:docGrid w:type="lines" w:linePitch="42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227B" w:rsidRDefault="002D227B">
      <w:r>
        <w:separator/>
      </w:r>
    </w:p>
  </w:endnote>
  <w:endnote w:type="continuationSeparator" w:id="0">
    <w:p w:rsidR="002D227B" w:rsidRDefault="002D22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 Light">
    <w:altName w:val="微软雅黑"/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LucidaGrande">
    <w:altName w:val="Times New Roman"/>
    <w:charset w:val="00"/>
    <w:family w:val="auto"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8306" w:type="dxa"/>
      <w:shd w:val="clear" w:color="auto" w:fill="4F81BD"/>
      <w:tblLayout w:type="fixed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153"/>
      <w:gridCol w:w="4153"/>
    </w:tblGrid>
    <w:tr w:rsidR="00D84814">
      <w:tc>
        <w:tcPr>
          <w:tcW w:w="4153" w:type="dxa"/>
          <w:shd w:val="clear" w:color="auto" w:fill="4F81BD"/>
          <w:vAlign w:val="center"/>
        </w:tcPr>
        <w:p w:rsidR="00D84814" w:rsidRDefault="00D84814">
          <w:pPr>
            <w:pStyle w:val="a6"/>
            <w:spacing w:before="80" w:after="80"/>
            <w:jc w:val="both"/>
            <w:rPr>
              <w:caps/>
              <w:color w:val="FFFFFF"/>
            </w:rPr>
          </w:pPr>
          <w:r>
            <w:rPr>
              <w:rFonts w:ascii="微软雅黑" w:hAnsi="微软雅黑" w:hint="eastAsia"/>
              <w:caps/>
              <w:color w:val="FFFFFF"/>
            </w:rPr>
            <w:t xml:space="preserve">U5 </w:t>
          </w:r>
          <w:r>
            <w:rPr>
              <w:rFonts w:ascii="微软雅黑" w:hAnsi="微软雅黑" w:hint="eastAsia"/>
              <w:caps/>
              <w:color w:val="FFFFFF"/>
            </w:rPr>
            <w:t>产品</w:t>
          </w:r>
          <w:r>
            <w:rPr>
              <w:rFonts w:ascii="微软雅黑" w:hAnsi="微软雅黑" w:hint="eastAsia"/>
              <w:caps/>
              <w:color w:val="FFFFFF"/>
            </w:rPr>
            <w:t>webApi</w:t>
          </w:r>
          <w:r>
            <w:rPr>
              <w:rFonts w:ascii="微软雅黑" w:hAnsi="微软雅黑" w:hint="eastAsia"/>
              <w:caps/>
              <w:color w:val="FFFFFF"/>
            </w:rPr>
            <w:t>说明</w:t>
          </w:r>
        </w:p>
      </w:tc>
      <w:tc>
        <w:tcPr>
          <w:tcW w:w="4153" w:type="dxa"/>
          <w:shd w:val="clear" w:color="auto" w:fill="4F81BD"/>
          <w:vAlign w:val="center"/>
        </w:tcPr>
        <w:p w:rsidR="00D84814" w:rsidRDefault="00D84814">
          <w:pPr>
            <w:pStyle w:val="a6"/>
            <w:spacing w:before="80" w:after="80"/>
            <w:jc w:val="right"/>
            <w:rPr>
              <w:rFonts w:ascii="微软雅黑" w:eastAsia="微软雅黑" w:hAnsi="微软雅黑"/>
              <w:caps/>
              <w:color w:val="FFFFFF"/>
            </w:rPr>
          </w:pPr>
          <w:r>
            <w:rPr>
              <w:rFonts w:ascii="微软雅黑" w:hAnsi="微软雅黑" w:hint="eastAsia"/>
              <w:caps/>
              <w:color w:val="FFFFFF"/>
            </w:rPr>
            <w:t>Microsoft</w:t>
          </w:r>
        </w:p>
      </w:tc>
    </w:tr>
  </w:tbl>
  <w:p w:rsidR="00D84814" w:rsidRDefault="00D84814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227B" w:rsidRDefault="002D227B">
      <w:r>
        <w:separator/>
      </w:r>
    </w:p>
  </w:footnote>
  <w:footnote w:type="continuationSeparator" w:id="0">
    <w:p w:rsidR="002D227B" w:rsidRDefault="002D227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814" w:rsidRDefault="00D84814">
    <w:pPr>
      <w:pStyle w:val="a7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65407" o:spid="_x0000_s2049" type="#_x0000_t75" style="position:absolute;left:0;text-align:left;margin-left:0;margin-top:0;width:414.9pt;height:408.2pt;z-index:-251657216;mso-position-horizontal:center;mso-position-horizontal-relative:margin;mso-position-vertical:center;mso-position-vertical-relative:margin" o:allowincell="f">
          <v:imagedata r:id="rId1" o:title="Scree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814" w:rsidRDefault="00D84814">
    <w:r>
      <w:rPr>
        <w:rFonts w:ascii="微软雅黑 Light" w:eastAsia="微软雅黑 Light" w:hAnsi="微软雅黑 Ligh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65408" o:spid="_x0000_s2050" type="#_x0000_t75" style="position:absolute;left:0;text-align:left;margin-left:0;margin-top:0;width:414.9pt;height:408.2pt;z-index:-251656192;mso-position-horizontal:center;mso-position-horizontal-relative:margin;mso-position-vertical:center;mso-position-vertical-relative:margin" o:allowincell="f">
          <v:imagedata r:id="rId1" o:title="Screen" gain="19661f" blacklevel="22938f"/>
          <w10:wrap anchorx="margin" anchory="margin"/>
        </v:shape>
      </w:pict>
    </w:r>
    <w:proofErr w:type="gramStart"/>
    <w:r>
      <w:rPr>
        <w:rFonts w:ascii="微软雅黑 Light" w:eastAsia="微软雅黑 Light" w:hAnsi="微软雅黑 Light" w:hint="eastAsia"/>
      </w:rPr>
      <w:t>龙华普信科技</w:t>
    </w:r>
    <w:proofErr w:type="gramEnd"/>
    <w:r>
      <w:rPr>
        <w:rFonts w:ascii="微软雅黑 Light" w:eastAsia="微软雅黑 Light" w:hAnsi="微软雅黑 Light" w:hint="eastAsia"/>
      </w:rPr>
      <w:t>有限公司</w:t>
    </w:r>
    <w:r>
      <w:rPr>
        <w:rFonts w:ascii="微软雅黑 Light" w:eastAsia="微软雅黑 Light" w:hAnsi="微软雅黑 Light" w:hint="eastAsia"/>
      </w:rPr>
      <w:tab/>
    </w:r>
    <w:r>
      <w:rPr>
        <w:rFonts w:ascii="微软雅黑 Light" w:eastAsia="微软雅黑 Light" w:hAnsi="微软雅黑 Light"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fldChar w:fldCharType="begin"/>
    </w:r>
    <w:r>
      <w:instrText xml:space="preserve"> PAGE </w:instrText>
    </w:r>
    <w:r>
      <w:fldChar w:fldCharType="separate"/>
    </w:r>
    <w:r w:rsidR="00860E41">
      <w:rPr>
        <w:noProof/>
      </w:rPr>
      <w:t>13</w:t>
    </w:r>
    <w:r>
      <w:rPr>
        <w:noProof/>
      </w:rPr>
      <w:fldChar w:fldCharType="end"/>
    </w:r>
    <w:r>
      <w:rPr>
        <w:lang w:val="zh-CN"/>
      </w:rPr>
      <w:t xml:space="preserve"> / </w:t>
    </w:r>
  </w:p>
  <w:p w:rsidR="00D84814" w:rsidRDefault="00D84814">
    <w:pPr>
      <w:pStyle w:val="a7"/>
      <w:jc w:val="left"/>
    </w:pPr>
    <w:r>
      <w:rPr>
        <w:rFonts w:ascii="微软雅黑 Light" w:eastAsia="微软雅黑 Light" w:hAnsi="微软雅黑 Light" w:hint="eastAsia"/>
      </w:rP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814" w:rsidRDefault="00D84814">
    <w:pPr>
      <w:pStyle w:val="a7"/>
    </w:pPr>
    <w:r>
      <w:rPr>
        <w:caps/>
        <w:color w:val="7F7F7F"/>
        <w:sz w:val="20"/>
        <w:szCs w:val="2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65406" o:spid="_x0000_s2057" type="#_x0000_t75" style="position:absolute;left:0;text-align:left;margin-left:0;margin-top:0;width:414.9pt;height:408.2pt;z-index:-251658240;mso-position-horizontal:center;mso-position-horizontal-relative:margin;mso-position-vertical:center;mso-position-vertical-relative:margin" o:allowincell="f">
          <v:imagedata r:id="rId1" o:title="Screen" gain="19661f" blacklevel="22938f"/>
          <w10:wrap anchorx="margin" anchory="margin"/>
        </v:shape>
      </w:pict>
    </w:r>
    <w:r>
      <w:rPr>
        <w:caps/>
        <w:color w:val="7F7F7F"/>
        <w:sz w:val="20"/>
        <w:szCs w:val="20"/>
      </w:rPr>
      <w:pict>
        <v:group id="Group 12" o:spid="_x0000_s2051" style="position:absolute;left:0;text-align:left;margin-left:6153.4pt;margin-top:19.35pt;width:133.9pt;height:80.65pt;z-index:251661312;mso-position-horizontal:right;mso-position-horizontal-relative:page;mso-position-vertical-relative:page" coordsize="2678,1613">
          <v:group id="组 168" o:spid="_x0000_s2053" style="position:absolute;width:2678;height:1613" coordsize="2678,1613">
            <v:rect id="矩形 169" o:spid="_x0000_s2056" style="position:absolute;width:2678;height:1613" o:preferrelative="t" stroked="f">
              <v:fill opacity="0"/>
            </v:rect>
            <v:shape id="矩形 12" o:spid="_x0000_s2055" style="position:absolute;width:2304;height:1599" coordsize="1462822,1014481" o:spt="100" o:preferrelative="t" adj="0,,0" path="m,l1462822,r,1014481l638269,407899,,xe" fillcolor="#4f81bd" stroked="f">
              <v:stroke joinstyle="round"/>
              <v:formulas/>
              <v:path o:connecttype="segments" textboxrect="0,0,14630,10149"/>
            </v:shape>
            <v:rect id="矩形 171" o:spid="_x0000_s2054" style="position:absolute;width:2318;height:1613" o:preferrelative="t" strokecolor="white" strokeweight="2pt">
              <v:fill r:id="rId2" o:title="" rotate="t" type="frame"/>
              <v:stroke miterlimit="2"/>
            </v:rect>
          </v:group>
          <v:rect id="文本框 172" o:spid="_x0000_s2052" style="position:absolute;left:1626;top:15;width:690;height:591" o:preferrelative="t" filled="f" stroked="f">
            <v:textbox inset=",7.2pt,,7.2pt">
              <w:txbxContent>
                <w:p w:rsidR="00D84814" w:rsidRDefault="00D84814">
                  <w:pPr>
                    <w:pStyle w:val="a7"/>
                    <w:rPr>
                      <w:color w:val="FFFFFF"/>
                      <w:sz w:val="24"/>
                      <w:szCs w:val="24"/>
                    </w:rPr>
                  </w:pPr>
                  <w:r>
                    <w:rPr>
                      <w:color w:val="FFFFFF"/>
                      <w:sz w:val="24"/>
                      <w:szCs w:val="24"/>
                    </w:rPr>
                    <w:fldChar w:fldCharType="begin"/>
                  </w:r>
                  <w:r>
                    <w:rPr>
                      <w:color w:val="FFFFFF"/>
                      <w:sz w:val="24"/>
                      <w:szCs w:val="24"/>
                    </w:rPr>
                    <w:instrText>PAGE   \* MERGEFORMAT</w:instrText>
                  </w:r>
                  <w:r>
                    <w:rPr>
                      <w:color w:val="FFFFFF"/>
                      <w:sz w:val="24"/>
                      <w:szCs w:val="24"/>
                    </w:rPr>
                    <w:fldChar w:fldCharType="separate"/>
                  </w:r>
                  <w:r w:rsidR="00860E41" w:rsidRPr="00860E41">
                    <w:rPr>
                      <w:noProof/>
                      <w:color w:val="FFFFFF"/>
                      <w:sz w:val="24"/>
                      <w:szCs w:val="24"/>
                      <w:lang w:val="zh-CN"/>
                    </w:rPr>
                    <w:t>0</w:t>
                  </w:r>
                  <w:r>
                    <w:rPr>
                      <w:color w:val="FFFFFF"/>
                      <w:sz w:val="24"/>
                      <w:szCs w:val="24"/>
                    </w:rPr>
                    <w:fldChar w:fldCharType="end"/>
                  </w:r>
                </w:p>
              </w:txbxContent>
            </v:textbox>
          </v:rect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31EEE"/>
    <w:multiLevelType w:val="hybridMultilevel"/>
    <w:tmpl w:val="E538214A"/>
    <w:lvl w:ilvl="0" w:tplc="7E3439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2C3148"/>
    <w:multiLevelType w:val="multilevel"/>
    <w:tmpl w:val="042C314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8941" w:hanging="720"/>
      </w:pPr>
      <w:rPr>
        <w:rFonts w:ascii="微软雅黑" w:eastAsia="微软雅黑" w:hAnsi="微软雅黑"/>
        <w:i w:val="0"/>
        <w:sz w:val="28"/>
        <w:szCs w:val="28"/>
      </w:rPr>
    </w:lvl>
    <w:lvl w:ilvl="3" w:tentative="1">
      <w:start w:val="1"/>
      <w:numFmt w:val="decimal"/>
      <w:pStyle w:val="4"/>
      <w:lvlText w:val="%1.%2.%3.%4"/>
      <w:lvlJc w:val="left"/>
      <w:pPr>
        <w:ind w:left="864" w:hanging="864"/>
      </w:pPr>
    </w:lvl>
    <w:lvl w:ilvl="4" w:tentative="1">
      <w:start w:val="1"/>
      <w:numFmt w:val="decimal"/>
      <w:pStyle w:val="5"/>
      <w:lvlText w:val="%1.%2.%3.%4.%5"/>
      <w:lvlJc w:val="left"/>
      <w:pPr>
        <w:ind w:left="1008" w:hanging="1008"/>
      </w:pPr>
    </w:lvl>
    <w:lvl w:ilvl="5" w:tentative="1">
      <w:start w:val="1"/>
      <w:numFmt w:val="decimal"/>
      <w:pStyle w:val="6"/>
      <w:lvlText w:val="%1.%2.%3.%4.%5.%6"/>
      <w:lvlJc w:val="left"/>
      <w:pPr>
        <w:ind w:left="1152" w:hanging="1152"/>
      </w:pPr>
    </w:lvl>
    <w:lvl w:ilvl="6" w:tentative="1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 w:tentative="1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FD510F7"/>
    <w:multiLevelType w:val="hybridMultilevel"/>
    <w:tmpl w:val="82521158"/>
    <w:lvl w:ilvl="0" w:tplc="5328811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82629AD"/>
    <w:multiLevelType w:val="hybridMultilevel"/>
    <w:tmpl w:val="BEBCC28C"/>
    <w:lvl w:ilvl="0" w:tplc="46A6E272">
      <w:start w:val="1"/>
      <w:numFmt w:val="decimal"/>
      <w:lvlText w:val="%1、"/>
      <w:lvlJc w:val="left"/>
      <w:pPr>
        <w:ind w:left="372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9B627ED"/>
    <w:multiLevelType w:val="hybridMultilevel"/>
    <w:tmpl w:val="4A9474C0"/>
    <w:lvl w:ilvl="0" w:tplc="0212A7D0">
      <w:start w:val="1"/>
      <w:numFmt w:val="decimal"/>
      <w:lvlText w:val="%1、"/>
      <w:lvlJc w:val="left"/>
      <w:pPr>
        <w:ind w:left="372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proofState w:grammar="clean"/>
  <w:attachedTemplate r:id="rId1"/>
  <w:defaultTabStop w:val="420"/>
  <w:drawingGridHorizontalSpacing w:val="120"/>
  <w:drawingGridVerticalSpacing w:val="423"/>
  <w:displayHorizontalDrawingGridEvery w:val="0"/>
  <w:characterSpacingControl w:val="compressPunctuation"/>
  <w:hdrShapeDefaults>
    <o:shapedefaults v:ext="edit" spidmax="2058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326BAB"/>
    <w:rsid w:val="000002CE"/>
    <w:rsid w:val="00001F47"/>
    <w:rsid w:val="00001FB3"/>
    <w:rsid w:val="000021B6"/>
    <w:rsid w:val="00003606"/>
    <w:rsid w:val="00006415"/>
    <w:rsid w:val="00010239"/>
    <w:rsid w:val="00010F6D"/>
    <w:rsid w:val="00011F00"/>
    <w:rsid w:val="00014AD3"/>
    <w:rsid w:val="00014E6D"/>
    <w:rsid w:val="00017F90"/>
    <w:rsid w:val="0002153E"/>
    <w:rsid w:val="0002169E"/>
    <w:rsid w:val="000222FA"/>
    <w:rsid w:val="0002261C"/>
    <w:rsid w:val="000231A3"/>
    <w:rsid w:val="000238FE"/>
    <w:rsid w:val="00025388"/>
    <w:rsid w:val="00025FD7"/>
    <w:rsid w:val="000317EC"/>
    <w:rsid w:val="0003277F"/>
    <w:rsid w:val="000355A6"/>
    <w:rsid w:val="00036B6C"/>
    <w:rsid w:val="00037935"/>
    <w:rsid w:val="000427F5"/>
    <w:rsid w:val="000429D9"/>
    <w:rsid w:val="00046F14"/>
    <w:rsid w:val="00052A99"/>
    <w:rsid w:val="000531D3"/>
    <w:rsid w:val="00054DD2"/>
    <w:rsid w:val="00061703"/>
    <w:rsid w:val="00061A0D"/>
    <w:rsid w:val="00061BD1"/>
    <w:rsid w:val="00061C94"/>
    <w:rsid w:val="00063B86"/>
    <w:rsid w:val="00064461"/>
    <w:rsid w:val="00064DAB"/>
    <w:rsid w:val="000658BF"/>
    <w:rsid w:val="000711FF"/>
    <w:rsid w:val="00071E9E"/>
    <w:rsid w:val="00072C65"/>
    <w:rsid w:val="00073A5E"/>
    <w:rsid w:val="00074539"/>
    <w:rsid w:val="00074CC1"/>
    <w:rsid w:val="00080B2A"/>
    <w:rsid w:val="00081FF9"/>
    <w:rsid w:val="00086F49"/>
    <w:rsid w:val="00087169"/>
    <w:rsid w:val="00090D70"/>
    <w:rsid w:val="0009128A"/>
    <w:rsid w:val="0009443B"/>
    <w:rsid w:val="00095CC8"/>
    <w:rsid w:val="00096F71"/>
    <w:rsid w:val="00097D0A"/>
    <w:rsid w:val="000A1E82"/>
    <w:rsid w:val="000A3AFD"/>
    <w:rsid w:val="000A54B0"/>
    <w:rsid w:val="000A550B"/>
    <w:rsid w:val="000A5A27"/>
    <w:rsid w:val="000A6662"/>
    <w:rsid w:val="000B074E"/>
    <w:rsid w:val="000B12EA"/>
    <w:rsid w:val="000B1D6D"/>
    <w:rsid w:val="000B34AC"/>
    <w:rsid w:val="000B3B77"/>
    <w:rsid w:val="000B51A2"/>
    <w:rsid w:val="000B6955"/>
    <w:rsid w:val="000C4FDA"/>
    <w:rsid w:val="000C58CC"/>
    <w:rsid w:val="000C748A"/>
    <w:rsid w:val="000D008F"/>
    <w:rsid w:val="000D0A0E"/>
    <w:rsid w:val="000D1B32"/>
    <w:rsid w:val="000D4E1F"/>
    <w:rsid w:val="000E16FA"/>
    <w:rsid w:val="000E6F5E"/>
    <w:rsid w:val="000E72AC"/>
    <w:rsid w:val="000E7F32"/>
    <w:rsid w:val="000F3684"/>
    <w:rsid w:val="000F56B3"/>
    <w:rsid w:val="000F6ACF"/>
    <w:rsid w:val="000F7BB1"/>
    <w:rsid w:val="000F7BDF"/>
    <w:rsid w:val="00100AC0"/>
    <w:rsid w:val="0010291E"/>
    <w:rsid w:val="0010399D"/>
    <w:rsid w:val="00104A69"/>
    <w:rsid w:val="001116B0"/>
    <w:rsid w:val="0011298F"/>
    <w:rsid w:val="00112D3B"/>
    <w:rsid w:val="00113FE6"/>
    <w:rsid w:val="0011711E"/>
    <w:rsid w:val="001174C8"/>
    <w:rsid w:val="001237AE"/>
    <w:rsid w:val="00125662"/>
    <w:rsid w:val="00125D17"/>
    <w:rsid w:val="00126518"/>
    <w:rsid w:val="0013091D"/>
    <w:rsid w:val="00141379"/>
    <w:rsid w:val="001438C6"/>
    <w:rsid w:val="00144B87"/>
    <w:rsid w:val="001453E7"/>
    <w:rsid w:val="00147C46"/>
    <w:rsid w:val="00147F0B"/>
    <w:rsid w:val="00151C97"/>
    <w:rsid w:val="00152159"/>
    <w:rsid w:val="001555A6"/>
    <w:rsid w:val="001576FB"/>
    <w:rsid w:val="00160FDC"/>
    <w:rsid w:val="00162E79"/>
    <w:rsid w:val="001639AF"/>
    <w:rsid w:val="00166F84"/>
    <w:rsid w:val="00167562"/>
    <w:rsid w:val="00172C24"/>
    <w:rsid w:val="001764D8"/>
    <w:rsid w:val="00176844"/>
    <w:rsid w:val="00180271"/>
    <w:rsid w:val="001830E1"/>
    <w:rsid w:val="00185CFE"/>
    <w:rsid w:val="00186D3E"/>
    <w:rsid w:val="00187BA4"/>
    <w:rsid w:val="001901C2"/>
    <w:rsid w:val="00190646"/>
    <w:rsid w:val="00191637"/>
    <w:rsid w:val="00191B57"/>
    <w:rsid w:val="00196AAF"/>
    <w:rsid w:val="001A1A88"/>
    <w:rsid w:val="001A1F4B"/>
    <w:rsid w:val="001A456B"/>
    <w:rsid w:val="001B121B"/>
    <w:rsid w:val="001B236F"/>
    <w:rsid w:val="001B31E3"/>
    <w:rsid w:val="001B32FE"/>
    <w:rsid w:val="001B374B"/>
    <w:rsid w:val="001B3CE3"/>
    <w:rsid w:val="001B3E5E"/>
    <w:rsid w:val="001B51B8"/>
    <w:rsid w:val="001C2179"/>
    <w:rsid w:val="001C3661"/>
    <w:rsid w:val="001C3A8C"/>
    <w:rsid w:val="001C45FE"/>
    <w:rsid w:val="001C7B46"/>
    <w:rsid w:val="001D10A4"/>
    <w:rsid w:val="001D1982"/>
    <w:rsid w:val="001D3187"/>
    <w:rsid w:val="001D3D59"/>
    <w:rsid w:val="001D4119"/>
    <w:rsid w:val="001D5ABE"/>
    <w:rsid w:val="001E1A38"/>
    <w:rsid w:val="001E1D2D"/>
    <w:rsid w:val="001E5724"/>
    <w:rsid w:val="001E5AAA"/>
    <w:rsid w:val="001E6919"/>
    <w:rsid w:val="001E7636"/>
    <w:rsid w:val="001F2922"/>
    <w:rsid w:val="001F3294"/>
    <w:rsid w:val="001F336F"/>
    <w:rsid w:val="001F6FD8"/>
    <w:rsid w:val="00202C5E"/>
    <w:rsid w:val="00204ED4"/>
    <w:rsid w:val="00207C93"/>
    <w:rsid w:val="002102F8"/>
    <w:rsid w:val="00211584"/>
    <w:rsid w:val="002139B6"/>
    <w:rsid w:val="002143D9"/>
    <w:rsid w:val="00214939"/>
    <w:rsid w:val="002150F3"/>
    <w:rsid w:val="00216749"/>
    <w:rsid w:val="00217FDA"/>
    <w:rsid w:val="0022228B"/>
    <w:rsid w:val="00222BDD"/>
    <w:rsid w:val="0022313C"/>
    <w:rsid w:val="00224169"/>
    <w:rsid w:val="00227F89"/>
    <w:rsid w:val="002318E7"/>
    <w:rsid w:val="00233367"/>
    <w:rsid w:val="00242E83"/>
    <w:rsid w:val="002437CC"/>
    <w:rsid w:val="00243E83"/>
    <w:rsid w:val="00244319"/>
    <w:rsid w:val="00245E31"/>
    <w:rsid w:val="00246052"/>
    <w:rsid w:val="00246A96"/>
    <w:rsid w:val="002471AE"/>
    <w:rsid w:val="00251470"/>
    <w:rsid w:val="0025381A"/>
    <w:rsid w:val="002542C5"/>
    <w:rsid w:val="00254337"/>
    <w:rsid w:val="00254EB2"/>
    <w:rsid w:val="00256590"/>
    <w:rsid w:val="00261AD4"/>
    <w:rsid w:val="002620C4"/>
    <w:rsid w:val="00266E01"/>
    <w:rsid w:val="00267D6F"/>
    <w:rsid w:val="00272B87"/>
    <w:rsid w:val="002733C7"/>
    <w:rsid w:val="00274AAB"/>
    <w:rsid w:val="00281C8B"/>
    <w:rsid w:val="002825DA"/>
    <w:rsid w:val="0028273C"/>
    <w:rsid w:val="00282D30"/>
    <w:rsid w:val="00283FB7"/>
    <w:rsid w:val="0028579D"/>
    <w:rsid w:val="0028763A"/>
    <w:rsid w:val="00290A7A"/>
    <w:rsid w:val="00293244"/>
    <w:rsid w:val="00293427"/>
    <w:rsid w:val="00293E0C"/>
    <w:rsid w:val="002942B2"/>
    <w:rsid w:val="00294673"/>
    <w:rsid w:val="002A0727"/>
    <w:rsid w:val="002A2741"/>
    <w:rsid w:val="002A31B9"/>
    <w:rsid w:val="002A3304"/>
    <w:rsid w:val="002A3ECD"/>
    <w:rsid w:val="002A654B"/>
    <w:rsid w:val="002B0A3E"/>
    <w:rsid w:val="002B2700"/>
    <w:rsid w:val="002B31AF"/>
    <w:rsid w:val="002C0495"/>
    <w:rsid w:val="002C0A10"/>
    <w:rsid w:val="002C2DCF"/>
    <w:rsid w:val="002C50B7"/>
    <w:rsid w:val="002C521F"/>
    <w:rsid w:val="002C7AB7"/>
    <w:rsid w:val="002D227B"/>
    <w:rsid w:val="002D3BEE"/>
    <w:rsid w:val="002D528F"/>
    <w:rsid w:val="002E0CC4"/>
    <w:rsid w:val="002E3373"/>
    <w:rsid w:val="002E6B64"/>
    <w:rsid w:val="002E7D65"/>
    <w:rsid w:val="002F61FD"/>
    <w:rsid w:val="00300168"/>
    <w:rsid w:val="00303661"/>
    <w:rsid w:val="003042D4"/>
    <w:rsid w:val="00306F14"/>
    <w:rsid w:val="0031316C"/>
    <w:rsid w:val="003155D9"/>
    <w:rsid w:val="0031584E"/>
    <w:rsid w:val="0031729F"/>
    <w:rsid w:val="003205C3"/>
    <w:rsid w:val="0032217A"/>
    <w:rsid w:val="00322B95"/>
    <w:rsid w:val="003247F0"/>
    <w:rsid w:val="0032694C"/>
    <w:rsid w:val="00326BAB"/>
    <w:rsid w:val="00331A52"/>
    <w:rsid w:val="00335ABD"/>
    <w:rsid w:val="00335B6B"/>
    <w:rsid w:val="00337145"/>
    <w:rsid w:val="003422CB"/>
    <w:rsid w:val="003446A9"/>
    <w:rsid w:val="0034570D"/>
    <w:rsid w:val="0034650C"/>
    <w:rsid w:val="00347527"/>
    <w:rsid w:val="00352911"/>
    <w:rsid w:val="00355621"/>
    <w:rsid w:val="0035632E"/>
    <w:rsid w:val="003629BD"/>
    <w:rsid w:val="003644AD"/>
    <w:rsid w:val="00364E5E"/>
    <w:rsid w:val="003654A1"/>
    <w:rsid w:val="00365BAF"/>
    <w:rsid w:val="003702F3"/>
    <w:rsid w:val="00372496"/>
    <w:rsid w:val="003728DE"/>
    <w:rsid w:val="00372A1C"/>
    <w:rsid w:val="0037326F"/>
    <w:rsid w:val="0037345F"/>
    <w:rsid w:val="00373633"/>
    <w:rsid w:val="003743FE"/>
    <w:rsid w:val="00377413"/>
    <w:rsid w:val="00380D5C"/>
    <w:rsid w:val="00381AB2"/>
    <w:rsid w:val="00381C99"/>
    <w:rsid w:val="00383B38"/>
    <w:rsid w:val="003877B1"/>
    <w:rsid w:val="00387BDA"/>
    <w:rsid w:val="00391892"/>
    <w:rsid w:val="003A3F15"/>
    <w:rsid w:val="003A44B3"/>
    <w:rsid w:val="003A49B3"/>
    <w:rsid w:val="003A4FCC"/>
    <w:rsid w:val="003A6AA1"/>
    <w:rsid w:val="003B14AA"/>
    <w:rsid w:val="003B2190"/>
    <w:rsid w:val="003B2B8A"/>
    <w:rsid w:val="003B30DF"/>
    <w:rsid w:val="003B3B9E"/>
    <w:rsid w:val="003B3BF9"/>
    <w:rsid w:val="003B5B23"/>
    <w:rsid w:val="003B6AFB"/>
    <w:rsid w:val="003C2A7C"/>
    <w:rsid w:val="003C3A2C"/>
    <w:rsid w:val="003C5381"/>
    <w:rsid w:val="003C64A2"/>
    <w:rsid w:val="003C743A"/>
    <w:rsid w:val="003D076E"/>
    <w:rsid w:val="003D0DF8"/>
    <w:rsid w:val="003D273E"/>
    <w:rsid w:val="003D3DFD"/>
    <w:rsid w:val="003D4FC0"/>
    <w:rsid w:val="003E0429"/>
    <w:rsid w:val="003E0459"/>
    <w:rsid w:val="003E0F26"/>
    <w:rsid w:val="003E139A"/>
    <w:rsid w:val="003E1ECD"/>
    <w:rsid w:val="003E242E"/>
    <w:rsid w:val="003E2FC1"/>
    <w:rsid w:val="003E78F5"/>
    <w:rsid w:val="003F42EF"/>
    <w:rsid w:val="003F4554"/>
    <w:rsid w:val="003F4CB5"/>
    <w:rsid w:val="003F515B"/>
    <w:rsid w:val="003F710F"/>
    <w:rsid w:val="003F7C88"/>
    <w:rsid w:val="00403F8C"/>
    <w:rsid w:val="00404A58"/>
    <w:rsid w:val="00404EAB"/>
    <w:rsid w:val="00410514"/>
    <w:rsid w:val="00410D91"/>
    <w:rsid w:val="004112F5"/>
    <w:rsid w:val="00412E63"/>
    <w:rsid w:val="00412F78"/>
    <w:rsid w:val="00415F0D"/>
    <w:rsid w:val="00416B07"/>
    <w:rsid w:val="00416FDD"/>
    <w:rsid w:val="004171D5"/>
    <w:rsid w:val="00420093"/>
    <w:rsid w:val="00420E94"/>
    <w:rsid w:val="00421CF2"/>
    <w:rsid w:val="00424122"/>
    <w:rsid w:val="00424886"/>
    <w:rsid w:val="00427705"/>
    <w:rsid w:val="0043209A"/>
    <w:rsid w:val="004325CF"/>
    <w:rsid w:val="00434F8E"/>
    <w:rsid w:val="00435294"/>
    <w:rsid w:val="004369F1"/>
    <w:rsid w:val="00440BD8"/>
    <w:rsid w:val="004421C2"/>
    <w:rsid w:val="00442A39"/>
    <w:rsid w:val="00442AAA"/>
    <w:rsid w:val="00442E19"/>
    <w:rsid w:val="00446AC6"/>
    <w:rsid w:val="00446CF4"/>
    <w:rsid w:val="00450185"/>
    <w:rsid w:val="004503DE"/>
    <w:rsid w:val="00450D19"/>
    <w:rsid w:val="004510F1"/>
    <w:rsid w:val="00453F61"/>
    <w:rsid w:val="00456B42"/>
    <w:rsid w:val="00457B01"/>
    <w:rsid w:val="00461015"/>
    <w:rsid w:val="00461326"/>
    <w:rsid w:val="00464F1B"/>
    <w:rsid w:val="004650D5"/>
    <w:rsid w:val="00465C6D"/>
    <w:rsid w:val="00476024"/>
    <w:rsid w:val="00476BD8"/>
    <w:rsid w:val="00480BA0"/>
    <w:rsid w:val="004810AA"/>
    <w:rsid w:val="00484227"/>
    <w:rsid w:val="0048786A"/>
    <w:rsid w:val="00490727"/>
    <w:rsid w:val="00490BB6"/>
    <w:rsid w:val="00491398"/>
    <w:rsid w:val="00491C4E"/>
    <w:rsid w:val="00493CDD"/>
    <w:rsid w:val="00497F9A"/>
    <w:rsid w:val="004A0F35"/>
    <w:rsid w:val="004A24B6"/>
    <w:rsid w:val="004A2EE7"/>
    <w:rsid w:val="004A34C6"/>
    <w:rsid w:val="004A4664"/>
    <w:rsid w:val="004A53D6"/>
    <w:rsid w:val="004A7AA3"/>
    <w:rsid w:val="004B0259"/>
    <w:rsid w:val="004B1116"/>
    <w:rsid w:val="004B4B6B"/>
    <w:rsid w:val="004B6D50"/>
    <w:rsid w:val="004C094D"/>
    <w:rsid w:val="004C1A05"/>
    <w:rsid w:val="004C2869"/>
    <w:rsid w:val="004C2D8C"/>
    <w:rsid w:val="004C633D"/>
    <w:rsid w:val="004C742B"/>
    <w:rsid w:val="004C7C5E"/>
    <w:rsid w:val="004D0909"/>
    <w:rsid w:val="004D0AE2"/>
    <w:rsid w:val="004D1448"/>
    <w:rsid w:val="004D1C0B"/>
    <w:rsid w:val="004D41E5"/>
    <w:rsid w:val="004D4764"/>
    <w:rsid w:val="004E17C2"/>
    <w:rsid w:val="004F3EDA"/>
    <w:rsid w:val="004F40D6"/>
    <w:rsid w:val="004F4782"/>
    <w:rsid w:val="004F52C5"/>
    <w:rsid w:val="004F55D8"/>
    <w:rsid w:val="004F7EBE"/>
    <w:rsid w:val="004F7F9E"/>
    <w:rsid w:val="00502449"/>
    <w:rsid w:val="0050469C"/>
    <w:rsid w:val="0050583A"/>
    <w:rsid w:val="00507D5A"/>
    <w:rsid w:val="00511E57"/>
    <w:rsid w:val="00512865"/>
    <w:rsid w:val="00515726"/>
    <w:rsid w:val="00517F70"/>
    <w:rsid w:val="00530215"/>
    <w:rsid w:val="00530E71"/>
    <w:rsid w:val="0053142B"/>
    <w:rsid w:val="00534E1F"/>
    <w:rsid w:val="0053789E"/>
    <w:rsid w:val="005435F6"/>
    <w:rsid w:val="005440AB"/>
    <w:rsid w:val="00552121"/>
    <w:rsid w:val="00552308"/>
    <w:rsid w:val="0055488E"/>
    <w:rsid w:val="0056099A"/>
    <w:rsid w:val="00562FFA"/>
    <w:rsid w:val="005656D0"/>
    <w:rsid w:val="00566074"/>
    <w:rsid w:val="00566BB8"/>
    <w:rsid w:val="005670EE"/>
    <w:rsid w:val="00571530"/>
    <w:rsid w:val="0057178F"/>
    <w:rsid w:val="00574DDB"/>
    <w:rsid w:val="005778D8"/>
    <w:rsid w:val="0058111C"/>
    <w:rsid w:val="00582B92"/>
    <w:rsid w:val="00582DE5"/>
    <w:rsid w:val="005903CA"/>
    <w:rsid w:val="00590502"/>
    <w:rsid w:val="005910E4"/>
    <w:rsid w:val="0059308A"/>
    <w:rsid w:val="005A0662"/>
    <w:rsid w:val="005A1036"/>
    <w:rsid w:val="005A13FD"/>
    <w:rsid w:val="005A1EFB"/>
    <w:rsid w:val="005A274A"/>
    <w:rsid w:val="005A3EC1"/>
    <w:rsid w:val="005A68D7"/>
    <w:rsid w:val="005A7DA4"/>
    <w:rsid w:val="005B024E"/>
    <w:rsid w:val="005B289F"/>
    <w:rsid w:val="005B4BEB"/>
    <w:rsid w:val="005B5170"/>
    <w:rsid w:val="005B533B"/>
    <w:rsid w:val="005B5E7C"/>
    <w:rsid w:val="005C016C"/>
    <w:rsid w:val="005C3ED4"/>
    <w:rsid w:val="005C49A4"/>
    <w:rsid w:val="005C4E47"/>
    <w:rsid w:val="005C67DF"/>
    <w:rsid w:val="005D1DF6"/>
    <w:rsid w:val="005D2AEB"/>
    <w:rsid w:val="005D3782"/>
    <w:rsid w:val="005D3CED"/>
    <w:rsid w:val="005D49A5"/>
    <w:rsid w:val="005D4B86"/>
    <w:rsid w:val="005E00BB"/>
    <w:rsid w:val="005E10A5"/>
    <w:rsid w:val="005E1C82"/>
    <w:rsid w:val="005E2357"/>
    <w:rsid w:val="005E491F"/>
    <w:rsid w:val="005E5D6F"/>
    <w:rsid w:val="005F1466"/>
    <w:rsid w:val="005F14AE"/>
    <w:rsid w:val="005F1502"/>
    <w:rsid w:val="005F4851"/>
    <w:rsid w:val="005F5CBA"/>
    <w:rsid w:val="005F6DD1"/>
    <w:rsid w:val="005F73E3"/>
    <w:rsid w:val="005F7D20"/>
    <w:rsid w:val="006028CF"/>
    <w:rsid w:val="006057B0"/>
    <w:rsid w:val="0061031E"/>
    <w:rsid w:val="00610863"/>
    <w:rsid w:val="00611F26"/>
    <w:rsid w:val="0061409D"/>
    <w:rsid w:val="006154AB"/>
    <w:rsid w:val="00617F8A"/>
    <w:rsid w:val="00620FF8"/>
    <w:rsid w:val="0062294C"/>
    <w:rsid w:val="0062547D"/>
    <w:rsid w:val="00625FED"/>
    <w:rsid w:val="006310F7"/>
    <w:rsid w:val="00631E95"/>
    <w:rsid w:val="00637EB6"/>
    <w:rsid w:val="00640893"/>
    <w:rsid w:val="006440C3"/>
    <w:rsid w:val="006461A9"/>
    <w:rsid w:val="00646290"/>
    <w:rsid w:val="00651F3F"/>
    <w:rsid w:val="006526B4"/>
    <w:rsid w:val="00657445"/>
    <w:rsid w:val="00660110"/>
    <w:rsid w:val="00660F0F"/>
    <w:rsid w:val="006615FC"/>
    <w:rsid w:val="00664516"/>
    <w:rsid w:val="00680B1B"/>
    <w:rsid w:val="00682EFA"/>
    <w:rsid w:val="006842FC"/>
    <w:rsid w:val="00684AC8"/>
    <w:rsid w:val="00684BFC"/>
    <w:rsid w:val="00685448"/>
    <w:rsid w:val="00685CDA"/>
    <w:rsid w:val="00687DFA"/>
    <w:rsid w:val="00693F9E"/>
    <w:rsid w:val="006955A9"/>
    <w:rsid w:val="00695B1F"/>
    <w:rsid w:val="006A3064"/>
    <w:rsid w:val="006A465C"/>
    <w:rsid w:val="006A5DC7"/>
    <w:rsid w:val="006A6999"/>
    <w:rsid w:val="006A71BB"/>
    <w:rsid w:val="006A72AD"/>
    <w:rsid w:val="006A7569"/>
    <w:rsid w:val="006B05C0"/>
    <w:rsid w:val="006B172E"/>
    <w:rsid w:val="006B4B3D"/>
    <w:rsid w:val="006B7D7E"/>
    <w:rsid w:val="006C2361"/>
    <w:rsid w:val="006C42C3"/>
    <w:rsid w:val="006C518F"/>
    <w:rsid w:val="006C6476"/>
    <w:rsid w:val="006D18DF"/>
    <w:rsid w:val="006D35CE"/>
    <w:rsid w:val="006D44DE"/>
    <w:rsid w:val="006D503A"/>
    <w:rsid w:val="006E50B9"/>
    <w:rsid w:val="006E570D"/>
    <w:rsid w:val="006E57CD"/>
    <w:rsid w:val="006E7BDC"/>
    <w:rsid w:val="006F04A3"/>
    <w:rsid w:val="006F04A6"/>
    <w:rsid w:val="006F0A28"/>
    <w:rsid w:val="006F0E22"/>
    <w:rsid w:val="006F24A6"/>
    <w:rsid w:val="006F2EDF"/>
    <w:rsid w:val="006F2FBD"/>
    <w:rsid w:val="006F316A"/>
    <w:rsid w:val="006F447C"/>
    <w:rsid w:val="006F5258"/>
    <w:rsid w:val="006F770C"/>
    <w:rsid w:val="00701A18"/>
    <w:rsid w:val="0070202B"/>
    <w:rsid w:val="00702BDF"/>
    <w:rsid w:val="007045F2"/>
    <w:rsid w:val="00704647"/>
    <w:rsid w:val="00704B24"/>
    <w:rsid w:val="00705AB7"/>
    <w:rsid w:val="00707805"/>
    <w:rsid w:val="00711B04"/>
    <w:rsid w:val="00711D73"/>
    <w:rsid w:val="00711DE5"/>
    <w:rsid w:val="00711DE6"/>
    <w:rsid w:val="00714F53"/>
    <w:rsid w:val="007159D2"/>
    <w:rsid w:val="0071790A"/>
    <w:rsid w:val="007218D7"/>
    <w:rsid w:val="00722B66"/>
    <w:rsid w:val="00724483"/>
    <w:rsid w:val="00727827"/>
    <w:rsid w:val="00730763"/>
    <w:rsid w:val="00731E85"/>
    <w:rsid w:val="00734DF7"/>
    <w:rsid w:val="00735B6C"/>
    <w:rsid w:val="007418C7"/>
    <w:rsid w:val="0074213F"/>
    <w:rsid w:val="00745508"/>
    <w:rsid w:val="00745888"/>
    <w:rsid w:val="00750211"/>
    <w:rsid w:val="00750477"/>
    <w:rsid w:val="00750957"/>
    <w:rsid w:val="00753970"/>
    <w:rsid w:val="00754018"/>
    <w:rsid w:val="00754A64"/>
    <w:rsid w:val="00755376"/>
    <w:rsid w:val="00755505"/>
    <w:rsid w:val="00756765"/>
    <w:rsid w:val="00761C9E"/>
    <w:rsid w:val="00763A41"/>
    <w:rsid w:val="00766936"/>
    <w:rsid w:val="00773573"/>
    <w:rsid w:val="00773C5B"/>
    <w:rsid w:val="00775958"/>
    <w:rsid w:val="007765A6"/>
    <w:rsid w:val="007827A5"/>
    <w:rsid w:val="00782F71"/>
    <w:rsid w:val="00787EF1"/>
    <w:rsid w:val="0079211E"/>
    <w:rsid w:val="00793FE4"/>
    <w:rsid w:val="0079489B"/>
    <w:rsid w:val="00795680"/>
    <w:rsid w:val="00796931"/>
    <w:rsid w:val="007A1971"/>
    <w:rsid w:val="007A211A"/>
    <w:rsid w:val="007A3286"/>
    <w:rsid w:val="007B145C"/>
    <w:rsid w:val="007B16BE"/>
    <w:rsid w:val="007B2830"/>
    <w:rsid w:val="007B484E"/>
    <w:rsid w:val="007B6525"/>
    <w:rsid w:val="007B692B"/>
    <w:rsid w:val="007B6EC4"/>
    <w:rsid w:val="007B76D6"/>
    <w:rsid w:val="007B7B2D"/>
    <w:rsid w:val="007C212A"/>
    <w:rsid w:val="007C61E7"/>
    <w:rsid w:val="007C7A5A"/>
    <w:rsid w:val="007D2C3A"/>
    <w:rsid w:val="007D495C"/>
    <w:rsid w:val="007D62A2"/>
    <w:rsid w:val="007E0272"/>
    <w:rsid w:val="007E0726"/>
    <w:rsid w:val="007E100A"/>
    <w:rsid w:val="007E175D"/>
    <w:rsid w:val="007E1B53"/>
    <w:rsid w:val="007E79D6"/>
    <w:rsid w:val="007F26E5"/>
    <w:rsid w:val="007F5D66"/>
    <w:rsid w:val="007F78B4"/>
    <w:rsid w:val="00800A87"/>
    <w:rsid w:val="00802572"/>
    <w:rsid w:val="0080318E"/>
    <w:rsid w:val="0080331E"/>
    <w:rsid w:val="00804073"/>
    <w:rsid w:val="00804CA2"/>
    <w:rsid w:val="00807FD9"/>
    <w:rsid w:val="0081191C"/>
    <w:rsid w:val="00811AFC"/>
    <w:rsid w:val="00812FE5"/>
    <w:rsid w:val="008131D0"/>
    <w:rsid w:val="008138B8"/>
    <w:rsid w:val="0081521E"/>
    <w:rsid w:val="0081660D"/>
    <w:rsid w:val="00821A4E"/>
    <w:rsid w:val="00823422"/>
    <w:rsid w:val="0082450E"/>
    <w:rsid w:val="00824687"/>
    <w:rsid w:val="00827160"/>
    <w:rsid w:val="00827896"/>
    <w:rsid w:val="00830D05"/>
    <w:rsid w:val="00840F19"/>
    <w:rsid w:val="00845C52"/>
    <w:rsid w:val="00847C54"/>
    <w:rsid w:val="00851664"/>
    <w:rsid w:val="00851BC3"/>
    <w:rsid w:val="00851E2E"/>
    <w:rsid w:val="0085253A"/>
    <w:rsid w:val="00852D9C"/>
    <w:rsid w:val="00852EE8"/>
    <w:rsid w:val="0085383B"/>
    <w:rsid w:val="008548D4"/>
    <w:rsid w:val="00854C97"/>
    <w:rsid w:val="0085542C"/>
    <w:rsid w:val="00856A04"/>
    <w:rsid w:val="00860E41"/>
    <w:rsid w:val="008624FC"/>
    <w:rsid w:val="00863A67"/>
    <w:rsid w:val="00863E1B"/>
    <w:rsid w:val="00864429"/>
    <w:rsid w:val="00864F54"/>
    <w:rsid w:val="008679C6"/>
    <w:rsid w:val="00870942"/>
    <w:rsid w:val="008716EF"/>
    <w:rsid w:val="00872704"/>
    <w:rsid w:val="00872C95"/>
    <w:rsid w:val="00882640"/>
    <w:rsid w:val="0088480A"/>
    <w:rsid w:val="008857E0"/>
    <w:rsid w:val="008934FE"/>
    <w:rsid w:val="00894C5E"/>
    <w:rsid w:val="00895FFB"/>
    <w:rsid w:val="008967B4"/>
    <w:rsid w:val="008A0925"/>
    <w:rsid w:val="008A2F33"/>
    <w:rsid w:val="008A4B4F"/>
    <w:rsid w:val="008A505D"/>
    <w:rsid w:val="008A7CC6"/>
    <w:rsid w:val="008B086B"/>
    <w:rsid w:val="008B1C04"/>
    <w:rsid w:val="008B2857"/>
    <w:rsid w:val="008B5855"/>
    <w:rsid w:val="008C0A74"/>
    <w:rsid w:val="008C1B17"/>
    <w:rsid w:val="008C2239"/>
    <w:rsid w:val="008C5939"/>
    <w:rsid w:val="008C6D11"/>
    <w:rsid w:val="008C6FD7"/>
    <w:rsid w:val="008C76A2"/>
    <w:rsid w:val="008D02BB"/>
    <w:rsid w:val="008D1095"/>
    <w:rsid w:val="008D254C"/>
    <w:rsid w:val="008D30F6"/>
    <w:rsid w:val="008D4586"/>
    <w:rsid w:val="008D5F82"/>
    <w:rsid w:val="008D7413"/>
    <w:rsid w:val="008D796C"/>
    <w:rsid w:val="008E0BA5"/>
    <w:rsid w:val="008E2209"/>
    <w:rsid w:val="008E2EE4"/>
    <w:rsid w:val="008E351A"/>
    <w:rsid w:val="008E3D96"/>
    <w:rsid w:val="008E40E2"/>
    <w:rsid w:val="008E75B4"/>
    <w:rsid w:val="008E7E5F"/>
    <w:rsid w:val="008F00D7"/>
    <w:rsid w:val="008F0E6E"/>
    <w:rsid w:val="008F221B"/>
    <w:rsid w:val="008F2D3F"/>
    <w:rsid w:val="008F3517"/>
    <w:rsid w:val="008F3B96"/>
    <w:rsid w:val="008F43EF"/>
    <w:rsid w:val="008F6109"/>
    <w:rsid w:val="008F6415"/>
    <w:rsid w:val="008F666B"/>
    <w:rsid w:val="008F6ECA"/>
    <w:rsid w:val="008F72C3"/>
    <w:rsid w:val="009010AC"/>
    <w:rsid w:val="00901F6F"/>
    <w:rsid w:val="0090254D"/>
    <w:rsid w:val="00902D56"/>
    <w:rsid w:val="00905B78"/>
    <w:rsid w:val="009071AF"/>
    <w:rsid w:val="009071D1"/>
    <w:rsid w:val="00911666"/>
    <w:rsid w:val="009151B1"/>
    <w:rsid w:val="00917C98"/>
    <w:rsid w:val="00917D9F"/>
    <w:rsid w:val="00922584"/>
    <w:rsid w:val="0092505D"/>
    <w:rsid w:val="009258E9"/>
    <w:rsid w:val="009264F1"/>
    <w:rsid w:val="00926572"/>
    <w:rsid w:val="0092664E"/>
    <w:rsid w:val="00926667"/>
    <w:rsid w:val="009267C0"/>
    <w:rsid w:val="0092690B"/>
    <w:rsid w:val="00926E43"/>
    <w:rsid w:val="0093002D"/>
    <w:rsid w:val="0093225D"/>
    <w:rsid w:val="0093419E"/>
    <w:rsid w:val="00940431"/>
    <w:rsid w:val="009427DF"/>
    <w:rsid w:val="009433D1"/>
    <w:rsid w:val="00943532"/>
    <w:rsid w:val="00943C3C"/>
    <w:rsid w:val="009442FB"/>
    <w:rsid w:val="0095777E"/>
    <w:rsid w:val="00962627"/>
    <w:rsid w:val="009627A0"/>
    <w:rsid w:val="00962893"/>
    <w:rsid w:val="00963B16"/>
    <w:rsid w:val="00963C7A"/>
    <w:rsid w:val="00965E7E"/>
    <w:rsid w:val="00967F7F"/>
    <w:rsid w:val="0097204B"/>
    <w:rsid w:val="00972669"/>
    <w:rsid w:val="00974580"/>
    <w:rsid w:val="00975848"/>
    <w:rsid w:val="00976650"/>
    <w:rsid w:val="009809F5"/>
    <w:rsid w:val="009813EA"/>
    <w:rsid w:val="009836C2"/>
    <w:rsid w:val="00985958"/>
    <w:rsid w:val="009904C8"/>
    <w:rsid w:val="009933EF"/>
    <w:rsid w:val="009947A5"/>
    <w:rsid w:val="00994F8C"/>
    <w:rsid w:val="009964D8"/>
    <w:rsid w:val="009968B6"/>
    <w:rsid w:val="009A2165"/>
    <w:rsid w:val="009A3966"/>
    <w:rsid w:val="009A492B"/>
    <w:rsid w:val="009B2C1A"/>
    <w:rsid w:val="009B5CA1"/>
    <w:rsid w:val="009B60A6"/>
    <w:rsid w:val="009C2AD1"/>
    <w:rsid w:val="009C391A"/>
    <w:rsid w:val="009C51AD"/>
    <w:rsid w:val="009D2917"/>
    <w:rsid w:val="009D303A"/>
    <w:rsid w:val="009D3D72"/>
    <w:rsid w:val="009E000D"/>
    <w:rsid w:val="009E0C45"/>
    <w:rsid w:val="009E1AE1"/>
    <w:rsid w:val="009E23FD"/>
    <w:rsid w:val="009E26C5"/>
    <w:rsid w:val="009E3B4E"/>
    <w:rsid w:val="009E46FD"/>
    <w:rsid w:val="009E6939"/>
    <w:rsid w:val="009E6F46"/>
    <w:rsid w:val="009E76E7"/>
    <w:rsid w:val="009E78F1"/>
    <w:rsid w:val="009F2DD2"/>
    <w:rsid w:val="009F39DF"/>
    <w:rsid w:val="009F4F47"/>
    <w:rsid w:val="00A00022"/>
    <w:rsid w:val="00A035A9"/>
    <w:rsid w:val="00A04873"/>
    <w:rsid w:val="00A04BDE"/>
    <w:rsid w:val="00A07ABE"/>
    <w:rsid w:val="00A10CB6"/>
    <w:rsid w:val="00A12159"/>
    <w:rsid w:val="00A13572"/>
    <w:rsid w:val="00A1382A"/>
    <w:rsid w:val="00A13D64"/>
    <w:rsid w:val="00A13EA9"/>
    <w:rsid w:val="00A154D7"/>
    <w:rsid w:val="00A16F1A"/>
    <w:rsid w:val="00A16F96"/>
    <w:rsid w:val="00A24818"/>
    <w:rsid w:val="00A258DA"/>
    <w:rsid w:val="00A26577"/>
    <w:rsid w:val="00A26A56"/>
    <w:rsid w:val="00A3005C"/>
    <w:rsid w:val="00A30F55"/>
    <w:rsid w:val="00A31595"/>
    <w:rsid w:val="00A32DB3"/>
    <w:rsid w:val="00A36FB1"/>
    <w:rsid w:val="00A37255"/>
    <w:rsid w:val="00A41EB8"/>
    <w:rsid w:val="00A422AF"/>
    <w:rsid w:val="00A4487D"/>
    <w:rsid w:val="00A454D9"/>
    <w:rsid w:val="00A4698B"/>
    <w:rsid w:val="00A52C55"/>
    <w:rsid w:val="00A541AB"/>
    <w:rsid w:val="00A54388"/>
    <w:rsid w:val="00A55DE7"/>
    <w:rsid w:val="00A57C04"/>
    <w:rsid w:val="00A6105E"/>
    <w:rsid w:val="00A614C2"/>
    <w:rsid w:val="00A65746"/>
    <w:rsid w:val="00A65B5B"/>
    <w:rsid w:val="00A66BBD"/>
    <w:rsid w:val="00A707C9"/>
    <w:rsid w:val="00A7125D"/>
    <w:rsid w:val="00A713B1"/>
    <w:rsid w:val="00A73F7A"/>
    <w:rsid w:val="00A75544"/>
    <w:rsid w:val="00A76E67"/>
    <w:rsid w:val="00A771BE"/>
    <w:rsid w:val="00A7727D"/>
    <w:rsid w:val="00A77B3A"/>
    <w:rsid w:val="00A77E02"/>
    <w:rsid w:val="00A813E6"/>
    <w:rsid w:val="00A82145"/>
    <w:rsid w:val="00A826B2"/>
    <w:rsid w:val="00A84417"/>
    <w:rsid w:val="00A853B1"/>
    <w:rsid w:val="00A90645"/>
    <w:rsid w:val="00A9087C"/>
    <w:rsid w:val="00A90CA3"/>
    <w:rsid w:val="00A91179"/>
    <w:rsid w:val="00A926EB"/>
    <w:rsid w:val="00A930DE"/>
    <w:rsid w:val="00A93BD9"/>
    <w:rsid w:val="00A97801"/>
    <w:rsid w:val="00AA0368"/>
    <w:rsid w:val="00AA0D0D"/>
    <w:rsid w:val="00AA205F"/>
    <w:rsid w:val="00AA6AC8"/>
    <w:rsid w:val="00AA7D7D"/>
    <w:rsid w:val="00AB1190"/>
    <w:rsid w:val="00AB21E3"/>
    <w:rsid w:val="00AB2662"/>
    <w:rsid w:val="00AB30E3"/>
    <w:rsid w:val="00AB607C"/>
    <w:rsid w:val="00AB6890"/>
    <w:rsid w:val="00AC1C00"/>
    <w:rsid w:val="00AC1E49"/>
    <w:rsid w:val="00AC217A"/>
    <w:rsid w:val="00AC6562"/>
    <w:rsid w:val="00AC6B74"/>
    <w:rsid w:val="00AC6DCA"/>
    <w:rsid w:val="00AD2A24"/>
    <w:rsid w:val="00AD4251"/>
    <w:rsid w:val="00AD7A4E"/>
    <w:rsid w:val="00AE21C2"/>
    <w:rsid w:val="00AE280C"/>
    <w:rsid w:val="00AE4AB2"/>
    <w:rsid w:val="00AE500B"/>
    <w:rsid w:val="00AE7876"/>
    <w:rsid w:val="00AF0C48"/>
    <w:rsid w:val="00B034BA"/>
    <w:rsid w:val="00B04C6D"/>
    <w:rsid w:val="00B1007E"/>
    <w:rsid w:val="00B21395"/>
    <w:rsid w:val="00B222B4"/>
    <w:rsid w:val="00B229D0"/>
    <w:rsid w:val="00B22EB9"/>
    <w:rsid w:val="00B24468"/>
    <w:rsid w:val="00B26051"/>
    <w:rsid w:val="00B2693B"/>
    <w:rsid w:val="00B31878"/>
    <w:rsid w:val="00B33F72"/>
    <w:rsid w:val="00B3526F"/>
    <w:rsid w:val="00B401FC"/>
    <w:rsid w:val="00B40BA4"/>
    <w:rsid w:val="00B4192C"/>
    <w:rsid w:val="00B45D03"/>
    <w:rsid w:val="00B504A2"/>
    <w:rsid w:val="00B51D16"/>
    <w:rsid w:val="00B51EE9"/>
    <w:rsid w:val="00B5394B"/>
    <w:rsid w:val="00B53C9A"/>
    <w:rsid w:val="00B54A69"/>
    <w:rsid w:val="00B55941"/>
    <w:rsid w:val="00B57A84"/>
    <w:rsid w:val="00B611B7"/>
    <w:rsid w:val="00B61F3E"/>
    <w:rsid w:val="00B62B62"/>
    <w:rsid w:val="00B66D39"/>
    <w:rsid w:val="00B6786D"/>
    <w:rsid w:val="00B72B1C"/>
    <w:rsid w:val="00B73C1C"/>
    <w:rsid w:val="00B77EEC"/>
    <w:rsid w:val="00B81709"/>
    <w:rsid w:val="00B8196A"/>
    <w:rsid w:val="00B82825"/>
    <w:rsid w:val="00B905DC"/>
    <w:rsid w:val="00B91961"/>
    <w:rsid w:val="00B92BA1"/>
    <w:rsid w:val="00B934CC"/>
    <w:rsid w:val="00B95785"/>
    <w:rsid w:val="00B96851"/>
    <w:rsid w:val="00BA1219"/>
    <w:rsid w:val="00BA1746"/>
    <w:rsid w:val="00BA3CFA"/>
    <w:rsid w:val="00BA4015"/>
    <w:rsid w:val="00BA689F"/>
    <w:rsid w:val="00BA71C9"/>
    <w:rsid w:val="00BB2DA8"/>
    <w:rsid w:val="00BB4892"/>
    <w:rsid w:val="00BB634C"/>
    <w:rsid w:val="00BC0324"/>
    <w:rsid w:val="00BC1451"/>
    <w:rsid w:val="00BC202B"/>
    <w:rsid w:val="00BC211E"/>
    <w:rsid w:val="00BC24E5"/>
    <w:rsid w:val="00BC27FF"/>
    <w:rsid w:val="00BC2A96"/>
    <w:rsid w:val="00BC45CE"/>
    <w:rsid w:val="00BC504F"/>
    <w:rsid w:val="00BC5FE7"/>
    <w:rsid w:val="00BD576C"/>
    <w:rsid w:val="00BD65D4"/>
    <w:rsid w:val="00BE1CCF"/>
    <w:rsid w:val="00BE2435"/>
    <w:rsid w:val="00BE2879"/>
    <w:rsid w:val="00BE7231"/>
    <w:rsid w:val="00BF1A56"/>
    <w:rsid w:val="00BF3C25"/>
    <w:rsid w:val="00BF40D6"/>
    <w:rsid w:val="00C009E9"/>
    <w:rsid w:val="00C01851"/>
    <w:rsid w:val="00C022F9"/>
    <w:rsid w:val="00C03153"/>
    <w:rsid w:val="00C06524"/>
    <w:rsid w:val="00C0702F"/>
    <w:rsid w:val="00C10DB8"/>
    <w:rsid w:val="00C16FA2"/>
    <w:rsid w:val="00C170F1"/>
    <w:rsid w:val="00C20F84"/>
    <w:rsid w:val="00C2109D"/>
    <w:rsid w:val="00C21465"/>
    <w:rsid w:val="00C2279C"/>
    <w:rsid w:val="00C22F86"/>
    <w:rsid w:val="00C232A6"/>
    <w:rsid w:val="00C2679B"/>
    <w:rsid w:val="00C276B9"/>
    <w:rsid w:val="00C306B0"/>
    <w:rsid w:val="00C30F67"/>
    <w:rsid w:val="00C312B1"/>
    <w:rsid w:val="00C31485"/>
    <w:rsid w:val="00C315AD"/>
    <w:rsid w:val="00C32B83"/>
    <w:rsid w:val="00C34796"/>
    <w:rsid w:val="00C34F09"/>
    <w:rsid w:val="00C37762"/>
    <w:rsid w:val="00C40703"/>
    <w:rsid w:val="00C40EDE"/>
    <w:rsid w:val="00C41C3C"/>
    <w:rsid w:val="00C44FBD"/>
    <w:rsid w:val="00C4532D"/>
    <w:rsid w:val="00C46ED2"/>
    <w:rsid w:val="00C4740B"/>
    <w:rsid w:val="00C476CA"/>
    <w:rsid w:val="00C54FBB"/>
    <w:rsid w:val="00C57629"/>
    <w:rsid w:val="00C57DFB"/>
    <w:rsid w:val="00C61D18"/>
    <w:rsid w:val="00C74B19"/>
    <w:rsid w:val="00C7601E"/>
    <w:rsid w:val="00C764D4"/>
    <w:rsid w:val="00C7670C"/>
    <w:rsid w:val="00C7702A"/>
    <w:rsid w:val="00C77DC2"/>
    <w:rsid w:val="00C82CEC"/>
    <w:rsid w:val="00C856BF"/>
    <w:rsid w:val="00C857E5"/>
    <w:rsid w:val="00C86541"/>
    <w:rsid w:val="00C86DE7"/>
    <w:rsid w:val="00C91A28"/>
    <w:rsid w:val="00C92733"/>
    <w:rsid w:val="00C9600D"/>
    <w:rsid w:val="00C96958"/>
    <w:rsid w:val="00C96B88"/>
    <w:rsid w:val="00CA0D28"/>
    <w:rsid w:val="00CA1308"/>
    <w:rsid w:val="00CA25A4"/>
    <w:rsid w:val="00CA32D6"/>
    <w:rsid w:val="00CA52CC"/>
    <w:rsid w:val="00CA5507"/>
    <w:rsid w:val="00CA55BD"/>
    <w:rsid w:val="00CA55D3"/>
    <w:rsid w:val="00CB3529"/>
    <w:rsid w:val="00CC2F2B"/>
    <w:rsid w:val="00CC499F"/>
    <w:rsid w:val="00CC4CF7"/>
    <w:rsid w:val="00CC4D65"/>
    <w:rsid w:val="00CC71C4"/>
    <w:rsid w:val="00CD0BD5"/>
    <w:rsid w:val="00CD26D7"/>
    <w:rsid w:val="00CD5FC6"/>
    <w:rsid w:val="00CE0E6A"/>
    <w:rsid w:val="00CE1D17"/>
    <w:rsid w:val="00CE2702"/>
    <w:rsid w:val="00CE2F56"/>
    <w:rsid w:val="00CE6738"/>
    <w:rsid w:val="00CE6B88"/>
    <w:rsid w:val="00CE76A8"/>
    <w:rsid w:val="00CF01DA"/>
    <w:rsid w:val="00CF0678"/>
    <w:rsid w:val="00CF1946"/>
    <w:rsid w:val="00CF1A4A"/>
    <w:rsid w:val="00CF275E"/>
    <w:rsid w:val="00CF2B1C"/>
    <w:rsid w:val="00CF6837"/>
    <w:rsid w:val="00D03815"/>
    <w:rsid w:val="00D0394B"/>
    <w:rsid w:val="00D03EF6"/>
    <w:rsid w:val="00D10472"/>
    <w:rsid w:val="00D1315A"/>
    <w:rsid w:val="00D13441"/>
    <w:rsid w:val="00D14A67"/>
    <w:rsid w:val="00D1781A"/>
    <w:rsid w:val="00D1792F"/>
    <w:rsid w:val="00D22A48"/>
    <w:rsid w:val="00D23A8C"/>
    <w:rsid w:val="00D23EBB"/>
    <w:rsid w:val="00D24C70"/>
    <w:rsid w:val="00D250D5"/>
    <w:rsid w:val="00D256DC"/>
    <w:rsid w:val="00D27484"/>
    <w:rsid w:val="00D27689"/>
    <w:rsid w:val="00D27B80"/>
    <w:rsid w:val="00D33BF2"/>
    <w:rsid w:val="00D34F51"/>
    <w:rsid w:val="00D3519A"/>
    <w:rsid w:val="00D3687F"/>
    <w:rsid w:val="00D401A9"/>
    <w:rsid w:val="00D418C8"/>
    <w:rsid w:val="00D4484F"/>
    <w:rsid w:val="00D4622B"/>
    <w:rsid w:val="00D467B9"/>
    <w:rsid w:val="00D55E56"/>
    <w:rsid w:val="00D572A2"/>
    <w:rsid w:val="00D64040"/>
    <w:rsid w:val="00D6688A"/>
    <w:rsid w:val="00D72070"/>
    <w:rsid w:val="00D73833"/>
    <w:rsid w:val="00D750F4"/>
    <w:rsid w:val="00D815CF"/>
    <w:rsid w:val="00D81773"/>
    <w:rsid w:val="00D833A2"/>
    <w:rsid w:val="00D846B5"/>
    <w:rsid w:val="00D84814"/>
    <w:rsid w:val="00D852D5"/>
    <w:rsid w:val="00D857CC"/>
    <w:rsid w:val="00D86785"/>
    <w:rsid w:val="00D873C0"/>
    <w:rsid w:val="00D918BC"/>
    <w:rsid w:val="00D948D8"/>
    <w:rsid w:val="00D95A8C"/>
    <w:rsid w:val="00DB02DA"/>
    <w:rsid w:val="00DB2EF4"/>
    <w:rsid w:val="00DB4D0B"/>
    <w:rsid w:val="00DB77D5"/>
    <w:rsid w:val="00DC03A4"/>
    <w:rsid w:val="00DC1D93"/>
    <w:rsid w:val="00DC2C48"/>
    <w:rsid w:val="00DC2E81"/>
    <w:rsid w:val="00DC52DD"/>
    <w:rsid w:val="00DC5BD1"/>
    <w:rsid w:val="00DC758A"/>
    <w:rsid w:val="00DC7EE5"/>
    <w:rsid w:val="00DD0D5C"/>
    <w:rsid w:val="00DD3234"/>
    <w:rsid w:val="00DD40AF"/>
    <w:rsid w:val="00DD5E34"/>
    <w:rsid w:val="00DD64D4"/>
    <w:rsid w:val="00DD6AF0"/>
    <w:rsid w:val="00DD6BD2"/>
    <w:rsid w:val="00DD7CE9"/>
    <w:rsid w:val="00DE1B5C"/>
    <w:rsid w:val="00DE2B37"/>
    <w:rsid w:val="00DE45B1"/>
    <w:rsid w:val="00DF3867"/>
    <w:rsid w:val="00DF4315"/>
    <w:rsid w:val="00DF4329"/>
    <w:rsid w:val="00DF6426"/>
    <w:rsid w:val="00DF74F8"/>
    <w:rsid w:val="00E0074E"/>
    <w:rsid w:val="00E00DF4"/>
    <w:rsid w:val="00E0714F"/>
    <w:rsid w:val="00E0765A"/>
    <w:rsid w:val="00E07CE9"/>
    <w:rsid w:val="00E10E2F"/>
    <w:rsid w:val="00E11CF9"/>
    <w:rsid w:val="00E13B32"/>
    <w:rsid w:val="00E152CE"/>
    <w:rsid w:val="00E174F8"/>
    <w:rsid w:val="00E205F6"/>
    <w:rsid w:val="00E21972"/>
    <w:rsid w:val="00E235D3"/>
    <w:rsid w:val="00E23AD9"/>
    <w:rsid w:val="00E2417A"/>
    <w:rsid w:val="00E24B7A"/>
    <w:rsid w:val="00E25D7D"/>
    <w:rsid w:val="00E32D1C"/>
    <w:rsid w:val="00E351F1"/>
    <w:rsid w:val="00E435DB"/>
    <w:rsid w:val="00E452EA"/>
    <w:rsid w:val="00E45973"/>
    <w:rsid w:val="00E45CB4"/>
    <w:rsid w:val="00E45DCE"/>
    <w:rsid w:val="00E461C7"/>
    <w:rsid w:val="00E46DA4"/>
    <w:rsid w:val="00E4799F"/>
    <w:rsid w:val="00E50522"/>
    <w:rsid w:val="00E52CFF"/>
    <w:rsid w:val="00E5777F"/>
    <w:rsid w:val="00E601C5"/>
    <w:rsid w:val="00E60F9B"/>
    <w:rsid w:val="00E61264"/>
    <w:rsid w:val="00E6475C"/>
    <w:rsid w:val="00E65683"/>
    <w:rsid w:val="00E6644A"/>
    <w:rsid w:val="00E66B7F"/>
    <w:rsid w:val="00E71244"/>
    <w:rsid w:val="00E73291"/>
    <w:rsid w:val="00E74D2B"/>
    <w:rsid w:val="00E74E0E"/>
    <w:rsid w:val="00E7521F"/>
    <w:rsid w:val="00E761C5"/>
    <w:rsid w:val="00E84B0B"/>
    <w:rsid w:val="00E87F08"/>
    <w:rsid w:val="00E94E38"/>
    <w:rsid w:val="00E9546A"/>
    <w:rsid w:val="00E95E3D"/>
    <w:rsid w:val="00E961F4"/>
    <w:rsid w:val="00E96A60"/>
    <w:rsid w:val="00E96BAE"/>
    <w:rsid w:val="00E9717B"/>
    <w:rsid w:val="00EA29CE"/>
    <w:rsid w:val="00EA30D7"/>
    <w:rsid w:val="00EA7B0B"/>
    <w:rsid w:val="00EB3E81"/>
    <w:rsid w:val="00EB5647"/>
    <w:rsid w:val="00EB5BFF"/>
    <w:rsid w:val="00EC018C"/>
    <w:rsid w:val="00EC31CE"/>
    <w:rsid w:val="00EC696E"/>
    <w:rsid w:val="00ED16B1"/>
    <w:rsid w:val="00ED430B"/>
    <w:rsid w:val="00ED55B8"/>
    <w:rsid w:val="00EE0E4E"/>
    <w:rsid w:val="00EE248C"/>
    <w:rsid w:val="00EE24E6"/>
    <w:rsid w:val="00EE5F1F"/>
    <w:rsid w:val="00EE7627"/>
    <w:rsid w:val="00EE7A84"/>
    <w:rsid w:val="00EE7E17"/>
    <w:rsid w:val="00EF0B72"/>
    <w:rsid w:val="00EF70FD"/>
    <w:rsid w:val="00F0219A"/>
    <w:rsid w:val="00F05E8C"/>
    <w:rsid w:val="00F07358"/>
    <w:rsid w:val="00F0761F"/>
    <w:rsid w:val="00F1232B"/>
    <w:rsid w:val="00F14637"/>
    <w:rsid w:val="00F152EC"/>
    <w:rsid w:val="00F175E2"/>
    <w:rsid w:val="00F214B1"/>
    <w:rsid w:val="00F23F61"/>
    <w:rsid w:val="00F24DED"/>
    <w:rsid w:val="00F32ACF"/>
    <w:rsid w:val="00F33D8A"/>
    <w:rsid w:val="00F35DA1"/>
    <w:rsid w:val="00F37798"/>
    <w:rsid w:val="00F37A25"/>
    <w:rsid w:val="00F4002B"/>
    <w:rsid w:val="00F4035E"/>
    <w:rsid w:val="00F406C2"/>
    <w:rsid w:val="00F40958"/>
    <w:rsid w:val="00F414C7"/>
    <w:rsid w:val="00F4223A"/>
    <w:rsid w:val="00F4348A"/>
    <w:rsid w:val="00F449CD"/>
    <w:rsid w:val="00F46BE5"/>
    <w:rsid w:val="00F51B96"/>
    <w:rsid w:val="00F544B8"/>
    <w:rsid w:val="00F54BAB"/>
    <w:rsid w:val="00F6138A"/>
    <w:rsid w:val="00F61F31"/>
    <w:rsid w:val="00F6427E"/>
    <w:rsid w:val="00F6522C"/>
    <w:rsid w:val="00F660BC"/>
    <w:rsid w:val="00F73115"/>
    <w:rsid w:val="00F73A65"/>
    <w:rsid w:val="00F75CA6"/>
    <w:rsid w:val="00F76E4C"/>
    <w:rsid w:val="00F81EA8"/>
    <w:rsid w:val="00F82022"/>
    <w:rsid w:val="00F82219"/>
    <w:rsid w:val="00F834F5"/>
    <w:rsid w:val="00F85273"/>
    <w:rsid w:val="00F86DE1"/>
    <w:rsid w:val="00F8703D"/>
    <w:rsid w:val="00F87D7E"/>
    <w:rsid w:val="00F90730"/>
    <w:rsid w:val="00F90AE1"/>
    <w:rsid w:val="00F935C2"/>
    <w:rsid w:val="00FA26AC"/>
    <w:rsid w:val="00FA2861"/>
    <w:rsid w:val="00FA2D54"/>
    <w:rsid w:val="00FA50B3"/>
    <w:rsid w:val="00FA7D4A"/>
    <w:rsid w:val="00FB2A45"/>
    <w:rsid w:val="00FB2AF9"/>
    <w:rsid w:val="00FB3637"/>
    <w:rsid w:val="00FB3CD4"/>
    <w:rsid w:val="00FB46D0"/>
    <w:rsid w:val="00FB4ECE"/>
    <w:rsid w:val="00FB68E0"/>
    <w:rsid w:val="00FC17C3"/>
    <w:rsid w:val="00FC3675"/>
    <w:rsid w:val="00FC4276"/>
    <w:rsid w:val="00FC4F2A"/>
    <w:rsid w:val="00FD0206"/>
    <w:rsid w:val="00FD3096"/>
    <w:rsid w:val="00FD3F17"/>
    <w:rsid w:val="00FD6ECB"/>
    <w:rsid w:val="00FE0FED"/>
    <w:rsid w:val="00FE492E"/>
    <w:rsid w:val="00FE6A87"/>
    <w:rsid w:val="00FF2CDC"/>
    <w:rsid w:val="00FF2FBB"/>
    <w:rsid w:val="00FF4A71"/>
    <w:rsid w:val="00FF747D"/>
    <w:rsid w:val="0CE23FA2"/>
    <w:rsid w:val="29B35277"/>
    <w:rsid w:val="51981EEB"/>
    <w:rsid w:val="571D387C"/>
    <w:rsid w:val="5C6575A6"/>
    <w:rsid w:val="7333450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8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50F1340C-70F6-433D-8D9A-6DCD6324C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99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iPriority="99" w:unhideWhenUsed="1"/>
    <w:lsdException w:name="Strong" w:uiPriority="22" w:qFormat="1"/>
    <w:lsdException w:name="Emphasis" w:uiPriority="20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90645"/>
    <w:pPr>
      <w:widowControl w:val="0"/>
      <w:jc w:val="both"/>
    </w:pPr>
    <w:rPr>
      <w:rFonts w:ascii="Cambria" w:hAnsi="Cambria"/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A90645"/>
    <w:pPr>
      <w:keepNext/>
      <w:keepLines/>
      <w:numPr>
        <w:numId w:val="1"/>
      </w:numPr>
      <w:spacing w:line="168" w:lineRule="auto"/>
      <w:jc w:val="center"/>
      <w:outlineLvl w:val="0"/>
    </w:pPr>
    <w:rPr>
      <w:rFonts w:eastAsia="微软雅黑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90645"/>
    <w:pPr>
      <w:keepNext/>
      <w:keepLines/>
      <w:numPr>
        <w:ilvl w:val="1"/>
        <w:numId w:val="1"/>
      </w:numPr>
      <w:spacing w:line="168" w:lineRule="auto"/>
      <w:outlineLvl w:val="1"/>
    </w:pPr>
    <w:rPr>
      <w:rFonts w:ascii="宋体" w:hAnsi="宋体" w:cs="宋体"/>
      <w:b/>
      <w:bCs/>
      <w:color w:val="00000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A3EC1"/>
    <w:pPr>
      <w:keepNext/>
      <w:keepLines/>
      <w:numPr>
        <w:ilvl w:val="2"/>
        <w:numId w:val="1"/>
      </w:numPr>
      <w:spacing w:line="168" w:lineRule="auto"/>
      <w:ind w:left="1004"/>
      <w:outlineLvl w:val="2"/>
    </w:pPr>
    <w:rPr>
      <w:rFonts w:eastAsia="微软雅黑"/>
      <w:b/>
      <w:bCs/>
      <w:color w:val="000000"/>
      <w:sz w:val="30"/>
      <w:szCs w:val="30"/>
    </w:rPr>
  </w:style>
  <w:style w:type="paragraph" w:styleId="4">
    <w:name w:val="heading 4"/>
    <w:basedOn w:val="a"/>
    <w:next w:val="a"/>
    <w:link w:val="4Char"/>
    <w:uiPriority w:val="9"/>
    <w:unhideWhenUsed/>
    <w:qFormat/>
    <w:rsid w:val="00A90645"/>
    <w:pPr>
      <w:keepNext/>
      <w:keepLines/>
      <w:numPr>
        <w:ilvl w:val="3"/>
        <w:numId w:val="1"/>
      </w:numPr>
      <w:spacing w:line="168" w:lineRule="auto"/>
      <w:outlineLvl w:val="3"/>
    </w:pPr>
    <w:rPr>
      <w:rFonts w:ascii="Calibri" w:eastAsia="微软雅黑" w:hAnsi="Calibr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90645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90645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libri" w:hAnsi="Calibri"/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A90645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unhideWhenUsed/>
    <w:qFormat/>
    <w:rsid w:val="00A90645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libri" w:hAnsi="Calibri"/>
    </w:rPr>
  </w:style>
  <w:style w:type="paragraph" w:styleId="9">
    <w:name w:val="heading 9"/>
    <w:basedOn w:val="a"/>
    <w:next w:val="a"/>
    <w:link w:val="9Char"/>
    <w:uiPriority w:val="9"/>
    <w:unhideWhenUsed/>
    <w:qFormat/>
    <w:rsid w:val="00A90645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libri" w:hAnsi="Calibr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0">
    <w:name w:val="toc 7"/>
    <w:basedOn w:val="a"/>
    <w:next w:val="a"/>
    <w:uiPriority w:val="39"/>
    <w:unhideWhenUsed/>
    <w:rsid w:val="00A90645"/>
    <w:pPr>
      <w:ind w:leftChars="1200" w:left="2520"/>
    </w:pPr>
    <w:rPr>
      <w:sz w:val="21"/>
      <w:szCs w:val="22"/>
    </w:rPr>
  </w:style>
  <w:style w:type="paragraph" w:styleId="a3">
    <w:name w:val="Document Map"/>
    <w:basedOn w:val="a"/>
    <w:link w:val="Char"/>
    <w:uiPriority w:val="99"/>
    <w:unhideWhenUsed/>
    <w:rsid w:val="00A90645"/>
    <w:rPr>
      <w:rFonts w:ascii="宋体"/>
      <w:sz w:val="18"/>
      <w:szCs w:val="18"/>
    </w:rPr>
  </w:style>
  <w:style w:type="paragraph" w:styleId="50">
    <w:name w:val="toc 5"/>
    <w:basedOn w:val="a"/>
    <w:next w:val="a"/>
    <w:uiPriority w:val="39"/>
    <w:unhideWhenUsed/>
    <w:rsid w:val="00A90645"/>
    <w:pPr>
      <w:ind w:leftChars="800" w:left="1680"/>
    </w:pPr>
    <w:rPr>
      <w:sz w:val="21"/>
      <w:szCs w:val="22"/>
    </w:rPr>
  </w:style>
  <w:style w:type="paragraph" w:styleId="30">
    <w:name w:val="toc 3"/>
    <w:basedOn w:val="a"/>
    <w:next w:val="a"/>
    <w:uiPriority w:val="39"/>
    <w:unhideWhenUsed/>
    <w:qFormat/>
    <w:rsid w:val="00A90645"/>
    <w:pPr>
      <w:ind w:leftChars="400" w:left="840"/>
    </w:pPr>
    <w:rPr>
      <w:rFonts w:eastAsia="微软雅黑"/>
      <w:sz w:val="18"/>
    </w:rPr>
  </w:style>
  <w:style w:type="paragraph" w:styleId="80">
    <w:name w:val="toc 8"/>
    <w:basedOn w:val="a"/>
    <w:next w:val="a"/>
    <w:uiPriority w:val="39"/>
    <w:unhideWhenUsed/>
    <w:rsid w:val="00A90645"/>
    <w:pPr>
      <w:ind w:leftChars="1400" w:left="2940"/>
    </w:pPr>
    <w:rPr>
      <w:sz w:val="21"/>
      <w:szCs w:val="22"/>
    </w:rPr>
  </w:style>
  <w:style w:type="paragraph" w:styleId="a4">
    <w:name w:val="Date"/>
    <w:basedOn w:val="a"/>
    <w:next w:val="a"/>
    <w:link w:val="Char0"/>
    <w:uiPriority w:val="99"/>
    <w:unhideWhenUsed/>
    <w:rsid w:val="00A90645"/>
    <w:pPr>
      <w:ind w:leftChars="2500" w:left="100"/>
    </w:pPr>
  </w:style>
  <w:style w:type="paragraph" w:styleId="a5">
    <w:name w:val="Balloon Text"/>
    <w:basedOn w:val="a"/>
    <w:link w:val="Char1"/>
    <w:uiPriority w:val="99"/>
    <w:unhideWhenUsed/>
    <w:rsid w:val="00A90645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A906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Char3"/>
    <w:uiPriority w:val="99"/>
    <w:unhideWhenUsed/>
    <w:rsid w:val="00A906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rsid w:val="00A90645"/>
    <w:rPr>
      <w:rFonts w:eastAsia="微软雅黑"/>
      <w:sz w:val="18"/>
    </w:rPr>
  </w:style>
  <w:style w:type="paragraph" w:styleId="40">
    <w:name w:val="toc 4"/>
    <w:basedOn w:val="a"/>
    <w:next w:val="a"/>
    <w:uiPriority w:val="39"/>
    <w:unhideWhenUsed/>
    <w:rsid w:val="00A90645"/>
    <w:pPr>
      <w:ind w:leftChars="600" w:left="1260"/>
    </w:pPr>
    <w:rPr>
      <w:rFonts w:eastAsia="微软雅黑"/>
      <w:sz w:val="18"/>
    </w:rPr>
  </w:style>
  <w:style w:type="paragraph" w:styleId="60">
    <w:name w:val="toc 6"/>
    <w:basedOn w:val="a"/>
    <w:next w:val="a"/>
    <w:uiPriority w:val="39"/>
    <w:unhideWhenUsed/>
    <w:rsid w:val="00A90645"/>
    <w:pPr>
      <w:ind w:leftChars="1000" w:left="2100"/>
    </w:pPr>
    <w:rPr>
      <w:sz w:val="21"/>
      <w:szCs w:val="22"/>
    </w:rPr>
  </w:style>
  <w:style w:type="paragraph" w:styleId="20">
    <w:name w:val="toc 2"/>
    <w:basedOn w:val="a"/>
    <w:next w:val="a"/>
    <w:uiPriority w:val="39"/>
    <w:unhideWhenUsed/>
    <w:qFormat/>
    <w:rsid w:val="00A90645"/>
    <w:pPr>
      <w:ind w:leftChars="200" w:left="420"/>
    </w:pPr>
    <w:rPr>
      <w:rFonts w:eastAsia="微软雅黑"/>
      <w:sz w:val="18"/>
    </w:rPr>
  </w:style>
  <w:style w:type="paragraph" w:styleId="90">
    <w:name w:val="toc 9"/>
    <w:basedOn w:val="a"/>
    <w:next w:val="a"/>
    <w:uiPriority w:val="39"/>
    <w:unhideWhenUsed/>
    <w:rsid w:val="00A90645"/>
    <w:pPr>
      <w:ind w:leftChars="1600" w:left="3360"/>
    </w:pPr>
    <w:rPr>
      <w:sz w:val="21"/>
      <w:szCs w:val="22"/>
    </w:rPr>
  </w:style>
  <w:style w:type="paragraph" w:styleId="a8">
    <w:name w:val="Title"/>
    <w:basedOn w:val="a"/>
    <w:next w:val="a"/>
    <w:link w:val="Char4"/>
    <w:uiPriority w:val="10"/>
    <w:qFormat/>
    <w:rsid w:val="00A90645"/>
    <w:pPr>
      <w:spacing w:before="240" w:after="60"/>
      <w:jc w:val="center"/>
      <w:outlineLvl w:val="0"/>
    </w:pPr>
    <w:rPr>
      <w:rFonts w:ascii="Calibri" w:hAnsi="Calibri"/>
      <w:b/>
      <w:bCs/>
      <w:sz w:val="32"/>
      <w:szCs w:val="32"/>
    </w:rPr>
  </w:style>
  <w:style w:type="character" w:styleId="a9">
    <w:name w:val="Strong"/>
    <w:basedOn w:val="a0"/>
    <w:uiPriority w:val="22"/>
    <w:qFormat/>
    <w:rsid w:val="00A90645"/>
    <w:rPr>
      <w:b/>
      <w:bCs/>
    </w:rPr>
  </w:style>
  <w:style w:type="character" w:styleId="aa">
    <w:name w:val="FollowedHyperlink"/>
    <w:basedOn w:val="a0"/>
    <w:uiPriority w:val="99"/>
    <w:unhideWhenUsed/>
    <w:rsid w:val="00A90645"/>
    <w:rPr>
      <w:color w:val="800080"/>
      <w:u w:val="single"/>
    </w:rPr>
  </w:style>
  <w:style w:type="character" w:styleId="ab">
    <w:name w:val="Hyperlink"/>
    <w:basedOn w:val="a0"/>
    <w:uiPriority w:val="99"/>
    <w:unhideWhenUsed/>
    <w:rsid w:val="00A90645"/>
    <w:rPr>
      <w:color w:val="0000FF"/>
      <w:u w:val="single"/>
    </w:rPr>
  </w:style>
  <w:style w:type="table" w:styleId="ac">
    <w:name w:val="Table Grid"/>
    <w:basedOn w:val="a1"/>
    <w:uiPriority w:val="59"/>
    <w:rsid w:val="00A90645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-4">
    <w:name w:val="Light List Accent 4"/>
    <w:basedOn w:val="a1"/>
    <w:uiPriority w:val="61"/>
    <w:rsid w:val="00A90645"/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nil"/>
          <w:tl2br w:val="nil"/>
          <w:tr2bl w:val="nil"/>
        </w:tcBorders>
      </w:tcPr>
    </w:tblStylePr>
  </w:style>
  <w:style w:type="table" w:styleId="-1">
    <w:name w:val="Colorful Grid Accent 1"/>
    <w:basedOn w:val="a1"/>
    <w:uiPriority w:val="73"/>
    <w:rsid w:val="00A90645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paragraph" w:customStyle="1" w:styleId="11">
    <w:name w:val="列出段落1"/>
    <w:basedOn w:val="a"/>
    <w:uiPriority w:val="34"/>
    <w:qFormat/>
    <w:rsid w:val="00A90645"/>
    <w:pPr>
      <w:ind w:firstLineChars="200" w:firstLine="420"/>
    </w:pPr>
  </w:style>
  <w:style w:type="paragraph" w:customStyle="1" w:styleId="12">
    <w:name w:val="无间隔1"/>
    <w:link w:val="Char5"/>
    <w:uiPriority w:val="1"/>
    <w:qFormat/>
    <w:rsid w:val="00A90645"/>
    <w:rPr>
      <w:rFonts w:ascii="Cambria" w:hAnsi="Cambria"/>
      <w:sz w:val="22"/>
      <w:szCs w:val="22"/>
    </w:rPr>
  </w:style>
  <w:style w:type="paragraph" w:customStyle="1" w:styleId="TOC1">
    <w:name w:val="TOC 标题1"/>
    <w:basedOn w:val="1"/>
    <w:next w:val="a"/>
    <w:uiPriority w:val="39"/>
    <w:unhideWhenUsed/>
    <w:qFormat/>
    <w:rsid w:val="00A90645"/>
    <w:pPr>
      <w:widowControl/>
      <w:numPr>
        <w:numId w:val="0"/>
      </w:numPr>
      <w:spacing w:before="240" w:line="259" w:lineRule="auto"/>
      <w:jc w:val="left"/>
      <w:outlineLvl w:val="9"/>
    </w:pPr>
    <w:rPr>
      <w:rFonts w:ascii="Calibri" w:eastAsia="宋体" w:hAnsi="Calibri"/>
      <w:b w:val="0"/>
      <w:bCs w:val="0"/>
      <w:color w:val="365F90"/>
      <w:kern w:val="0"/>
      <w:sz w:val="32"/>
      <w:szCs w:val="32"/>
    </w:rPr>
  </w:style>
  <w:style w:type="character" w:customStyle="1" w:styleId="Char0">
    <w:name w:val="日期 Char"/>
    <w:basedOn w:val="a0"/>
    <w:link w:val="a4"/>
    <w:uiPriority w:val="99"/>
    <w:rsid w:val="00A90645"/>
  </w:style>
  <w:style w:type="character" w:customStyle="1" w:styleId="Char3">
    <w:name w:val="页眉 Char"/>
    <w:basedOn w:val="a0"/>
    <w:link w:val="a7"/>
    <w:uiPriority w:val="99"/>
    <w:rsid w:val="00A90645"/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A90645"/>
    <w:rPr>
      <w:sz w:val="18"/>
      <w:szCs w:val="18"/>
    </w:rPr>
  </w:style>
  <w:style w:type="character" w:customStyle="1" w:styleId="13">
    <w:name w:val="不明显强调1"/>
    <w:basedOn w:val="a0"/>
    <w:uiPriority w:val="19"/>
    <w:qFormat/>
    <w:rsid w:val="00A90645"/>
    <w:rPr>
      <w:rFonts w:eastAsia="微软雅黑"/>
      <w:i/>
      <w:iCs/>
      <w:color w:val="A5A5A5"/>
      <w:sz w:val="21"/>
    </w:rPr>
  </w:style>
  <w:style w:type="character" w:customStyle="1" w:styleId="1Char">
    <w:name w:val="标题 1 Char"/>
    <w:basedOn w:val="a0"/>
    <w:link w:val="1"/>
    <w:uiPriority w:val="9"/>
    <w:rsid w:val="00A90645"/>
    <w:rPr>
      <w:rFonts w:eastAsia="微软雅黑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90645"/>
    <w:rPr>
      <w:rFonts w:ascii="宋体" w:eastAsia="宋体" w:hAnsi="宋体" w:cs="宋体"/>
      <w:b/>
      <w:bCs/>
      <w:color w:val="000000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A3EC1"/>
    <w:rPr>
      <w:rFonts w:ascii="Cambria" w:eastAsia="微软雅黑" w:hAnsi="Cambria"/>
      <w:b/>
      <w:bCs/>
      <w:color w:val="000000"/>
      <w:kern w:val="2"/>
      <w:sz w:val="30"/>
      <w:szCs w:val="30"/>
    </w:rPr>
  </w:style>
  <w:style w:type="character" w:customStyle="1" w:styleId="4Char">
    <w:name w:val="标题 4 Char"/>
    <w:basedOn w:val="a0"/>
    <w:link w:val="4"/>
    <w:uiPriority w:val="9"/>
    <w:rsid w:val="00A90645"/>
    <w:rPr>
      <w:rFonts w:ascii="Calibri" w:eastAsia="微软雅黑" w:hAnsi="Calibr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A90645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A90645"/>
    <w:rPr>
      <w:rFonts w:ascii="Calibri" w:eastAsia="宋体" w:hAnsi="Calibri"/>
      <w:b/>
      <w:bCs/>
    </w:rPr>
  </w:style>
  <w:style w:type="character" w:customStyle="1" w:styleId="7Char">
    <w:name w:val="标题 7 Char"/>
    <w:basedOn w:val="a0"/>
    <w:link w:val="7"/>
    <w:uiPriority w:val="9"/>
    <w:semiHidden/>
    <w:rsid w:val="00A90645"/>
    <w:rPr>
      <w:b/>
      <w:bCs/>
    </w:rPr>
  </w:style>
  <w:style w:type="character" w:customStyle="1" w:styleId="8Char">
    <w:name w:val="标题 8 Char"/>
    <w:basedOn w:val="a0"/>
    <w:link w:val="8"/>
    <w:uiPriority w:val="9"/>
    <w:semiHidden/>
    <w:rsid w:val="00A90645"/>
    <w:rPr>
      <w:rFonts w:ascii="Calibri" w:eastAsia="宋体" w:hAnsi="Calibri"/>
    </w:rPr>
  </w:style>
  <w:style w:type="character" w:customStyle="1" w:styleId="9Char">
    <w:name w:val="标题 9 Char"/>
    <w:basedOn w:val="a0"/>
    <w:link w:val="9"/>
    <w:uiPriority w:val="9"/>
    <w:semiHidden/>
    <w:rsid w:val="00A90645"/>
    <w:rPr>
      <w:rFonts w:ascii="Calibri" w:eastAsia="宋体" w:hAnsi="Calibri"/>
      <w:sz w:val="21"/>
      <w:szCs w:val="21"/>
    </w:rPr>
  </w:style>
  <w:style w:type="character" w:customStyle="1" w:styleId="Char5">
    <w:name w:val="无间隔 Char"/>
    <w:basedOn w:val="a0"/>
    <w:link w:val="12"/>
    <w:uiPriority w:val="1"/>
    <w:rsid w:val="00A90645"/>
    <w:rPr>
      <w:kern w:val="0"/>
      <w:sz w:val="22"/>
      <w:szCs w:val="22"/>
    </w:rPr>
  </w:style>
  <w:style w:type="character" w:customStyle="1" w:styleId="Char4">
    <w:name w:val="标题 Char"/>
    <w:basedOn w:val="a0"/>
    <w:link w:val="a8"/>
    <w:uiPriority w:val="10"/>
    <w:rsid w:val="00A90645"/>
    <w:rPr>
      <w:rFonts w:ascii="Calibri" w:eastAsia="宋体" w:hAnsi="Calibri"/>
      <w:b/>
      <w:bCs/>
      <w:sz w:val="32"/>
      <w:szCs w:val="32"/>
    </w:rPr>
  </w:style>
  <w:style w:type="character" w:customStyle="1" w:styleId="Char1">
    <w:name w:val="批注框文本 Char"/>
    <w:basedOn w:val="a0"/>
    <w:link w:val="a5"/>
    <w:uiPriority w:val="99"/>
    <w:semiHidden/>
    <w:rsid w:val="00A90645"/>
    <w:rPr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A90645"/>
    <w:rPr>
      <w:rFonts w:ascii="宋体" w:eastAsia="宋体"/>
      <w:sz w:val="18"/>
      <w:szCs w:val="18"/>
    </w:rPr>
  </w:style>
  <w:style w:type="table" w:customStyle="1" w:styleId="-11">
    <w:name w:val="浅色列表 - 强调文字颜色 11"/>
    <w:basedOn w:val="a1"/>
    <w:uiPriority w:val="61"/>
    <w:rsid w:val="00A90645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nil"/>
          <w:tl2br w:val="nil"/>
          <w:tr2bl w:val="nil"/>
        </w:tcBorders>
      </w:tcPr>
    </w:tblStylePr>
  </w:style>
  <w:style w:type="paragraph" w:customStyle="1" w:styleId="body-text">
    <w:name w:val="body-text"/>
    <w:autoRedefine/>
    <w:rsid w:val="00BC24E5"/>
    <w:pPr>
      <w:widowControl w:val="0"/>
      <w:adjustRightInd w:val="0"/>
      <w:spacing w:after="200" w:line="276" w:lineRule="auto"/>
    </w:pPr>
    <w:rPr>
      <w:rFonts w:ascii="宋体"/>
      <w:sz w:val="22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78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6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6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emf"/><Relationship Id="rId21" Type="http://schemas.openxmlformats.org/officeDocument/2006/relationships/image" Target="media/image13.emf"/><Relationship Id="rId42" Type="http://schemas.openxmlformats.org/officeDocument/2006/relationships/image" Target="media/image34.emf"/><Relationship Id="rId47" Type="http://schemas.openxmlformats.org/officeDocument/2006/relationships/image" Target="media/image39.emf"/><Relationship Id="rId63" Type="http://schemas.openxmlformats.org/officeDocument/2006/relationships/image" Target="media/image55.emf"/><Relationship Id="rId68" Type="http://schemas.openxmlformats.org/officeDocument/2006/relationships/image" Target="media/image60.emf"/><Relationship Id="rId84" Type="http://schemas.openxmlformats.org/officeDocument/2006/relationships/header" Target="header3.xml"/><Relationship Id="rId16" Type="http://schemas.openxmlformats.org/officeDocument/2006/relationships/image" Target="media/image8.emf"/><Relationship Id="rId11" Type="http://schemas.openxmlformats.org/officeDocument/2006/relationships/image" Target="media/image3.emf"/><Relationship Id="rId32" Type="http://schemas.openxmlformats.org/officeDocument/2006/relationships/image" Target="media/image24.emf"/><Relationship Id="rId37" Type="http://schemas.openxmlformats.org/officeDocument/2006/relationships/image" Target="media/image29.emf"/><Relationship Id="rId53" Type="http://schemas.openxmlformats.org/officeDocument/2006/relationships/image" Target="media/image45.emf"/><Relationship Id="rId58" Type="http://schemas.openxmlformats.org/officeDocument/2006/relationships/image" Target="media/image50.emf"/><Relationship Id="rId74" Type="http://schemas.openxmlformats.org/officeDocument/2006/relationships/image" Target="media/image66.emf"/><Relationship Id="rId79" Type="http://schemas.openxmlformats.org/officeDocument/2006/relationships/image" Target="media/image71.emf"/><Relationship Id="rId5" Type="http://schemas.openxmlformats.org/officeDocument/2006/relationships/settings" Target="settings.xml"/><Relationship Id="rId19" Type="http://schemas.openxmlformats.org/officeDocument/2006/relationships/image" Target="media/image11.emf"/><Relationship Id="rId14" Type="http://schemas.openxmlformats.org/officeDocument/2006/relationships/image" Target="media/image6.emf"/><Relationship Id="rId22" Type="http://schemas.openxmlformats.org/officeDocument/2006/relationships/image" Target="media/image14.emf"/><Relationship Id="rId27" Type="http://schemas.openxmlformats.org/officeDocument/2006/relationships/image" Target="media/image19.emf"/><Relationship Id="rId30" Type="http://schemas.openxmlformats.org/officeDocument/2006/relationships/image" Target="media/image22.emf"/><Relationship Id="rId35" Type="http://schemas.openxmlformats.org/officeDocument/2006/relationships/image" Target="media/image27.emf"/><Relationship Id="rId43" Type="http://schemas.openxmlformats.org/officeDocument/2006/relationships/image" Target="media/image35.emf"/><Relationship Id="rId48" Type="http://schemas.openxmlformats.org/officeDocument/2006/relationships/image" Target="media/image40.emf"/><Relationship Id="rId56" Type="http://schemas.openxmlformats.org/officeDocument/2006/relationships/image" Target="media/image48.emf"/><Relationship Id="rId64" Type="http://schemas.openxmlformats.org/officeDocument/2006/relationships/image" Target="media/image56.emf"/><Relationship Id="rId69" Type="http://schemas.openxmlformats.org/officeDocument/2006/relationships/image" Target="media/image61.emf"/><Relationship Id="rId77" Type="http://schemas.openxmlformats.org/officeDocument/2006/relationships/image" Target="media/image69.emf"/><Relationship Id="rId8" Type="http://schemas.openxmlformats.org/officeDocument/2006/relationships/endnotes" Target="endnotes.xml"/><Relationship Id="rId51" Type="http://schemas.openxmlformats.org/officeDocument/2006/relationships/image" Target="media/image43.emf"/><Relationship Id="rId72" Type="http://schemas.openxmlformats.org/officeDocument/2006/relationships/image" Target="media/image64.emf"/><Relationship Id="rId80" Type="http://schemas.openxmlformats.org/officeDocument/2006/relationships/hyperlink" Target="http://www.stats.gov.cn/tjsj/tjbz/xzqhdm/201504/t20150415_712722.html" TargetMode="External"/><Relationship Id="rId85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emf"/><Relationship Id="rId33" Type="http://schemas.openxmlformats.org/officeDocument/2006/relationships/image" Target="media/image25.emf"/><Relationship Id="rId38" Type="http://schemas.openxmlformats.org/officeDocument/2006/relationships/image" Target="media/image30.emf"/><Relationship Id="rId46" Type="http://schemas.openxmlformats.org/officeDocument/2006/relationships/image" Target="media/image38.emf"/><Relationship Id="rId59" Type="http://schemas.openxmlformats.org/officeDocument/2006/relationships/image" Target="media/image51.emf"/><Relationship Id="rId67" Type="http://schemas.openxmlformats.org/officeDocument/2006/relationships/image" Target="media/image59.emf"/><Relationship Id="rId20" Type="http://schemas.openxmlformats.org/officeDocument/2006/relationships/image" Target="media/image12.emf"/><Relationship Id="rId41" Type="http://schemas.openxmlformats.org/officeDocument/2006/relationships/image" Target="media/image33.emf"/><Relationship Id="rId54" Type="http://schemas.openxmlformats.org/officeDocument/2006/relationships/image" Target="media/image46.emf"/><Relationship Id="rId62" Type="http://schemas.openxmlformats.org/officeDocument/2006/relationships/image" Target="media/image54.emf"/><Relationship Id="rId70" Type="http://schemas.openxmlformats.org/officeDocument/2006/relationships/image" Target="media/image62.emf"/><Relationship Id="rId75" Type="http://schemas.openxmlformats.org/officeDocument/2006/relationships/image" Target="media/image67.emf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emf"/><Relationship Id="rId28" Type="http://schemas.openxmlformats.org/officeDocument/2006/relationships/image" Target="media/image20.emf"/><Relationship Id="rId36" Type="http://schemas.openxmlformats.org/officeDocument/2006/relationships/image" Target="media/image28.emf"/><Relationship Id="rId49" Type="http://schemas.openxmlformats.org/officeDocument/2006/relationships/image" Target="media/image41.emf"/><Relationship Id="rId57" Type="http://schemas.openxmlformats.org/officeDocument/2006/relationships/image" Target="media/image49.emf"/><Relationship Id="rId10" Type="http://schemas.openxmlformats.org/officeDocument/2006/relationships/image" Target="media/image2.emf"/><Relationship Id="rId31" Type="http://schemas.openxmlformats.org/officeDocument/2006/relationships/image" Target="media/image23.emf"/><Relationship Id="rId44" Type="http://schemas.openxmlformats.org/officeDocument/2006/relationships/image" Target="media/image36.emf"/><Relationship Id="rId52" Type="http://schemas.openxmlformats.org/officeDocument/2006/relationships/image" Target="media/image44.emf"/><Relationship Id="rId60" Type="http://schemas.openxmlformats.org/officeDocument/2006/relationships/image" Target="media/image52.emf"/><Relationship Id="rId65" Type="http://schemas.openxmlformats.org/officeDocument/2006/relationships/image" Target="media/image57.emf"/><Relationship Id="rId73" Type="http://schemas.openxmlformats.org/officeDocument/2006/relationships/image" Target="media/image65.emf"/><Relationship Id="rId78" Type="http://schemas.openxmlformats.org/officeDocument/2006/relationships/image" Target="media/image70.emf"/><Relationship Id="rId81" Type="http://schemas.openxmlformats.org/officeDocument/2006/relationships/header" Target="header1.xml"/><Relationship Id="rId86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39" Type="http://schemas.openxmlformats.org/officeDocument/2006/relationships/image" Target="media/image31.emf"/><Relationship Id="rId34" Type="http://schemas.openxmlformats.org/officeDocument/2006/relationships/image" Target="media/image26.emf"/><Relationship Id="rId50" Type="http://schemas.openxmlformats.org/officeDocument/2006/relationships/image" Target="media/image42.emf"/><Relationship Id="rId55" Type="http://schemas.openxmlformats.org/officeDocument/2006/relationships/image" Target="media/image47.emf"/><Relationship Id="rId76" Type="http://schemas.openxmlformats.org/officeDocument/2006/relationships/image" Target="media/image68.emf"/><Relationship Id="rId7" Type="http://schemas.openxmlformats.org/officeDocument/2006/relationships/footnotes" Target="footnotes.xml"/><Relationship Id="rId71" Type="http://schemas.openxmlformats.org/officeDocument/2006/relationships/image" Target="media/image63.emf"/><Relationship Id="rId2" Type="http://schemas.openxmlformats.org/officeDocument/2006/relationships/customXml" Target="../customXml/item2.xml"/><Relationship Id="rId29" Type="http://schemas.openxmlformats.org/officeDocument/2006/relationships/image" Target="media/image21.emf"/><Relationship Id="rId24" Type="http://schemas.openxmlformats.org/officeDocument/2006/relationships/image" Target="media/image16.emf"/><Relationship Id="rId40" Type="http://schemas.openxmlformats.org/officeDocument/2006/relationships/image" Target="media/image32.emf"/><Relationship Id="rId45" Type="http://schemas.openxmlformats.org/officeDocument/2006/relationships/image" Target="media/image37.emf"/><Relationship Id="rId66" Type="http://schemas.openxmlformats.org/officeDocument/2006/relationships/image" Target="media/image58.emf"/><Relationship Id="rId61" Type="http://schemas.openxmlformats.org/officeDocument/2006/relationships/image" Target="media/image53.emf"/><Relationship Id="rId8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2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73.png"/><Relationship Id="rId1" Type="http://schemas.openxmlformats.org/officeDocument/2006/relationships/image" Target="media/image7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31649;&#29702;\XXX&#20135;&#21697;&#25991;&#26723;&#27169;&#26495;_V1.0_Build_01_20141116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5" textRotate="1"/>
    <customShpInfo spid="_x0000_s1036" textRotate="1"/>
    <customShpInfo spid="_x0000_s1037" textRotate="1"/>
    <customShpInfo spid="_x0000_s1039" textRotate="1"/>
    <customShpInfo spid="_x0000_s1040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FEEB31E-01A7-4C63-9F4C-07DFDDC7E3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XXX产品文档模板_V1.0_Build_01_20141116.dotx</Template>
  <TotalTime>17161</TotalTime>
  <Pages>157</Pages>
  <Words>12209</Words>
  <Characters>69592</Characters>
  <Application>Microsoft Office Word</Application>
  <DocSecurity>0</DocSecurity>
  <Lines>579</Lines>
  <Paragraphs>163</Paragraphs>
  <ScaleCrop>false</ScaleCrop>
  <Company>科大讯飞</Company>
  <LinksUpToDate>false</LinksUpToDate>
  <CharactersWithSpaces>81638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U5 产品webApi说明</dc:title>
  <dc:subject>V1.0 -2015.9.8</dc:subject>
  <dc:creator>Microsoft</dc:creator>
  <cp:lastModifiedBy>lsy</cp:lastModifiedBy>
  <cp:revision>337</cp:revision>
  <dcterms:created xsi:type="dcterms:W3CDTF">2015-11-05T01:53:00Z</dcterms:created>
  <dcterms:modified xsi:type="dcterms:W3CDTF">2016-04-07T08:09:00Z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r8>-164245434</vt:r8>
  </property>
  <property fmtid="{D5CDD505-2E9C-101B-9397-08002B2CF9AE}" pid="3" name="KSOProductBuildVer">
    <vt:lpwstr>2052-9.1.0.5218</vt:lpwstr>
  </property>
</Properties>
</file>